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233B" w:rsidRDefault="00E6233B">
      <w:pPr>
        <w:widowControl/>
        <w:spacing w:before="0" w:line="240" w:lineRule="auto"/>
        <w:ind w:firstLineChars="0" w:firstLine="0"/>
        <w:jc w:val="left"/>
        <w:rPr>
          <w:rFonts w:hint="eastAsia"/>
          <w:lang w:val="zh-CN"/>
        </w:rPr>
      </w:pPr>
      <w:bookmarkStart w:id="0" w:name="_Toc351052278"/>
      <w:bookmarkStart w:id="1" w:name="_Toc351052446"/>
      <w:r w:rsidRPr="00E6233B">
        <w:rPr>
          <w:rFonts w:hint="eastAsia"/>
          <w:lang w:val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-682653</wp:posOffset>
            </wp:positionH>
            <wp:positionV relativeFrom="page">
              <wp:posOffset>516835</wp:posOffset>
            </wp:positionV>
            <wp:extent cx="7884547" cy="2297927"/>
            <wp:effectExtent l="19050" t="0" r="0" b="0"/>
            <wp:wrapNone/>
            <wp:docPr id="4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4547" cy="2297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6233B" w:rsidRDefault="00E6233B">
      <w:pPr>
        <w:widowControl/>
        <w:spacing w:before="0" w:line="240" w:lineRule="auto"/>
        <w:ind w:firstLineChars="0" w:firstLine="0"/>
        <w:jc w:val="left"/>
        <w:rPr>
          <w:rFonts w:hint="eastAsia"/>
          <w:lang w:val="zh-CN"/>
        </w:rPr>
      </w:pPr>
    </w:p>
    <w:p w:rsidR="00E6233B" w:rsidRDefault="00E6233B">
      <w:pPr>
        <w:widowControl/>
        <w:spacing w:before="0" w:line="240" w:lineRule="auto"/>
        <w:ind w:firstLineChars="0" w:firstLine="0"/>
        <w:jc w:val="left"/>
        <w:rPr>
          <w:rFonts w:hint="eastAsia"/>
          <w:lang w:val="zh-CN"/>
        </w:rPr>
      </w:pPr>
    </w:p>
    <w:p w:rsidR="00E6233B" w:rsidRDefault="00E6233B">
      <w:pPr>
        <w:widowControl/>
        <w:spacing w:before="0" w:line="240" w:lineRule="auto"/>
        <w:ind w:firstLineChars="0" w:firstLine="0"/>
        <w:jc w:val="left"/>
        <w:rPr>
          <w:rFonts w:hint="eastAsia"/>
          <w:lang w:val="zh-CN"/>
        </w:rPr>
      </w:pPr>
    </w:p>
    <w:p w:rsidR="00E6233B" w:rsidRDefault="00E6233B">
      <w:pPr>
        <w:widowControl/>
        <w:spacing w:before="0" w:line="240" w:lineRule="auto"/>
        <w:ind w:firstLineChars="0" w:firstLine="0"/>
        <w:jc w:val="left"/>
        <w:rPr>
          <w:rFonts w:hint="eastAsia"/>
          <w:lang w:val="zh-CN"/>
        </w:rPr>
      </w:pPr>
    </w:p>
    <w:p w:rsidR="00E6233B" w:rsidRDefault="00E6233B">
      <w:pPr>
        <w:widowControl/>
        <w:spacing w:before="0" w:line="240" w:lineRule="auto"/>
        <w:ind w:firstLineChars="0" w:firstLine="0"/>
        <w:jc w:val="left"/>
        <w:rPr>
          <w:rFonts w:hint="eastAsia"/>
          <w:lang w:val="zh-CN"/>
        </w:rPr>
      </w:pPr>
    </w:p>
    <w:p w:rsidR="00E6233B" w:rsidRDefault="00E6233B">
      <w:pPr>
        <w:widowControl/>
        <w:spacing w:before="0" w:line="240" w:lineRule="auto"/>
        <w:ind w:firstLineChars="0" w:firstLine="0"/>
        <w:jc w:val="left"/>
        <w:rPr>
          <w:rFonts w:hint="eastAsia"/>
          <w:lang w:val="zh-CN"/>
        </w:rPr>
      </w:pPr>
    </w:p>
    <w:p w:rsidR="00E6233B" w:rsidRDefault="00E6233B">
      <w:pPr>
        <w:widowControl/>
        <w:spacing w:before="0" w:line="240" w:lineRule="auto"/>
        <w:ind w:firstLineChars="0" w:firstLine="0"/>
        <w:jc w:val="left"/>
        <w:rPr>
          <w:rFonts w:hint="eastAsia"/>
          <w:lang w:val="zh-CN"/>
        </w:rPr>
      </w:pPr>
    </w:p>
    <w:p w:rsidR="00E6233B" w:rsidRDefault="00E6233B">
      <w:pPr>
        <w:widowControl/>
        <w:spacing w:before="0" w:line="240" w:lineRule="auto"/>
        <w:ind w:firstLineChars="0" w:firstLine="0"/>
        <w:jc w:val="left"/>
        <w:rPr>
          <w:rFonts w:hint="eastAsia"/>
          <w:lang w:val="zh-CN"/>
        </w:rPr>
      </w:pPr>
    </w:p>
    <w:p w:rsidR="00E6233B" w:rsidRDefault="00E6233B" w:rsidP="00E6233B">
      <w:pPr>
        <w:widowControl/>
        <w:spacing w:before="0" w:line="240" w:lineRule="auto"/>
        <w:ind w:firstLineChars="0" w:firstLine="0"/>
        <w:jc w:val="center"/>
        <w:rPr>
          <w:rFonts w:ascii="微软雅黑" w:eastAsia="微软雅黑" w:hAnsi="微软雅黑" w:hint="eastAsia"/>
          <w:b/>
          <w:sz w:val="52"/>
          <w:szCs w:val="52"/>
          <w:lang w:val="zh-CN"/>
        </w:rPr>
      </w:pPr>
    </w:p>
    <w:p w:rsidR="00E6233B" w:rsidRDefault="00E6233B" w:rsidP="00E6233B">
      <w:pPr>
        <w:widowControl/>
        <w:spacing w:before="0" w:line="240" w:lineRule="auto"/>
        <w:ind w:firstLineChars="0" w:firstLine="0"/>
        <w:jc w:val="center"/>
        <w:rPr>
          <w:rFonts w:ascii="微软雅黑" w:eastAsia="微软雅黑" w:hAnsi="微软雅黑" w:hint="eastAsia"/>
          <w:b/>
          <w:sz w:val="52"/>
          <w:szCs w:val="52"/>
          <w:lang w:val="zh-CN"/>
        </w:rPr>
      </w:pPr>
    </w:p>
    <w:p w:rsidR="00E6233B" w:rsidRDefault="00E6233B" w:rsidP="00E6233B">
      <w:pPr>
        <w:widowControl/>
        <w:spacing w:before="0" w:line="240" w:lineRule="auto"/>
        <w:ind w:firstLineChars="0" w:firstLine="0"/>
        <w:jc w:val="center"/>
        <w:rPr>
          <w:rFonts w:ascii="微软雅黑" w:eastAsia="微软雅黑" w:hAnsi="微软雅黑" w:hint="eastAsia"/>
          <w:b/>
          <w:sz w:val="52"/>
          <w:szCs w:val="52"/>
          <w:lang w:val="zh-CN"/>
        </w:rPr>
      </w:pPr>
    </w:p>
    <w:p w:rsidR="00E6233B" w:rsidRPr="00E6233B" w:rsidRDefault="00E6233B" w:rsidP="00E6233B">
      <w:pPr>
        <w:widowControl/>
        <w:spacing w:before="0" w:line="240" w:lineRule="auto"/>
        <w:ind w:firstLineChars="0" w:firstLine="0"/>
        <w:jc w:val="center"/>
        <w:rPr>
          <w:rFonts w:ascii="微软雅黑" w:eastAsia="微软雅黑" w:hAnsi="微软雅黑" w:hint="eastAsia"/>
          <w:b/>
          <w:sz w:val="52"/>
          <w:szCs w:val="52"/>
          <w:lang w:val="zh-CN"/>
        </w:rPr>
      </w:pPr>
      <w:r w:rsidRPr="00E6233B">
        <w:rPr>
          <w:rFonts w:ascii="微软雅黑" w:eastAsia="微软雅黑" w:hAnsi="微软雅黑" w:hint="eastAsia"/>
          <w:b/>
          <w:sz w:val="52"/>
          <w:szCs w:val="52"/>
          <w:lang w:val="zh-CN"/>
        </w:rPr>
        <w:t>深信服EasyAPP方案SDK包使用说明</w:t>
      </w:r>
    </w:p>
    <w:p w:rsidR="00E6233B" w:rsidRDefault="00E6233B">
      <w:pPr>
        <w:widowControl/>
        <w:spacing w:before="0" w:line="240" w:lineRule="auto"/>
        <w:ind w:firstLineChars="0" w:firstLine="0"/>
        <w:jc w:val="left"/>
        <w:rPr>
          <w:rFonts w:hint="eastAsia"/>
          <w:lang w:val="zh-CN"/>
        </w:rPr>
      </w:pPr>
    </w:p>
    <w:p w:rsidR="00E6233B" w:rsidRDefault="00E6233B">
      <w:pPr>
        <w:widowControl/>
        <w:spacing w:before="0" w:line="240" w:lineRule="auto"/>
        <w:ind w:firstLineChars="0" w:firstLine="0"/>
        <w:jc w:val="left"/>
        <w:rPr>
          <w:rFonts w:hint="eastAsia"/>
          <w:lang w:val="zh-CN"/>
        </w:rPr>
      </w:pPr>
    </w:p>
    <w:p w:rsidR="00E6233B" w:rsidRDefault="00E6233B">
      <w:pPr>
        <w:widowControl/>
        <w:spacing w:before="0" w:line="240" w:lineRule="auto"/>
        <w:ind w:firstLineChars="0" w:firstLine="0"/>
        <w:jc w:val="left"/>
        <w:rPr>
          <w:rFonts w:hint="eastAsia"/>
          <w:lang w:val="zh-CN"/>
        </w:rPr>
      </w:pPr>
    </w:p>
    <w:p w:rsidR="00E6233B" w:rsidRDefault="00E6233B">
      <w:pPr>
        <w:widowControl/>
        <w:spacing w:before="0" w:line="240" w:lineRule="auto"/>
        <w:ind w:firstLineChars="0" w:firstLine="0"/>
        <w:jc w:val="left"/>
        <w:rPr>
          <w:rFonts w:hint="eastAsia"/>
          <w:lang w:val="zh-CN"/>
        </w:rPr>
      </w:pPr>
    </w:p>
    <w:p w:rsidR="00E6233B" w:rsidRDefault="00E6233B">
      <w:pPr>
        <w:widowControl/>
        <w:spacing w:before="0" w:line="240" w:lineRule="auto"/>
        <w:ind w:firstLineChars="0" w:firstLine="0"/>
        <w:jc w:val="left"/>
        <w:rPr>
          <w:rFonts w:hint="eastAsia"/>
          <w:lang w:val="zh-CN"/>
        </w:rPr>
      </w:pPr>
    </w:p>
    <w:p w:rsidR="00E6233B" w:rsidRDefault="00E6233B">
      <w:pPr>
        <w:widowControl/>
        <w:spacing w:before="0" w:line="240" w:lineRule="auto"/>
        <w:ind w:firstLineChars="0" w:firstLine="0"/>
        <w:jc w:val="left"/>
        <w:rPr>
          <w:rFonts w:hint="eastAsia"/>
          <w:lang w:val="zh-CN"/>
        </w:rPr>
      </w:pPr>
    </w:p>
    <w:p w:rsidR="00E6233B" w:rsidRDefault="00E6233B">
      <w:pPr>
        <w:widowControl/>
        <w:spacing w:before="0" w:line="240" w:lineRule="auto"/>
        <w:ind w:firstLineChars="0" w:firstLine="0"/>
        <w:jc w:val="left"/>
        <w:rPr>
          <w:rFonts w:hint="eastAsia"/>
          <w:lang w:val="zh-CN"/>
        </w:rPr>
      </w:pPr>
    </w:p>
    <w:p w:rsidR="00E6233B" w:rsidRDefault="00E6233B">
      <w:pPr>
        <w:widowControl/>
        <w:spacing w:before="0" w:line="240" w:lineRule="auto"/>
        <w:ind w:firstLineChars="0" w:firstLine="0"/>
        <w:jc w:val="left"/>
        <w:rPr>
          <w:rFonts w:ascii="Cambria" w:hAnsi="Cambria"/>
          <w:b/>
          <w:bCs/>
          <w:color w:val="365F91"/>
          <w:kern w:val="0"/>
          <w:sz w:val="28"/>
          <w:szCs w:val="28"/>
          <w:lang w:val="zh-CN"/>
        </w:rPr>
      </w:pPr>
      <w:r>
        <w:rPr>
          <w:rFonts w:ascii="Cambria" w:hAnsi="Cambria"/>
          <w:b/>
          <w:bCs/>
          <w:color w:val="365F91"/>
          <w:kern w:val="0"/>
          <w:sz w:val="28"/>
          <w:szCs w:val="28"/>
          <w:lang w:val="zh-CN"/>
        </w:rPr>
        <w:br w:type="page"/>
      </w:r>
    </w:p>
    <w:p w:rsidR="0045200F" w:rsidRDefault="0045200F">
      <w:pPr>
        <w:widowControl/>
        <w:spacing w:before="0" w:line="240" w:lineRule="auto"/>
        <w:ind w:firstLineChars="0" w:firstLine="0"/>
        <w:jc w:val="left"/>
        <w:rPr>
          <w:rFonts w:ascii="Cambria" w:hAnsi="Cambria"/>
          <w:b/>
          <w:bCs/>
          <w:color w:val="365F91"/>
          <w:kern w:val="0"/>
          <w:sz w:val="28"/>
          <w:szCs w:val="28"/>
          <w:lang w:val="zh-CN"/>
        </w:rPr>
      </w:pPr>
    </w:p>
    <w:sdt>
      <w:sdtPr>
        <w:rPr>
          <w:lang w:val="zh-CN"/>
        </w:rPr>
        <w:id w:val="193574762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 w:val="0"/>
          <w:color w:val="auto"/>
          <w:kern w:val="2"/>
          <w:sz w:val="24"/>
          <w:szCs w:val="24"/>
          <w:lang w:val="en-US"/>
        </w:rPr>
      </w:sdtEndPr>
      <w:sdtContent>
        <w:p w:rsidR="00075C80" w:rsidRDefault="00075C80" w:rsidP="00075C80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:rsidR="0045200F" w:rsidRDefault="00075C80" w:rsidP="0045200F">
          <w:pPr>
            <w:pStyle w:val="10"/>
            <w:tabs>
              <w:tab w:val="left" w:pos="960"/>
              <w:tab w:val="right" w:leader="dot" w:pos="9736"/>
            </w:tabs>
            <w:ind w:firstLine="40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5961567" w:history="1">
            <w:r w:rsidR="0045200F" w:rsidRPr="00F27A2E">
              <w:rPr>
                <w:rStyle w:val="af6"/>
                <w:noProof/>
              </w:rPr>
              <w:t>1</w:t>
            </w:r>
            <w:r w:rsidR="0045200F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45200F" w:rsidRPr="00F27A2E">
              <w:rPr>
                <w:rStyle w:val="af6"/>
                <w:rFonts w:hint="eastAsia"/>
                <w:noProof/>
              </w:rPr>
              <w:t>概述</w:t>
            </w:r>
            <w:r w:rsidR="0045200F">
              <w:rPr>
                <w:noProof/>
                <w:webHidden/>
              </w:rPr>
              <w:tab/>
            </w:r>
            <w:r w:rsidR="0045200F">
              <w:rPr>
                <w:noProof/>
                <w:webHidden/>
              </w:rPr>
              <w:fldChar w:fldCharType="begin"/>
            </w:r>
            <w:r w:rsidR="0045200F">
              <w:rPr>
                <w:noProof/>
                <w:webHidden/>
              </w:rPr>
              <w:instrText xml:space="preserve"> PAGEREF _Toc355961567 \h </w:instrText>
            </w:r>
            <w:r w:rsidR="0045200F">
              <w:rPr>
                <w:noProof/>
                <w:webHidden/>
              </w:rPr>
            </w:r>
            <w:r w:rsidR="0045200F">
              <w:rPr>
                <w:noProof/>
                <w:webHidden/>
              </w:rPr>
              <w:fldChar w:fldCharType="separate"/>
            </w:r>
            <w:r w:rsidR="0045200F">
              <w:rPr>
                <w:noProof/>
                <w:webHidden/>
              </w:rPr>
              <w:t>4</w:t>
            </w:r>
            <w:r w:rsidR="0045200F">
              <w:rPr>
                <w:noProof/>
                <w:webHidden/>
              </w:rPr>
              <w:fldChar w:fldCharType="end"/>
            </w:r>
          </w:hyperlink>
        </w:p>
        <w:p w:rsidR="0045200F" w:rsidRDefault="0045200F" w:rsidP="00F27A2E">
          <w:pPr>
            <w:pStyle w:val="10"/>
            <w:tabs>
              <w:tab w:val="left" w:pos="720"/>
              <w:tab w:val="right" w:leader="dot" w:pos="9736"/>
            </w:tabs>
            <w:ind w:firstLine="40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5961568" w:history="1">
            <w:r w:rsidRPr="00F27A2E">
              <w:rPr>
                <w:rStyle w:val="af6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F27A2E">
              <w:rPr>
                <w:rStyle w:val="af6"/>
                <w:noProof/>
              </w:rPr>
              <w:t>SDK</w:t>
            </w:r>
            <w:r w:rsidRPr="00F27A2E">
              <w:rPr>
                <w:rStyle w:val="af6"/>
                <w:rFonts w:hint="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_Toc355961568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00F" w:rsidRDefault="0045200F" w:rsidP="00F27A2E">
          <w:pPr>
            <w:pStyle w:val="28"/>
            <w:tabs>
              <w:tab w:val="left" w:pos="1200"/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55961569" w:history="1">
            <w:r w:rsidRPr="00F27A2E">
              <w:rPr>
                <w:rStyle w:val="af6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F27A2E">
              <w:rPr>
                <w:rStyle w:val="af6"/>
                <w:noProof/>
              </w:rPr>
              <w:t>SDK</w:t>
            </w:r>
            <w:r w:rsidRPr="00F27A2E">
              <w:rPr>
                <w:rStyle w:val="af6"/>
                <w:rFonts w:hint="eastAsia"/>
                <w:noProof/>
              </w:rPr>
              <w:t>的功能模块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_Toc355961569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00F" w:rsidRDefault="0045200F" w:rsidP="00F27A2E">
          <w:pPr>
            <w:pStyle w:val="28"/>
            <w:tabs>
              <w:tab w:val="left" w:pos="1200"/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55961570" w:history="1">
            <w:r w:rsidRPr="00F27A2E">
              <w:rPr>
                <w:rStyle w:val="af6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F27A2E">
              <w:rPr>
                <w:rStyle w:val="af6"/>
                <w:noProof/>
              </w:rPr>
              <w:t>SDK</w:t>
            </w:r>
            <w:r w:rsidRPr="00F27A2E">
              <w:rPr>
                <w:rStyle w:val="af6"/>
                <w:rFonts w:hint="eastAsia"/>
                <w:noProof/>
              </w:rPr>
              <w:t>支持的环境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_Toc355961570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00F" w:rsidRDefault="0045200F" w:rsidP="00F27A2E">
          <w:pPr>
            <w:pStyle w:val="28"/>
            <w:tabs>
              <w:tab w:val="left" w:pos="1200"/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55961571" w:history="1">
            <w:r w:rsidRPr="00F27A2E">
              <w:rPr>
                <w:rStyle w:val="af6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F27A2E">
              <w:rPr>
                <w:rStyle w:val="af6"/>
                <w:rFonts w:hint="eastAsia"/>
                <w:noProof/>
              </w:rPr>
              <w:t>使用</w:t>
            </w:r>
            <w:r w:rsidRPr="00F27A2E">
              <w:rPr>
                <w:rStyle w:val="af6"/>
                <w:noProof/>
              </w:rPr>
              <w:t>SDK</w:t>
            </w:r>
            <w:r w:rsidRPr="00F27A2E">
              <w:rPr>
                <w:rStyle w:val="af6"/>
                <w:rFonts w:hint="eastAsia"/>
                <w:noProof/>
              </w:rPr>
              <w:t>的流程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_Toc355961571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00F" w:rsidRDefault="0045200F" w:rsidP="00F27A2E">
          <w:pPr>
            <w:pStyle w:val="10"/>
            <w:tabs>
              <w:tab w:val="left" w:pos="960"/>
              <w:tab w:val="right" w:leader="dot" w:pos="9736"/>
            </w:tabs>
            <w:ind w:firstLine="40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5961572" w:history="1">
            <w:r w:rsidRPr="00F27A2E">
              <w:rPr>
                <w:rStyle w:val="af6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F27A2E">
              <w:rPr>
                <w:rStyle w:val="af6"/>
                <w:rFonts w:hint="eastAsia"/>
                <w:noProof/>
              </w:rPr>
              <w:t>配置</w:t>
            </w:r>
            <w:r w:rsidRPr="00F27A2E">
              <w:rPr>
                <w:rStyle w:val="af6"/>
                <w:noProof/>
              </w:rPr>
              <w:t>VPN</w:t>
            </w:r>
            <w:r w:rsidRPr="00F27A2E">
              <w:rPr>
                <w:rStyle w:val="af6"/>
                <w:rFonts w:hint="eastAsia"/>
                <w:noProof/>
              </w:rPr>
              <w:t>网关设备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_Toc355961572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00F" w:rsidRDefault="0045200F" w:rsidP="00F27A2E">
          <w:pPr>
            <w:pStyle w:val="28"/>
            <w:tabs>
              <w:tab w:val="left" w:pos="1200"/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55961573" w:history="1">
            <w:r w:rsidRPr="00F27A2E">
              <w:rPr>
                <w:rStyle w:val="af6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F27A2E">
              <w:rPr>
                <w:rStyle w:val="af6"/>
                <w:rFonts w:hint="eastAsia"/>
                <w:noProof/>
              </w:rPr>
              <w:t>配置应用资源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_Toc355961573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00F" w:rsidRDefault="0045200F" w:rsidP="00F27A2E">
          <w:pPr>
            <w:pStyle w:val="32"/>
            <w:tabs>
              <w:tab w:val="left" w:pos="1680"/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355961574" w:history="1">
            <w:r w:rsidRPr="00F27A2E">
              <w:rPr>
                <w:rStyle w:val="af6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F27A2E">
              <w:rPr>
                <w:rStyle w:val="af6"/>
                <w:rFonts w:hint="eastAsia"/>
                <w:noProof/>
              </w:rPr>
              <w:t>配置用户角色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_Toc355961574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00F" w:rsidRDefault="0045200F" w:rsidP="00F27A2E">
          <w:pPr>
            <w:pStyle w:val="28"/>
            <w:tabs>
              <w:tab w:val="left" w:pos="1200"/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55961575" w:history="1">
            <w:r w:rsidRPr="00F27A2E">
              <w:rPr>
                <w:rStyle w:val="af6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F27A2E">
              <w:rPr>
                <w:rStyle w:val="af6"/>
                <w:rFonts w:hint="eastAsia"/>
                <w:noProof/>
              </w:rPr>
              <w:t>配置内网</w:t>
            </w:r>
            <w:r w:rsidRPr="00F27A2E">
              <w:rPr>
                <w:rStyle w:val="af6"/>
                <w:noProof/>
              </w:rPr>
              <w:t>DNS</w:t>
            </w:r>
            <w:r w:rsidRPr="00F27A2E">
              <w:rPr>
                <w:rStyle w:val="af6"/>
                <w:rFonts w:hint="eastAsia"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_Toc355961575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00F" w:rsidRDefault="0045200F" w:rsidP="00F27A2E">
          <w:pPr>
            <w:pStyle w:val="32"/>
            <w:tabs>
              <w:tab w:val="left" w:pos="1680"/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355961576" w:history="1">
            <w:r w:rsidRPr="00F27A2E">
              <w:rPr>
                <w:rStyle w:val="af6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F27A2E">
              <w:rPr>
                <w:rStyle w:val="af6"/>
                <w:rFonts w:hint="eastAsia"/>
                <w:noProof/>
              </w:rPr>
              <w:t>域名解析流程如图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_Toc355961576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00F" w:rsidRDefault="0045200F" w:rsidP="00F27A2E">
          <w:pPr>
            <w:pStyle w:val="32"/>
            <w:tabs>
              <w:tab w:val="left" w:pos="1680"/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355961577" w:history="1">
            <w:r w:rsidRPr="00F27A2E">
              <w:rPr>
                <w:rStyle w:val="af6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F27A2E">
              <w:rPr>
                <w:rStyle w:val="af6"/>
                <w:rFonts w:hint="eastAsia"/>
                <w:noProof/>
              </w:rPr>
              <w:t>配置</w:t>
            </w:r>
            <w:r w:rsidRPr="00F27A2E">
              <w:rPr>
                <w:rStyle w:val="af6"/>
                <w:noProof/>
              </w:rPr>
              <w:t>HOSTS</w:t>
            </w:r>
            <w:r w:rsidRPr="00F27A2E">
              <w:rPr>
                <w:rStyle w:val="af6"/>
                <w:rFonts w:hint="eastAsia"/>
                <w:noProof/>
              </w:rPr>
              <w:t>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_Toc355961577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00F" w:rsidRDefault="0045200F" w:rsidP="00F27A2E">
          <w:pPr>
            <w:pStyle w:val="32"/>
            <w:tabs>
              <w:tab w:val="left" w:pos="1680"/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355961578" w:history="1">
            <w:r w:rsidRPr="00F27A2E">
              <w:rPr>
                <w:rStyle w:val="af6"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F27A2E">
              <w:rPr>
                <w:rStyle w:val="af6"/>
                <w:rFonts w:hint="eastAsia"/>
                <w:noProof/>
              </w:rPr>
              <w:t>配置内网域名解析规则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_Toc355961578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00F" w:rsidRDefault="0045200F" w:rsidP="00F27A2E">
          <w:pPr>
            <w:pStyle w:val="32"/>
            <w:tabs>
              <w:tab w:val="left" w:pos="1680"/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355961579" w:history="1">
            <w:r w:rsidRPr="00F27A2E">
              <w:rPr>
                <w:rStyle w:val="af6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F27A2E">
              <w:rPr>
                <w:rStyle w:val="af6"/>
                <w:rFonts w:hint="eastAsia"/>
                <w:noProof/>
              </w:rPr>
              <w:t>内网域名解析服务器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_Toc355961579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00F" w:rsidRDefault="0045200F" w:rsidP="00F27A2E">
          <w:pPr>
            <w:pStyle w:val="32"/>
            <w:tabs>
              <w:tab w:val="left" w:pos="1680"/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355961580" w:history="1">
            <w:r w:rsidRPr="00F27A2E">
              <w:rPr>
                <w:rStyle w:val="af6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F27A2E">
              <w:rPr>
                <w:rStyle w:val="af6"/>
                <w:noProof/>
              </w:rPr>
              <w:t>IOS</w:t>
            </w:r>
            <w:r w:rsidRPr="00F27A2E">
              <w:rPr>
                <w:rStyle w:val="af6"/>
                <w:rFonts w:hint="eastAsia"/>
                <w:noProof/>
              </w:rPr>
              <w:t>平台特别说明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_Toc355961580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00F" w:rsidRDefault="0045200F" w:rsidP="00F27A2E">
          <w:pPr>
            <w:pStyle w:val="10"/>
            <w:tabs>
              <w:tab w:val="left" w:pos="960"/>
              <w:tab w:val="right" w:leader="dot" w:pos="9736"/>
            </w:tabs>
            <w:ind w:firstLine="40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5961581" w:history="1">
            <w:r w:rsidRPr="00F27A2E">
              <w:rPr>
                <w:rStyle w:val="af6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F27A2E">
              <w:rPr>
                <w:rStyle w:val="af6"/>
                <w:rFonts w:hint="eastAsia"/>
                <w:noProof/>
              </w:rPr>
              <w:t>自挂钩</w:t>
            </w:r>
            <w:r w:rsidRPr="00F27A2E">
              <w:rPr>
                <w:rStyle w:val="af6"/>
                <w:noProof/>
              </w:rPr>
              <w:t>SDK</w:t>
            </w:r>
            <w:r w:rsidRPr="00F27A2E">
              <w:rPr>
                <w:rStyle w:val="af6"/>
                <w:rFonts w:hint="eastAsia"/>
                <w:noProof/>
              </w:rPr>
              <w:t>使用介绍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_Toc355961581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00F" w:rsidRDefault="0045200F" w:rsidP="00F27A2E">
          <w:pPr>
            <w:pStyle w:val="28"/>
            <w:tabs>
              <w:tab w:val="left" w:pos="1200"/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55961582" w:history="1">
            <w:r w:rsidRPr="00F27A2E">
              <w:rPr>
                <w:rStyle w:val="af6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F27A2E">
              <w:rPr>
                <w:rStyle w:val="af6"/>
                <w:rFonts w:hint="eastAsia"/>
                <w:noProof/>
              </w:rPr>
              <w:t>接口介绍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_Toc355961582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00F" w:rsidRDefault="0045200F" w:rsidP="00F27A2E">
          <w:pPr>
            <w:pStyle w:val="28"/>
            <w:tabs>
              <w:tab w:val="left" w:pos="1200"/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55961583" w:history="1">
            <w:r w:rsidRPr="00F27A2E">
              <w:rPr>
                <w:rStyle w:val="af6"/>
                <w:rFonts w:ascii="宋体" w:hAnsi="宋体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F27A2E">
              <w:rPr>
                <w:rStyle w:val="af6"/>
                <w:noProof/>
              </w:rPr>
              <w:t>Android</w:t>
            </w:r>
            <w:r w:rsidRPr="00F27A2E">
              <w:rPr>
                <w:rStyle w:val="af6"/>
                <w:rFonts w:ascii="宋体" w:hAnsi="宋体" w:hint="eastAsia"/>
                <w:noProof/>
              </w:rPr>
              <w:t>平台</w:t>
            </w:r>
            <w:r w:rsidRPr="00F27A2E">
              <w:rPr>
                <w:rStyle w:val="af6"/>
                <w:rFonts w:ascii="宋体" w:hAnsi="宋体"/>
                <w:noProof/>
              </w:rPr>
              <w:t>SDK</w:t>
            </w:r>
            <w:r w:rsidRPr="00F27A2E">
              <w:rPr>
                <w:rStyle w:val="af6"/>
                <w:rFonts w:ascii="宋体" w:hAnsi="宋体" w:hint="eastAsia"/>
                <w:noProof/>
              </w:rPr>
              <w:t>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_Toc355961583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00F" w:rsidRDefault="0045200F" w:rsidP="00F27A2E">
          <w:pPr>
            <w:pStyle w:val="32"/>
            <w:tabs>
              <w:tab w:val="left" w:pos="1680"/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355961584" w:history="1">
            <w:r w:rsidRPr="00F27A2E">
              <w:rPr>
                <w:rStyle w:val="af6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F27A2E">
              <w:rPr>
                <w:rStyle w:val="af6"/>
                <w:noProof/>
              </w:rPr>
              <w:t>Android</w:t>
            </w:r>
            <w:r w:rsidRPr="00F27A2E">
              <w:rPr>
                <w:rStyle w:val="af6"/>
                <w:rFonts w:hint="eastAsia"/>
                <w:noProof/>
              </w:rPr>
              <w:t>开发包组成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_Toc355961584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00F" w:rsidRDefault="0045200F" w:rsidP="00F27A2E">
          <w:pPr>
            <w:pStyle w:val="32"/>
            <w:tabs>
              <w:tab w:val="left" w:pos="1680"/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355961585" w:history="1">
            <w:r w:rsidRPr="00F27A2E">
              <w:rPr>
                <w:rStyle w:val="af6"/>
                <w:rFonts w:ascii="宋体" w:hAnsi="宋体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F27A2E">
              <w:rPr>
                <w:rStyle w:val="af6"/>
                <w:noProof/>
              </w:rPr>
              <w:t>Android</w:t>
            </w:r>
            <w:r w:rsidRPr="00F27A2E">
              <w:rPr>
                <w:rStyle w:val="af6"/>
                <w:rFonts w:ascii="宋体" w:hAnsi="宋体" w:hint="eastAsia"/>
                <w:noProof/>
              </w:rPr>
              <w:t>开发包的使用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_Toc355961585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00F" w:rsidRDefault="0045200F" w:rsidP="00F27A2E">
          <w:pPr>
            <w:pStyle w:val="28"/>
            <w:tabs>
              <w:tab w:val="left" w:pos="1200"/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55961586" w:history="1">
            <w:r w:rsidRPr="00F27A2E">
              <w:rPr>
                <w:rStyle w:val="af6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F27A2E">
              <w:rPr>
                <w:rStyle w:val="af6"/>
                <w:noProof/>
              </w:rPr>
              <w:t>Android</w:t>
            </w:r>
            <w:r w:rsidRPr="00F27A2E">
              <w:rPr>
                <w:rStyle w:val="af6"/>
                <w:rFonts w:hint="eastAsia"/>
                <w:noProof/>
              </w:rPr>
              <w:t>开发包</w:t>
            </w:r>
            <w:r w:rsidRPr="00F27A2E">
              <w:rPr>
                <w:rStyle w:val="af6"/>
                <w:noProof/>
              </w:rPr>
              <w:t>Demo</w:t>
            </w:r>
            <w:r w:rsidRPr="00F27A2E">
              <w:rPr>
                <w:rStyle w:val="af6"/>
                <w:rFonts w:hint="eastAsia"/>
                <w:noProof/>
              </w:rPr>
              <w:t>使用示例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_Toc355961586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00F" w:rsidRDefault="0045200F" w:rsidP="00F27A2E">
          <w:pPr>
            <w:pStyle w:val="28"/>
            <w:tabs>
              <w:tab w:val="left" w:pos="1200"/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55961587" w:history="1">
            <w:r w:rsidRPr="00F27A2E">
              <w:rPr>
                <w:rStyle w:val="af6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F27A2E">
              <w:rPr>
                <w:rStyle w:val="af6"/>
                <w:noProof/>
              </w:rPr>
              <w:t xml:space="preserve">IOS </w:t>
            </w:r>
            <w:r w:rsidRPr="00F27A2E">
              <w:rPr>
                <w:rStyle w:val="af6"/>
                <w:rFonts w:hint="eastAsia"/>
                <w:noProof/>
              </w:rPr>
              <w:t>平台</w:t>
            </w:r>
            <w:r w:rsidRPr="00F27A2E">
              <w:rPr>
                <w:rStyle w:val="af6"/>
                <w:noProof/>
              </w:rPr>
              <w:t>SDK</w:t>
            </w:r>
            <w:r w:rsidRPr="00F27A2E">
              <w:rPr>
                <w:rStyle w:val="af6"/>
                <w:rFonts w:hint="eastAsia"/>
                <w:noProof/>
              </w:rPr>
              <w:t>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_Toc355961587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00F" w:rsidRDefault="0045200F" w:rsidP="00F27A2E">
          <w:pPr>
            <w:pStyle w:val="32"/>
            <w:tabs>
              <w:tab w:val="left" w:pos="1680"/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355961588" w:history="1">
            <w:r w:rsidRPr="00F27A2E">
              <w:rPr>
                <w:rStyle w:val="af6"/>
                <w:rFonts w:ascii="宋体" w:hAnsi="宋体"/>
                <w:noProof/>
              </w:rPr>
              <w:t>4.4.1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F27A2E">
              <w:rPr>
                <w:rStyle w:val="af6"/>
                <w:noProof/>
              </w:rPr>
              <w:t>IOS</w:t>
            </w:r>
            <w:r w:rsidRPr="00F27A2E">
              <w:rPr>
                <w:rStyle w:val="af6"/>
                <w:rFonts w:ascii="宋体" w:hAnsi="宋体" w:hint="eastAsia"/>
                <w:noProof/>
              </w:rPr>
              <w:t>开发包介绍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_Toc355961588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00F" w:rsidRDefault="0045200F" w:rsidP="00F27A2E">
          <w:pPr>
            <w:pStyle w:val="32"/>
            <w:tabs>
              <w:tab w:val="left" w:pos="1680"/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355961589" w:history="1">
            <w:r w:rsidRPr="00F27A2E">
              <w:rPr>
                <w:rStyle w:val="af6"/>
                <w:noProof/>
              </w:rPr>
              <w:t>4.4.2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F27A2E">
              <w:rPr>
                <w:rStyle w:val="af6"/>
                <w:noProof/>
              </w:rPr>
              <w:t>IOS</w:t>
            </w:r>
            <w:r w:rsidRPr="00F27A2E">
              <w:rPr>
                <w:rStyle w:val="af6"/>
                <w:rFonts w:hint="eastAsia"/>
                <w:noProof/>
              </w:rPr>
              <w:t>开发包使用步骤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_Toc355961589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00F" w:rsidRDefault="0045200F" w:rsidP="00F27A2E">
          <w:pPr>
            <w:pStyle w:val="28"/>
            <w:tabs>
              <w:tab w:val="left" w:pos="1200"/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55961590" w:history="1">
            <w:r w:rsidRPr="00F27A2E">
              <w:rPr>
                <w:rStyle w:val="af6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F27A2E">
              <w:rPr>
                <w:rStyle w:val="af6"/>
                <w:noProof/>
              </w:rPr>
              <w:t>IOS</w:t>
            </w:r>
            <w:r w:rsidRPr="00F27A2E">
              <w:rPr>
                <w:rStyle w:val="af6"/>
                <w:rFonts w:hint="eastAsia"/>
                <w:noProof/>
              </w:rPr>
              <w:t>开发包</w:t>
            </w:r>
            <w:r w:rsidRPr="00F27A2E">
              <w:rPr>
                <w:rStyle w:val="af6"/>
                <w:noProof/>
              </w:rPr>
              <w:t>Demo</w:t>
            </w:r>
            <w:r w:rsidRPr="00F27A2E">
              <w:rPr>
                <w:rStyle w:val="af6"/>
                <w:rFonts w:hint="eastAsia"/>
                <w:noProof/>
              </w:rPr>
              <w:t>使用示例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_Toc355961590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00F" w:rsidRDefault="0045200F" w:rsidP="00F27A2E">
          <w:pPr>
            <w:pStyle w:val="28"/>
            <w:tabs>
              <w:tab w:val="left" w:pos="1200"/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55961591" w:history="1">
            <w:r w:rsidRPr="00F27A2E">
              <w:rPr>
                <w:rStyle w:val="af6"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F27A2E">
              <w:rPr>
                <w:rStyle w:val="af6"/>
                <w:rFonts w:hint="eastAsia"/>
                <w:noProof/>
              </w:rPr>
              <w:t>自动注销和断线自动重连说明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_Toc355961591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00F" w:rsidRDefault="0045200F" w:rsidP="00F27A2E">
          <w:pPr>
            <w:pStyle w:val="10"/>
            <w:tabs>
              <w:tab w:val="left" w:pos="720"/>
              <w:tab w:val="right" w:leader="dot" w:pos="9736"/>
            </w:tabs>
            <w:ind w:firstLine="40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5961592" w:history="1">
            <w:r w:rsidRPr="00F27A2E">
              <w:rPr>
                <w:rStyle w:val="af6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F27A2E">
              <w:rPr>
                <w:rStyle w:val="af6"/>
                <w:noProof/>
              </w:rPr>
              <w:t>iOS&amp;Android</w:t>
            </w:r>
            <w:r w:rsidRPr="00F27A2E">
              <w:rPr>
                <w:rStyle w:val="af6"/>
                <w:rFonts w:hint="eastAsia"/>
                <w:noProof/>
              </w:rPr>
              <w:t>平台</w:t>
            </w:r>
            <w:r w:rsidRPr="00F27A2E">
              <w:rPr>
                <w:rStyle w:val="af6"/>
                <w:noProof/>
              </w:rPr>
              <w:t>SDK</w:t>
            </w:r>
            <w:r w:rsidRPr="00F27A2E">
              <w:rPr>
                <w:rStyle w:val="af6"/>
                <w:rFonts w:hint="eastAsia"/>
                <w:noProof/>
              </w:rPr>
              <w:t>接口介绍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_Toc355961592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00F" w:rsidRDefault="0045200F" w:rsidP="00F27A2E">
          <w:pPr>
            <w:pStyle w:val="28"/>
            <w:tabs>
              <w:tab w:val="left" w:pos="1200"/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55961593" w:history="1">
            <w:r w:rsidRPr="00F27A2E">
              <w:rPr>
                <w:rStyle w:val="af6"/>
                <w:rFonts w:ascii="宋体" w:hAnsi="宋体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F27A2E">
              <w:rPr>
                <w:rStyle w:val="af6"/>
                <w:noProof/>
              </w:rPr>
              <w:t>Android</w:t>
            </w:r>
            <w:r w:rsidRPr="00F27A2E">
              <w:rPr>
                <w:rStyle w:val="af6"/>
                <w:rFonts w:ascii="宋体" w:hAnsi="宋体" w:hint="eastAsia"/>
                <w:noProof/>
              </w:rPr>
              <w:t>平台接口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_Toc355961593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00F" w:rsidRDefault="0045200F" w:rsidP="00F27A2E">
          <w:pPr>
            <w:pStyle w:val="32"/>
            <w:tabs>
              <w:tab w:val="left" w:pos="1680"/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355961594" w:history="1">
            <w:r w:rsidRPr="00F27A2E">
              <w:rPr>
                <w:rStyle w:val="af6"/>
                <w:rFonts w:ascii="宋体" w:hAnsi="宋体"/>
                <w:noProof/>
              </w:rPr>
              <w:t>5.1.1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F27A2E">
              <w:rPr>
                <w:rStyle w:val="af6"/>
                <w:noProof/>
              </w:rPr>
              <w:t>Android</w:t>
            </w:r>
            <w:r w:rsidRPr="00F27A2E">
              <w:rPr>
                <w:rStyle w:val="af6"/>
                <w:rFonts w:ascii="宋体" w:hAnsi="宋体" w:hint="eastAsia"/>
                <w:noProof/>
              </w:rPr>
              <w:t>平台阻塞接口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_Toc355961594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00F" w:rsidRDefault="0045200F" w:rsidP="00F27A2E">
          <w:pPr>
            <w:pStyle w:val="32"/>
            <w:tabs>
              <w:tab w:val="left" w:pos="1680"/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355961595" w:history="1">
            <w:r w:rsidRPr="00F27A2E">
              <w:rPr>
                <w:rStyle w:val="af6"/>
                <w:noProof/>
                <w:lang w:val="fr-FR"/>
              </w:rPr>
              <w:t>5.1.2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F27A2E">
              <w:rPr>
                <w:rStyle w:val="af6"/>
                <w:noProof/>
                <w:lang w:val="fr-FR"/>
              </w:rPr>
              <w:t>4.1.2 Android</w:t>
            </w:r>
            <w:r w:rsidRPr="00F27A2E">
              <w:rPr>
                <w:rStyle w:val="af6"/>
                <w:rFonts w:hint="eastAsia"/>
                <w:noProof/>
              </w:rPr>
              <w:t>平台非阻塞接口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_Toc355961595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00F" w:rsidRDefault="0045200F" w:rsidP="00F27A2E">
          <w:pPr>
            <w:pStyle w:val="28"/>
            <w:tabs>
              <w:tab w:val="left" w:pos="1200"/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55961596" w:history="1">
            <w:r w:rsidRPr="00F27A2E">
              <w:rPr>
                <w:rStyle w:val="af6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F27A2E">
              <w:rPr>
                <w:rStyle w:val="af6"/>
                <w:noProof/>
              </w:rPr>
              <w:t>4.2 iOS</w:t>
            </w:r>
            <w:r w:rsidRPr="00F27A2E">
              <w:rPr>
                <w:rStyle w:val="af6"/>
                <w:rFonts w:hint="eastAsia"/>
                <w:noProof/>
              </w:rPr>
              <w:t>平台接口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_Toc355961596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00F" w:rsidRDefault="0045200F" w:rsidP="00F27A2E">
          <w:pPr>
            <w:pStyle w:val="32"/>
            <w:tabs>
              <w:tab w:val="left" w:pos="1680"/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355961597" w:history="1">
            <w:r w:rsidRPr="00F27A2E">
              <w:rPr>
                <w:rStyle w:val="af6"/>
                <w:noProof/>
              </w:rPr>
              <w:t>5.2.1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F27A2E">
              <w:rPr>
                <w:rStyle w:val="af6"/>
                <w:noProof/>
              </w:rPr>
              <w:t>4.2.1 iOS</w:t>
            </w:r>
            <w:r w:rsidRPr="00F27A2E">
              <w:rPr>
                <w:rStyle w:val="af6"/>
                <w:rFonts w:hint="eastAsia"/>
                <w:noProof/>
              </w:rPr>
              <w:t>平台阻塞接口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_Toc355961597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00F" w:rsidRDefault="0045200F" w:rsidP="0045200F">
          <w:pPr>
            <w:pStyle w:val="32"/>
            <w:tabs>
              <w:tab w:val="left" w:pos="1680"/>
              <w:tab w:val="right" w:leader="dot" w:pos="9736"/>
            </w:tabs>
            <w:ind w:firstLine="400"/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355961598" w:history="1">
            <w:r w:rsidRPr="00F27A2E">
              <w:rPr>
                <w:rStyle w:val="af6"/>
                <w:noProof/>
              </w:rPr>
              <w:t>5.2.2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F27A2E">
              <w:rPr>
                <w:rStyle w:val="af6"/>
                <w:noProof/>
              </w:rPr>
              <w:t>4.2.2 iOS</w:t>
            </w:r>
            <w:r w:rsidRPr="00F27A2E">
              <w:rPr>
                <w:rStyle w:val="af6"/>
                <w:rFonts w:hint="eastAsia"/>
                <w:noProof/>
              </w:rPr>
              <w:t>平台非阻塞接口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_Toc355961598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C80" w:rsidRDefault="00075C80" w:rsidP="0045200F">
          <w:pPr>
            <w:ind w:firstLine="480"/>
          </w:pPr>
          <w:r>
            <w:fldChar w:fldCharType="end"/>
          </w:r>
        </w:p>
      </w:sdtContent>
    </w:sdt>
    <w:p w:rsidR="0045200F" w:rsidRDefault="0045200F">
      <w:pPr>
        <w:widowControl/>
        <w:spacing w:before="0" w:line="240" w:lineRule="auto"/>
        <w:ind w:firstLineChars="0" w:firstLine="0"/>
        <w:jc w:val="left"/>
      </w:pPr>
      <w:r>
        <w:br w:type="page"/>
      </w:r>
    </w:p>
    <w:p w:rsidR="00CC0745" w:rsidRDefault="003A79E5" w:rsidP="004A3030">
      <w:pPr>
        <w:pStyle w:val="1"/>
      </w:pPr>
      <w:bookmarkStart w:id="2" w:name="_Toc355961567"/>
      <w:r>
        <w:rPr>
          <w:rFonts w:hint="eastAsia"/>
        </w:rPr>
        <w:lastRenderedPageBreak/>
        <w:t>概述</w:t>
      </w:r>
      <w:bookmarkEnd w:id="2"/>
    </w:p>
    <w:p w:rsidR="00FD2E57" w:rsidRDefault="003A79E5" w:rsidP="00FD2E57">
      <w:pPr>
        <w:ind w:firstLine="480"/>
      </w:pPr>
      <w:r>
        <w:rPr>
          <w:rFonts w:hint="eastAsia"/>
        </w:rPr>
        <w:t>深信服</w:t>
      </w:r>
      <w:r>
        <w:rPr>
          <w:rFonts w:hint="eastAsia"/>
        </w:rPr>
        <w:t>EasyApp</w:t>
      </w:r>
      <w:r>
        <w:rPr>
          <w:rFonts w:hint="eastAsia"/>
        </w:rPr>
        <w:t>方案</w:t>
      </w:r>
      <w:r w:rsidR="00FD2E57">
        <w:rPr>
          <w:rFonts w:hint="eastAsia"/>
        </w:rPr>
        <w:t>提供的</w:t>
      </w:r>
      <w:r>
        <w:rPr>
          <w:rFonts w:hint="eastAsia"/>
        </w:rPr>
        <w:t>SDK</w:t>
      </w:r>
      <w:r w:rsidR="00FD2E57">
        <w:rPr>
          <w:rFonts w:hint="eastAsia"/>
        </w:rPr>
        <w:t>包是一套供第三方移动应用程序（以下简称</w:t>
      </w:r>
      <w:r w:rsidR="00FD2E57">
        <w:rPr>
          <w:rFonts w:hint="eastAsia"/>
        </w:rPr>
        <w:t>APP</w:t>
      </w:r>
      <w:r w:rsidR="00FD2E57">
        <w:rPr>
          <w:rFonts w:hint="eastAsia"/>
        </w:rPr>
        <w:t>）调用，以快速实现与深信服</w:t>
      </w:r>
      <w:r w:rsidR="00FD2E57">
        <w:rPr>
          <w:rFonts w:hint="eastAsia"/>
        </w:rPr>
        <w:t xml:space="preserve">SSL VPN </w:t>
      </w:r>
      <w:r w:rsidR="00FD2E57">
        <w:rPr>
          <w:rFonts w:hint="eastAsia"/>
        </w:rPr>
        <w:t>网关创建和销毁</w:t>
      </w:r>
      <w:r w:rsidR="00FD2E57">
        <w:rPr>
          <w:rFonts w:hint="eastAsia"/>
        </w:rPr>
        <w:t>VPN</w:t>
      </w:r>
      <w:r w:rsidR="00FD2E57">
        <w:rPr>
          <w:rFonts w:hint="eastAsia"/>
        </w:rPr>
        <w:t>加密隧道，完成</w:t>
      </w:r>
      <w:r w:rsidR="00FD2E57">
        <w:rPr>
          <w:rFonts w:hint="eastAsia"/>
        </w:rPr>
        <w:t>VPN</w:t>
      </w:r>
      <w:r w:rsidR="00FD2E57">
        <w:rPr>
          <w:rFonts w:hint="eastAsia"/>
        </w:rPr>
        <w:t>认证登录和细粒度授权控制的第三方接口套件。</w:t>
      </w:r>
    </w:p>
    <w:p w:rsidR="003A79E5" w:rsidRDefault="00FD2E57" w:rsidP="003A79E5">
      <w:pPr>
        <w:ind w:firstLine="480"/>
      </w:pPr>
      <w:r>
        <w:rPr>
          <w:rFonts w:hint="eastAsia"/>
        </w:rPr>
        <w:t>该套件通过对</w:t>
      </w:r>
      <w:r>
        <w:rPr>
          <w:rFonts w:hint="eastAsia"/>
        </w:rPr>
        <w:t>APP</w:t>
      </w:r>
      <w:r>
        <w:rPr>
          <w:rFonts w:hint="eastAsia"/>
        </w:rPr>
        <w:t>自身进行</w:t>
      </w:r>
      <w:r>
        <w:rPr>
          <w:rFonts w:hint="eastAsia"/>
        </w:rPr>
        <w:t>Hook</w:t>
      </w:r>
      <w:r>
        <w:rPr>
          <w:rFonts w:hint="eastAsia"/>
        </w:rPr>
        <w:t>操作，改变</w:t>
      </w:r>
      <w:r>
        <w:rPr>
          <w:rFonts w:hint="eastAsia"/>
        </w:rPr>
        <w:t>APP</w:t>
      </w:r>
      <w:r>
        <w:rPr>
          <w:rFonts w:hint="eastAsia"/>
        </w:rPr>
        <w:t>原有的网络操作行为，业务系统</w:t>
      </w:r>
      <w:r>
        <w:rPr>
          <w:rFonts w:hint="eastAsia"/>
        </w:rPr>
        <w:t>APP</w:t>
      </w:r>
      <w:r>
        <w:rPr>
          <w:rFonts w:hint="eastAsia"/>
        </w:rPr>
        <w:t>应用程序开发人员只需要在</w:t>
      </w:r>
      <w:r>
        <w:rPr>
          <w:rFonts w:hint="eastAsia"/>
        </w:rPr>
        <w:t>APP</w:t>
      </w:r>
      <w:r>
        <w:rPr>
          <w:rFonts w:hint="eastAsia"/>
        </w:rPr>
        <w:t>主程序中加载启动</w:t>
      </w:r>
      <w:r>
        <w:rPr>
          <w:rFonts w:hint="eastAsia"/>
        </w:rPr>
        <w:t>SDK</w:t>
      </w:r>
      <w:r>
        <w:rPr>
          <w:rFonts w:hint="eastAsia"/>
        </w:rPr>
        <w:t>套件即可实现</w:t>
      </w:r>
      <w:r>
        <w:rPr>
          <w:rFonts w:hint="eastAsia"/>
        </w:rPr>
        <w:t>VPN</w:t>
      </w:r>
      <w:r>
        <w:rPr>
          <w:rFonts w:hint="eastAsia"/>
        </w:rPr>
        <w:t>功能，简单易用。</w:t>
      </w:r>
    </w:p>
    <w:p w:rsidR="00FD2E57" w:rsidRPr="00FD2E57" w:rsidRDefault="00FD2E57" w:rsidP="00FD2E57">
      <w:pPr>
        <w:pStyle w:val="1"/>
      </w:pPr>
      <w:bookmarkStart w:id="3" w:name="_Toc355961568"/>
      <w:r>
        <w:rPr>
          <w:rFonts w:hint="eastAsia"/>
        </w:rPr>
        <w:t>SDK</w:t>
      </w:r>
      <w:r>
        <w:rPr>
          <w:rFonts w:hint="eastAsia"/>
        </w:rPr>
        <w:t>简介</w:t>
      </w:r>
      <w:bookmarkEnd w:id="3"/>
    </w:p>
    <w:p w:rsidR="004A3030" w:rsidRPr="004A3030" w:rsidRDefault="00FD2E57" w:rsidP="0048511D">
      <w:pPr>
        <w:pStyle w:val="2"/>
      </w:pPr>
      <w:bookmarkStart w:id="4" w:name="_Toc355961569"/>
      <w:r>
        <w:rPr>
          <w:rFonts w:hint="eastAsia"/>
        </w:rPr>
        <w:t>SDK</w:t>
      </w:r>
      <w:r>
        <w:rPr>
          <w:rFonts w:hint="eastAsia"/>
        </w:rPr>
        <w:t>的功能模块</w:t>
      </w:r>
      <w:bookmarkEnd w:id="4"/>
    </w:p>
    <w:p w:rsidR="004A3030" w:rsidRDefault="004A3030" w:rsidP="004A3030">
      <w:pPr>
        <w:ind w:firstLine="480"/>
      </w:pPr>
      <w:r>
        <w:rPr>
          <w:rFonts w:hint="eastAsia"/>
        </w:rPr>
        <w:t>本方案提供的</w:t>
      </w:r>
      <w:r w:rsidR="00602F28">
        <w:rPr>
          <w:rFonts w:hint="eastAsia"/>
        </w:rPr>
        <w:t>IOS</w:t>
      </w:r>
      <w:r>
        <w:rPr>
          <w:rFonts w:hint="eastAsia"/>
        </w:rPr>
        <w:t>&amp;Android</w:t>
      </w:r>
      <w:r>
        <w:rPr>
          <w:rFonts w:hint="eastAsia"/>
        </w:rPr>
        <w:t>平台</w:t>
      </w:r>
      <w:r>
        <w:rPr>
          <w:rFonts w:hint="eastAsia"/>
        </w:rPr>
        <w:t>APP</w:t>
      </w:r>
      <w:r>
        <w:rPr>
          <w:rFonts w:hint="eastAsia"/>
        </w:rPr>
        <w:t>直连</w:t>
      </w:r>
      <w:r>
        <w:rPr>
          <w:rFonts w:hint="eastAsia"/>
        </w:rPr>
        <w:t xml:space="preserve"> SDK</w:t>
      </w:r>
      <w:r>
        <w:rPr>
          <w:rFonts w:hint="eastAsia"/>
        </w:rPr>
        <w:t>，主要包括三个模块：</w:t>
      </w:r>
      <w:r>
        <w:rPr>
          <w:rFonts w:hint="eastAsia"/>
        </w:rPr>
        <w:t>Hook</w:t>
      </w:r>
      <w:r>
        <w:rPr>
          <w:rFonts w:hint="eastAsia"/>
        </w:rPr>
        <w:t>模块、认证模块、转发数据模块、本地数据防泄密模块。</w:t>
      </w:r>
    </w:p>
    <w:p w:rsidR="00FD2E57" w:rsidRDefault="00FD2E57" w:rsidP="003A7565">
      <w:pPr>
        <w:pStyle w:val="af2"/>
        <w:numPr>
          <w:ilvl w:val="0"/>
          <w:numId w:val="5"/>
        </w:numPr>
        <w:ind w:firstLineChars="0"/>
      </w:pPr>
      <w:r w:rsidRPr="00FD2E57">
        <w:rPr>
          <w:rFonts w:hint="eastAsia"/>
          <w:b/>
        </w:rPr>
        <w:t>Hook</w:t>
      </w:r>
      <w:r w:rsidRPr="00FD2E57">
        <w:rPr>
          <w:rFonts w:hint="eastAsia"/>
          <w:b/>
        </w:rPr>
        <w:t>模块</w:t>
      </w:r>
      <w:r w:rsidRPr="00FD2E57">
        <w:rPr>
          <w:rFonts w:hint="eastAsia"/>
          <w:b/>
        </w:rPr>
        <w:t xml:space="preserve"> </w:t>
      </w:r>
      <w:r>
        <w:rPr>
          <w:rFonts w:hint="eastAsia"/>
        </w:rPr>
        <w:t>功能是对网络</w:t>
      </w:r>
      <w:r>
        <w:rPr>
          <w:rFonts w:hint="eastAsia"/>
        </w:rPr>
        <w:t>connect</w:t>
      </w:r>
      <w:r>
        <w:rPr>
          <w:rFonts w:hint="eastAsia"/>
        </w:rPr>
        <w:t>和</w:t>
      </w:r>
      <w:r>
        <w:rPr>
          <w:rFonts w:hint="eastAsia"/>
        </w:rPr>
        <w:t>DNS</w:t>
      </w:r>
      <w:r>
        <w:rPr>
          <w:rFonts w:hint="eastAsia"/>
        </w:rPr>
        <w:t>域名解析操作进行拦截，并进行网络数据重定向，达到自挂钩的效果。</w:t>
      </w:r>
      <w:r>
        <w:rPr>
          <w:rFonts w:hint="eastAsia"/>
        </w:rPr>
        <w:t xml:space="preserve"> </w:t>
      </w:r>
    </w:p>
    <w:p w:rsidR="00FD2E57" w:rsidRDefault="00FD2E57" w:rsidP="003A7565">
      <w:pPr>
        <w:pStyle w:val="af2"/>
        <w:numPr>
          <w:ilvl w:val="0"/>
          <w:numId w:val="5"/>
        </w:numPr>
        <w:ind w:firstLineChars="0"/>
      </w:pPr>
      <w:r w:rsidRPr="00FD2E57">
        <w:rPr>
          <w:rFonts w:hint="eastAsia"/>
          <w:b/>
        </w:rPr>
        <w:t>认证模块</w:t>
      </w:r>
      <w:r w:rsidRPr="00FD2E57">
        <w:rPr>
          <w:rFonts w:hint="eastAsia"/>
          <w:b/>
        </w:rPr>
        <w:t xml:space="preserve">  </w:t>
      </w:r>
      <w:r>
        <w:rPr>
          <w:rFonts w:hint="eastAsia"/>
        </w:rPr>
        <w:t>完成应用程序的用户认证，其中可能存在多种组合认证的方式，此组合情况依赖于</w:t>
      </w:r>
      <w:r>
        <w:rPr>
          <w:rFonts w:hint="eastAsia"/>
        </w:rPr>
        <w:t>VPN</w:t>
      </w:r>
      <w:r>
        <w:rPr>
          <w:rFonts w:hint="eastAsia"/>
        </w:rPr>
        <w:t>服务端配置，目前</w:t>
      </w:r>
      <w:r>
        <w:rPr>
          <w:rFonts w:hint="eastAsia"/>
        </w:rPr>
        <w:t>SDK</w:t>
      </w:r>
      <w:r>
        <w:rPr>
          <w:rFonts w:hint="eastAsia"/>
        </w:rPr>
        <w:t>只支持用户名密码认证、证书认证和硬件特征码认证。</w:t>
      </w:r>
    </w:p>
    <w:p w:rsidR="00FD2E57" w:rsidRPr="00FD2E57" w:rsidRDefault="00FD2E57" w:rsidP="003A7565">
      <w:pPr>
        <w:pStyle w:val="af2"/>
        <w:numPr>
          <w:ilvl w:val="0"/>
          <w:numId w:val="5"/>
        </w:numPr>
        <w:ind w:firstLineChars="0"/>
        <w:rPr>
          <w:b/>
        </w:rPr>
      </w:pPr>
      <w:r w:rsidRPr="00FD2E57">
        <w:rPr>
          <w:rFonts w:hint="eastAsia"/>
          <w:b/>
        </w:rPr>
        <w:t>转发模块</w:t>
      </w:r>
      <w:r w:rsidRPr="00FD2E57">
        <w:rPr>
          <w:rFonts w:hint="eastAsia"/>
          <w:b/>
        </w:rPr>
        <w:t xml:space="preserve"> </w:t>
      </w:r>
      <w:r>
        <w:rPr>
          <w:rFonts w:hint="eastAsia"/>
        </w:rPr>
        <w:t>完成数据的转发功能，将客户应用程序数据转发给</w:t>
      </w:r>
      <w:r>
        <w:rPr>
          <w:rFonts w:hint="eastAsia"/>
        </w:rPr>
        <w:t>VPN</w:t>
      </w:r>
      <w:r>
        <w:rPr>
          <w:rFonts w:hint="eastAsia"/>
        </w:rPr>
        <w:t>服务端，或者将</w:t>
      </w:r>
      <w:r>
        <w:rPr>
          <w:rFonts w:hint="eastAsia"/>
        </w:rPr>
        <w:t>VPN</w:t>
      </w:r>
      <w:r>
        <w:rPr>
          <w:rFonts w:hint="eastAsia"/>
        </w:rPr>
        <w:t>服务端下发数据转发给客户应用程序。</w:t>
      </w:r>
    </w:p>
    <w:p w:rsidR="00FD2E57" w:rsidRPr="00FD2E57" w:rsidRDefault="00FD2E57" w:rsidP="003A7565">
      <w:pPr>
        <w:pStyle w:val="af2"/>
        <w:numPr>
          <w:ilvl w:val="0"/>
          <w:numId w:val="5"/>
        </w:numPr>
        <w:ind w:firstLineChars="0"/>
        <w:rPr>
          <w:b/>
        </w:rPr>
      </w:pPr>
      <w:r w:rsidRPr="00FD2E57">
        <w:rPr>
          <w:rFonts w:hint="eastAsia"/>
          <w:b/>
        </w:rPr>
        <w:t>本地数据防泄密模块</w:t>
      </w:r>
      <w:r w:rsidRPr="00FD2E57">
        <w:rPr>
          <w:rFonts w:hint="eastAsia"/>
          <w:b/>
        </w:rPr>
        <w:t xml:space="preserve"> </w:t>
      </w:r>
      <w:r>
        <w:rPr>
          <w:rFonts w:hint="eastAsia"/>
        </w:rPr>
        <w:t>默认没有开启本地数所防泄密功能。当开启本地防泄密功能以后，此功能可以把应用程序本地存储的文件（包括</w:t>
      </w:r>
      <w:r>
        <w:rPr>
          <w:rFonts w:hint="eastAsia"/>
        </w:rPr>
        <w:t>sqlite3</w:t>
      </w:r>
      <w:r>
        <w:rPr>
          <w:rFonts w:hint="eastAsia"/>
        </w:rPr>
        <w:t>数据库、本地配置文件）加密存储在手机上。以防手机丢失后，手机保存在本地的数据泄露。</w:t>
      </w:r>
    </w:p>
    <w:p w:rsidR="00FD2E57" w:rsidRDefault="00FD2E57" w:rsidP="0048511D">
      <w:pPr>
        <w:pStyle w:val="2"/>
      </w:pPr>
      <w:bookmarkStart w:id="5" w:name="_Toc355961570"/>
      <w:r>
        <w:rPr>
          <w:rFonts w:hint="eastAsia"/>
        </w:rPr>
        <w:t>SDK</w:t>
      </w:r>
      <w:r>
        <w:rPr>
          <w:rFonts w:hint="eastAsia"/>
        </w:rPr>
        <w:t>支持的环境</w:t>
      </w:r>
      <w:bookmarkEnd w:id="5"/>
    </w:p>
    <w:p w:rsidR="00C726A6" w:rsidRDefault="00FD2E57" w:rsidP="00C726A6">
      <w:pPr>
        <w:ind w:firstLine="480"/>
      </w:pPr>
      <w:r>
        <w:rPr>
          <w:rFonts w:hint="eastAsia"/>
        </w:rPr>
        <w:t>本方案支持</w:t>
      </w:r>
      <w:r w:rsidR="0045200F">
        <w:rPr>
          <w:rFonts w:hint="eastAsia"/>
        </w:rPr>
        <w:t>G</w:t>
      </w:r>
      <w:r w:rsidR="00C726A6">
        <w:rPr>
          <w:rFonts w:hint="eastAsia"/>
        </w:rPr>
        <w:t>oogle Android</w:t>
      </w:r>
      <w:r w:rsidR="00C726A6">
        <w:rPr>
          <w:rFonts w:hint="eastAsia"/>
        </w:rPr>
        <w:t>操作系统</w:t>
      </w:r>
    </w:p>
    <w:p w:rsidR="00C726A6" w:rsidRDefault="00C726A6" w:rsidP="00075C80">
      <w:pPr>
        <w:ind w:left="60" w:firstLineChars="175" w:firstLine="420"/>
      </w:pPr>
      <w:r>
        <w:rPr>
          <w:rFonts w:hint="eastAsia"/>
        </w:rPr>
        <w:t>版本要求：</w:t>
      </w:r>
      <w:r w:rsidR="00075C80">
        <w:rPr>
          <w:rFonts w:hint="eastAsia"/>
        </w:rPr>
        <w:t>2.0~4.2</w:t>
      </w:r>
      <w:r>
        <w:rPr>
          <w:rFonts w:hint="eastAsia"/>
        </w:rPr>
        <w:tab/>
      </w:r>
    </w:p>
    <w:p w:rsidR="00C726A6" w:rsidRDefault="00C726A6" w:rsidP="00C726A6">
      <w:pPr>
        <w:ind w:firstLine="480"/>
      </w:pPr>
      <w:r>
        <w:rPr>
          <w:rFonts w:hint="eastAsia"/>
        </w:rPr>
        <w:lastRenderedPageBreak/>
        <w:t>本方案支持苹果</w:t>
      </w:r>
      <w:r w:rsidR="00602F28">
        <w:rPr>
          <w:rFonts w:hint="eastAsia"/>
        </w:rPr>
        <w:t>IOS</w:t>
      </w:r>
      <w:r>
        <w:rPr>
          <w:rFonts w:hint="eastAsia"/>
        </w:rPr>
        <w:t>操作系统</w:t>
      </w:r>
    </w:p>
    <w:p w:rsidR="00C726A6" w:rsidRPr="00C726A6" w:rsidRDefault="00C726A6" w:rsidP="00C726A6">
      <w:pPr>
        <w:ind w:firstLine="480"/>
      </w:pPr>
      <w:r>
        <w:rPr>
          <w:rFonts w:hint="eastAsia"/>
        </w:rPr>
        <w:t>版本要求：</w:t>
      </w:r>
      <w:r w:rsidR="00075C80">
        <w:rPr>
          <w:rFonts w:hint="eastAsia"/>
        </w:rPr>
        <w:t>armv6/armv7/armv7s</w:t>
      </w:r>
    </w:p>
    <w:p w:rsidR="004B3C56" w:rsidRDefault="00FD2E57" w:rsidP="0048511D">
      <w:pPr>
        <w:pStyle w:val="2"/>
      </w:pPr>
      <w:bookmarkStart w:id="6" w:name="_Toc355961571"/>
      <w:r>
        <w:rPr>
          <w:rFonts w:hint="eastAsia"/>
        </w:rPr>
        <w:t>使用</w:t>
      </w:r>
      <w:r>
        <w:rPr>
          <w:rFonts w:hint="eastAsia"/>
        </w:rPr>
        <w:t>SDK</w:t>
      </w:r>
      <w:r>
        <w:rPr>
          <w:rFonts w:hint="eastAsia"/>
        </w:rPr>
        <w:t>的流程</w:t>
      </w:r>
      <w:bookmarkEnd w:id="6"/>
    </w:p>
    <w:p w:rsidR="00FD2E57" w:rsidRDefault="0045200F" w:rsidP="00CA2133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5402332" cy="3631720"/>
            <wp:effectExtent l="19050" t="0" r="7868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491" cy="3633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C56" w:rsidRPr="000D49A7" w:rsidRDefault="000D49A7" w:rsidP="000D49A7">
      <w:pPr>
        <w:pStyle w:val="1"/>
      </w:pPr>
      <w:bookmarkStart w:id="7" w:name="_Toc7274"/>
      <w:bookmarkStart w:id="8" w:name="_Toc351052279"/>
      <w:bookmarkStart w:id="9" w:name="_Toc351052447"/>
      <w:bookmarkStart w:id="10" w:name="_Toc355961572"/>
      <w:bookmarkEnd w:id="0"/>
      <w:bookmarkEnd w:id="1"/>
      <w:r>
        <w:rPr>
          <w:rFonts w:hint="eastAsia"/>
        </w:rPr>
        <w:t>配置</w:t>
      </w:r>
      <w:r w:rsidR="004B3C56" w:rsidRPr="000D49A7">
        <w:t>VPN</w:t>
      </w:r>
      <w:r>
        <w:rPr>
          <w:rFonts w:hint="eastAsia"/>
        </w:rPr>
        <w:t>网关设备</w:t>
      </w:r>
      <w:bookmarkEnd w:id="7"/>
      <w:bookmarkEnd w:id="8"/>
      <w:bookmarkEnd w:id="9"/>
      <w:bookmarkEnd w:id="10"/>
    </w:p>
    <w:p w:rsidR="004B3C56" w:rsidRDefault="000D49A7" w:rsidP="0048511D">
      <w:pPr>
        <w:pStyle w:val="2"/>
      </w:pPr>
      <w:bookmarkStart w:id="11" w:name="_Toc29786"/>
      <w:bookmarkStart w:id="12" w:name="_Toc351052280"/>
      <w:bookmarkStart w:id="13" w:name="_Toc351052448"/>
      <w:bookmarkStart w:id="14" w:name="_Toc355961573"/>
      <w:r>
        <w:rPr>
          <w:rFonts w:hint="eastAsia"/>
        </w:rPr>
        <w:t>配置应用</w:t>
      </w:r>
      <w:r w:rsidR="004B3C56">
        <w:rPr>
          <w:rFonts w:hint="eastAsia"/>
        </w:rPr>
        <w:t>资源</w:t>
      </w:r>
      <w:bookmarkEnd w:id="11"/>
      <w:bookmarkEnd w:id="12"/>
      <w:bookmarkEnd w:id="13"/>
      <w:bookmarkEnd w:id="14"/>
    </w:p>
    <w:p w:rsidR="004B3C56" w:rsidRDefault="004B3C56" w:rsidP="004B3C56">
      <w:pPr>
        <w:ind w:firstLine="480"/>
      </w:pPr>
      <w:r>
        <w:rPr>
          <w:rFonts w:hint="eastAsia"/>
        </w:rPr>
        <w:t>本</w:t>
      </w:r>
      <w:r>
        <w:rPr>
          <w:rFonts w:hint="eastAsia"/>
        </w:rPr>
        <w:t>SDK</w:t>
      </w:r>
      <w:r w:rsidR="00C840C0">
        <w:rPr>
          <w:rFonts w:hint="eastAsia"/>
        </w:rPr>
        <w:t>方案</w:t>
      </w:r>
      <w:r>
        <w:rPr>
          <w:rFonts w:hint="eastAsia"/>
        </w:rPr>
        <w:t>只</w:t>
      </w:r>
      <w:r w:rsidR="000D49A7">
        <w:rPr>
          <w:rFonts w:hint="eastAsia"/>
        </w:rPr>
        <w:t>支持配置为</w:t>
      </w:r>
      <w:r w:rsidR="000D49A7">
        <w:rPr>
          <w:rFonts w:hint="eastAsia"/>
        </w:rPr>
        <w:t>TCP</w:t>
      </w:r>
      <w:r w:rsidR="000D49A7">
        <w:rPr>
          <w:rFonts w:hint="eastAsia"/>
        </w:rPr>
        <w:t>资源</w:t>
      </w:r>
      <w:r w:rsidR="00C840C0">
        <w:rPr>
          <w:rFonts w:hint="eastAsia"/>
        </w:rPr>
        <w:t>实现通过</w:t>
      </w:r>
      <w:r w:rsidR="00C840C0">
        <w:rPr>
          <w:rFonts w:hint="eastAsia"/>
        </w:rPr>
        <w:t>VPN</w:t>
      </w:r>
      <w:r w:rsidR="00C840C0">
        <w:rPr>
          <w:rFonts w:hint="eastAsia"/>
        </w:rPr>
        <w:t>隧道加密的目的，因此当解析到访问的资源</w:t>
      </w:r>
      <w:r w:rsidR="00C840C0">
        <w:rPr>
          <w:rFonts w:hint="eastAsia"/>
        </w:rPr>
        <w:t>IP</w:t>
      </w:r>
      <w:r w:rsidR="00C840C0">
        <w:rPr>
          <w:rFonts w:hint="eastAsia"/>
        </w:rPr>
        <w:t>地址和端口为</w:t>
      </w:r>
      <w:r w:rsidR="00C840C0">
        <w:rPr>
          <w:rFonts w:hint="eastAsia"/>
        </w:rPr>
        <w:t>TCP</w:t>
      </w:r>
      <w:r w:rsidR="00C840C0">
        <w:rPr>
          <w:rFonts w:hint="eastAsia"/>
        </w:rPr>
        <w:t>资源时，才</w:t>
      </w:r>
      <w:r w:rsidR="000D49A7">
        <w:rPr>
          <w:rFonts w:hint="eastAsia"/>
        </w:rPr>
        <w:t>完成自挂钩</w:t>
      </w:r>
      <w:r w:rsidR="000D49A7">
        <w:rPr>
          <w:rFonts w:hint="eastAsia"/>
        </w:rPr>
        <w:t>HOOK</w:t>
      </w:r>
      <w:r w:rsidR="00C840C0">
        <w:rPr>
          <w:rFonts w:hint="eastAsia"/>
        </w:rPr>
        <w:t>操作</w:t>
      </w:r>
      <w:r>
        <w:rPr>
          <w:rFonts w:hint="eastAsia"/>
        </w:rPr>
        <w:t>；</w:t>
      </w:r>
      <w:r w:rsidR="00C840C0">
        <w:rPr>
          <w:rFonts w:hint="eastAsia"/>
        </w:rPr>
        <w:t>对于非配置的</w:t>
      </w:r>
      <w:r w:rsidR="00C840C0">
        <w:rPr>
          <w:rFonts w:hint="eastAsia"/>
        </w:rPr>
        <w:t>IP</w:t>
      </w:r>
      <w:r w:rsidR="00C840C0">
        <w:rPr>
          <w:rFonts w:hint="eastAsia"/>
        </w:rPr>
        <w:t>地址和端口</w:t>
      </w:r>
      <w:r>
        <w:rPr>
          <w:rFonts w:hint="eastAsia"/>
        </w:rPr>
        <w:t>，</w:t>
      </w:r>
      <w:r w:rsidR="00C840C0">
        <w:rPr>
          <w:rFonts w:hint="eastAsia"/>
        </w:rPr>
        <w:t>数据不被</w:t>
      </w:r>
      <w:r w:rsidR="00C840C0">
        <w:rPr>
          <w:rFonts w:hint="eastAsia"/>
        </w:rPr>
        <w:t>HOOK</w:t>
      </w:r>
      <w:r w:rsidR="00C840C0">
        <w:rPr>
          <w:rFonts w:hint="eastAsia"/>
        </w:rPr>
        <w:t>操作，还是按应用</w:t>
      </w:r>
      <w:r>
        <w:rPr>
          <w:rFonts w:hint="eastAsia"/>
        </w:rPr>
        <w:t>原有</w:t>
      </w:r>
      <w:r w:rsidR="000D49A7">
        <w:rPr>
          <w:rFonts w:hint="eastAsia"/>
        </w:rPr>
        <w:t>网络</w:t>
      </w:r>
      <w:r w:rsidR="00C840C0">
        <w:rPr>
          <w:rFonts w:hint="eastAsia"/>
        </w:rPr>
        <w:t>行为</w:t>
      </w:r>
      <w:r>
        <w:rPr>
          <w:rFonts w:hint="eastAsia"/>
        </w:rPr>
        <w:t>操作。</w:t>
      </w:r>
      <w:r w:rsidR="00C840C0">
        <w:rPr>
          <w:rFonts w:hint="eastAsia"/>
        </w:rPr>
        <w:t>因此，在正式使用</w:t>
      </w:r>
      <w:r w:rsidR="00C840C0">
        <w:rPr>
          <w:rFonts w:hint="eastAsia"/>
        </w:rPr>
        <w:t>SDK</w:t>
      </w:r>
      <w:r w:rsidR="00C840C0">
        <w:rPr>
          <w:rFonts w:hint="eastAsia"/>
        </w:rPr>
        <w:t>包前，需要配置好相应的</w:t>
      </w:r>
      <w:r w:rsidR="00C840C0">
        <w:rPr>
          <w:rFonts w:hint="eastAsia"/>
        </w:rPr>
        <w:t>TCP</w:t>
      </w:r>
      <w:r w:rsidR="00C840C0">
        <w:rPr>
          <w:rFonts w:hint="eastAsia"/>
        </w:rPr>
        <w:t>资源，为正式编写代码做好准备。</w:t>
      </w:r>
    </w:p>
    <w:p w:rsidR="004B3C56" w:rsidRDefault="004F19ED" w:rsidP="003A7565">
      <w:pPr>
        <w:pStyle w:val="af2"/>
        <w:numPr>
          <w:ilvl w:val="0"/>
          <w:numId w:val="6"/>
        </w:numPr>
        <w:ind w:firstLineChars="0"/>
      </w:pPr>
      <w:r>
        <w:rPr>
          <w:rFonts w:hint="eastAsia"/>
          <w:b/>
        </w:rPr>
        <w:t>1</w:t>
      </w:r>
      <w:r>
        <w:rPr>
          <w:rFonts w:hint="eastAsia"/>
          <w:b/>
        </w:rPr>
        <w:t>、</w:t>
      </w:r>
      <w:r w:rsidR="004B3C56" w:rsidRPr="00C840C0">
        <w:rPr>
          <w:rFonts w:hint="eastAsia"/>
          <w:b/>
        </w:rPr>
        <w:t>确定资源</w:t>
      </w:r>
      <w:r w:rsidR="00C840C0">
        <w:rPr>
          <w:rFonts w:hint="eastAsia"/>
          <w:b/>
        </w:rPr>
        <w:t>的</w:t>
      </w:r>
      <w:r w:rsidR="00075C80">
        <w:rPr>
          <w:rFonts w:hint="eastAsia"/>
          <w:b/>
        </w:rPr>
        <w:t>内网</w:t>
      </w:r>
      <w:r w:rsidR="004B3C56" w:rsidRPr="00C840C0">
        <w:rPr>
          <w:rFonts w:hint="eastAsia"/>
          <w:b/>
        </w:rPr>
        <w:t>IP</w:t>
      </w:r>
      <w:r w:rsidR="00C840C0" w:rsidRPr="00C840C0">
        <w:rPr>
          <w:rFonts w:hint="eastAsia"/>
          <w:b/>
        </w:rPr>
        <w:t>地址和端口。</w:t>
      </w:r>
      <w:r w:rsidR="004B3C56">
        <w:rPr>
          <w:rFonts w:hint="eastAsia"/>
        </w:rPr>
        <w:t>例如，</w:t>
      </w:r>
      <w:r w:rsidR="00C840C0">
        <w:rPr>
          <w:rFonts w:hint="eastAsia"/>
        </w:rPr>
        <w:t>本案例</w:t>
      </w:r>
      <w:r w:rsidR="004B3C56">
        <w:rPr>
          <w:rFonts w:hint="eastAsia"/>
        </w:rPr>
        <w:t>要连接的服务器</w:t>
      </w:r>
      <w:r w:rsidR="004B3C56">
        <w:rPr>
          <w:rFonts w:hint="eastAsia"/>
        </w:rPr>
        <w:t>IP</w:t>
      </w:r>
      <w:r w:rsidR="004B3C56">
        <w:rPr>
          <w:rFonts w:hint="eastAsia"/>
        </w:rPr>
        <w:t>地址是</w:t>
      </w:r>
      <w:r w:rsidR="004B3C56">
        <w:rPr>
          <w:rFonts w:hint="eastAsia"/>
        </w:rPr>
        <w:t>200.200.73.65</w:t>
      </w:r>
      <w:r w:rsidR="004B3C56">
        <w:rPr>
          <w:rFonts w:hint="eastAsia"/>
        </w:rPr>
        <w:t>，端口号为</w:t>
      </w:r>
      <w:r w:rsidR="004B3C56">
        <w:rPr>
          <w:rFonts w:hint="eastAsia"/>
        </w:rPr>
        <w:t>4420</w:t>
      </w:r>
      <w:r w:rsidR="004B3C56">
        <w:rPr>
          <w:rFonts w:hint="eastAsia"/>
        </w:rPr>
        <w:t>；</w:t>
      </w:r>
    </w:p>
    <w:p w:rsidR="004B3C56" w:rsidRDefault="004F19ED" w:rsidP="003A7565">
      <w:pPr>
        <w:pStyle w:val="af2"/>
        <w:numPr>
          <w:ilvl w:val="0"/>
          <w:numId w:val="6"/>
        </w:numPr>
        <w:ind w:firstLineChars="0"/>
      </w:pPr>
      <w:r>
        <w:rPr>
          <w:rFonts w:hint="eastAsia"/>
          <w:b/>
        </w:rPr>
        <w:t>2</w:t>
      </w:r>
      <w:r>
        <w:rPr>
          <w:rFonts w:hint="eastAsia"/>
          <w:b/>
        </w:rPr>
        <w:t>、</w:t>
      </w:r>
      <w:r w:rsidR="004B3C56" w:rsidRPr="00C840C0">
        <w:rPr>
          <w:rFonts w:hint="eastAsia"/>
          <w:b/>
        </w:rPr>
        <w:t>新建</w:t>
      </w:r>
      <w:r w:rsidR="00C840C0" w:rsidRPr="00C840C0">
        <w:rPr>
          <w:rFonts w:hint="eastAsia"/>
          <w:b/>
        </w:rPr>
        <w:t>TCP</w:t>
      </w:r>
      <w:r w:rsidR="004B3C56" w:rsidRPr="00C840C0">
        <w:rPr>
          <w:rFonts w:hint="eastAsia"/>
          <w:b/>
        </w:rPr>
        <w:t>资源</w:t>
      </w:r>
      <w:r w:rsidR="004B3C56">
        <w:rPr>
          <w:rFonts w:hint="eastAsia"/>
        </w:rPr>
        <w:t>：</w:t>
      </w:r>
      <w:r w:rsidR="004B3C56">
        <w:rPr>
          <w:rFonts w:hint="eastAsia"/>
        </w:rPr>
        <w:t>SSL VPN</w:t>
      </w:r>
      <w:r w:rsidR="004B3C56">
        <w:rPr>
          <w:rFonts w:hint="eastAsia"/>
        </w:rPr>
        <w:t>设置</w:t>
      </w:r>
      <w:r w:rsidR="004B3C56">
        <w:rPr>
          <w:rFonts w:hint="eastAsia"/>
        </w:rPr>
        <w:t xml:space="preserve"> &gt; </w:t>
      </w:r>
      <w:r w:rsidR="004B3C56">
        <w:rPr>
          <w:rFonts w:hint="eastAsia"/>
        </w:rPr>
        <w:t>资源管理</w:t>
      </w:r>
      <w:r w:rsidR="004B3C56">
        <w:rPr>
          <w:rFonts w:hint="eastAsia"/>
        </w:rPr>
        <w:t xml:space="preserve"> &gt; </w:t>
      </w:r>
      <w:r w:rsidR="004B3C56">
        <w:rPr>
          <w:rFonts w:hint="eastAsia"/>
        </w:rPr>
        <w:t>新建</w:t>
      </w:r>
      <w:r w:rsidR="004B3C56">
        <w:rPr>
          <w:rFonts w:hint="eastAsia"/>
        </w:rPr>
        <w:t xml:space="preserve"> &gt; TCP</w:t>
      </w:r>
      <w:r w:rsidR="004B3C56">
        <w:rPr>
          <w:rFonts w:hint="eastAsia"/>
        </w:rPr>
        <w:t>应用。</w:t>
      </w:r>
    </w:p>
    <w:p w:rsidR="000D49A7" w:rsidRDefault="000D49A7" w:rsidP="000D49A7">
      <w:pPr>
        <w:ind w:firstLine="480"/>
        <w:jc w:val="center"/>
      </w:pPr>
      <w:r>
        <w:object w:dxaOrig="10988" w:dyaOrig="53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5pt;height:223.45pt;mso-position-horizontal-relative:page;mso-position-vertical-relative:page" o:ole="">
            <v:imagedata r:id="rId10" o:title=""/>
            <o:lock v:ext="edit" aspectratio="f"/>
          </v:shape>
          <o:OLEObject Type="Embed" ProgID="StaticMetafile" ShapeID="_x0000_i1025" DrawAspect="Content" ObjectID="_1429704922" r:id="rId11">
            <o:FieldCodes>\* MERGEFORMAT</o:FieldCodes>
          </o:OLEObject>
        </w:object>
      </w:r>
    </w:p>
    <w:p w:rsidR="004B3C56" w:rsidRDefault="004B3C56" w:rsidP="000D49A7">
      <w:pPr>
        <w:ind w:firstLine="480"/>
        <w:jc w:val="center"/>
      </w:pPr>
      <w:r>
        <w:rPr>
          <w:rFonts w:hint="eastAsia"/>
        </w:rPr>
        <w:t>图</w:t>
      </w:r>
      <w:r w:rsidR="000D49A7">
        <w:rPr>
          <w:rFonts w:hint="eastAsia"/>
        </w:rPr>
        <w:t>3</w:t>
      </w:r>
      <w:r>
        <w:rPr>
          <w:rFonts w:hint="eastAsia"/>
        </w:rPr>
        <w:t xml:space="preserve">.1 </w:t>
      </w:r>
      <w:r>
        <w:rPr>
          <w:rFonts w:hint="eastAsia"/>
        </w:rPr>
        <w:t>新建资源步骤</w:t>
      </w:r>
    </w:p>
    <w:p w:rsidR="00C840C0" w:rsidRDefault="004F19ED" w:rsidP="003A7565">
      <w:pPr>
        <w:pStyle w:val="af2"/>
        <w:numPr>
          <w:ilvl w:val="0"/>
          <w:numId w:val="7"/>
        </w:numPr>
        <w:ind w:firstLineChars="0"/>
      </w:pPr>
      <w:r>
        <w:rPr>
          <w:rFonts w:hint="eastAsia"/>
          <w:b/>
        </w:rPr>
        <w:t>3</w:t>
      </w:r>
      <w:r>
        <w:rPr>
          <w:rFonts w:hint="eastAsia"/>
          <w:b/>
        </w:rPr>
        <w:t>、</w:t>
      </w:r>
      <w:r w:rsidR="00C840C0">
        <w:rPr>
          <w:rFonts w:hint="eastAsia"/>
          <w:b/>
        </w:rPr>
        <w:t>填写</w:t>
      </w:r>
      <w:r w:rsidR="004B3C56" w:rsidRPr="00C840C0">
        <w:rPr>
          <w:rFonts w:hint="eastAsia"/>
          <w:b/>
        </w:rPr>
        <w:t>资源信息</w:t>
      </w:r>
      <w:r w:rsidR="00C840C0">
        <w:rPr>
          <w:rFonts w:hint="eastAsia"/>
        </w:rPr>
        <w:t>：必须填写“名称、类型、地址”信息</w:t>
      </w:r>
      <w:r w:rsidR="004B3C56">
        <w:rPr>
          <w:rFonts w:hint="eastAsia"/>
        </w:rPr>
        <w:t>。</w:t>
      </w:r>
      <w:r w:rsidR="00C840C0">
        <w:rPr>
          <w:rFonts w:hint="eastAsia"/>
        </w:rPr>
        <w:t>例如：</w:t>
      </w:r>
      <w:r w:rsidR="004B3C56">
        <w:rPr>
          <w:rFonts w:hint="eastAsia"/>
        </w:rPr>
        <w:t>在截图中取资源名为</w:t>
      </w:r>
      <w:r w:rsidR="004B3C56">
        <w:rPr>
          <w:rFonts w:hint="eastAsia"/>
        </w:rPr>
        <w:t>sangforsdk</w:t>
      </w:r>
      <w:r w:rsidR="004B3C56">
        <w:rPr>
          <w:rFonts w:hint="eastAsia"/>
        </w:rPr>
        <w:t>，输入</w:t>
      </w:r>
      <w:r w:rsidR="004B3C56">
        <w:rPr>
          <w:rFonts w:hint="eastAsia"/>
        </w:rPr>
        <w:t>IP</w:t>
      </w:r>
      <w:r w:rsidR="004B3C56">
        <w:rPr>
          <w:rFonts w:hint="eastAsia"/>
        </w:rPr>
        <w:t>地址为</w:t>
      </w:r>
      <w:r w:rsidR="004B3C56">
        <w:rPr>
          <w:rFonts w:hint="eastAsia"/>
        </w:rPr>
        <w:t>200.200.73.65</w:t>
      </w:r>
      <w:r w:rsidR="004B3C56">
        <w:rPr>
          <w:rFonts w:hint="eastAsia"/>
        </w:rPr>
        <w:t>，起始端口和终止端口均为</w:t>
      </w:r>
      <w:r w:rsidR="004B3C56">
        <w:rPr>
          <w:rFonts w:hint="eastAsia"/>
        </w:rPr>
        <w:t>4420</w:t>
      </w:r>
      <w:r w:rsidR="00C840C0">
        <w:rPr>
          <w:rFonts w:hint="eastAsia"/>
        </w:rPr>
        <w:t>；</w:t>
      </w:r>
    </w:p>
    <w:p w:rsidR="004B3C56" w:rsidRDefault="00C840C0" w:rsidP="003A7565">
      <w:pPr>
        <w:pStyle w:val="af2"/>
        <w:numPr>
          <w:ilvl w:val="1"/>
          <w:numId w:val="7"/>
        </w:numPr>
        <w:ind w:firstLineChars="0"/>
      </w:pPr>
      <w:r>
        <w:rPr>
          <w:rFonts w:hint="eastAsia"/>
        </w:rPr>
        <w:t>注</w:t>
      </w:r>
      <w:r w:rsidR="004B3C56">
        <w:rPr>
          <w:rFonts w:hint="eastAsia"/>
        </w:rPr>
        <w:t>：</w:t>
      </w:r>
      <w:r>
        <w:rPr>
          <w:rFonts w:hint="eastAsia"/>
        </w:rPr>
        <w:t>资源地址配置</w:t>
      </w:r>
      <w:r w:rsidR="004B3C56">
        <w:rPr>
          <w:rFonts w:hint="eastAsia"/>
        </w:rPr>
        <w:t>可以选择</w:t>
      </w:r>
      <w:r w:rsidR="004B3C56">
        <w:rPr>
          <w:rFonts w:hint="eastAsia"/>
        </w:rPr>
        <w:t>IP</w:t>
      </w:r>
      <w:r>
        <w:rPr>
          <w:rFonts w:hint="eastAsia"/>
        </w:rPr>
        <w:t>段</w:t>
      </w:r>
      <w:r w:rsidR="004F19ED">
        <w:rPr>
          <w:rFonts w:hint="eastAsia"/>
        </w:rPr>
        <w:t>，即</w:t>
      </w:r>
      <w:r w:rsidR="004B3C56">
        <w:rPr>
          <w:rFonts w:hint="eastAsia"/>
        </w:rPr>
        <w:t>只要我们访问的资源</w:t>
      </w:r>
      <w:r w:rsidR="004B3C56">
        <w:rPr>
          <w:rFonts w:hint="eastAsia"/>
        </w:rPr>
        <w:t>IP</w:t>
      </w:r>
      <w:r w:rsidR="004B3C56">
        <w:rPr>
          <w:rFonts w:hint="eastAsia"/>
        </w:rPr>
        <w:t>属于</w:t>
      </w:r>
      <w:r w:rsidR="004B3C56">
        <w:rPr>
          <w:rFonts w:hint="eastAsia"/>
        </w:rPr>
        <w:t>IP</w:t>
      </w:r>
      <w:r w:rsidR="004F19ED">
        <w:rPr>
          <w:rFonts w:hint="eastAsia"/>
        </w:rPr>
        <w:t>段内，</w:t>
      </w:r>
      <w:r w:rsidR="004B3C56">
        <w:rPr>
          <w:rFonts w:hint="eastAsia"/>
        </w:rPr>
        <w:t>SDK</w:t>
      </w:r>
      <w:r w:rsidR="004B3C56">
        <w:rPr>
          <w:rFonts w:hint="eastAsia"/>
        </w:rPr>
        <w:t>都会解析为</w:t>
      </w:r>
      <w:r w:rsidR="004B3C56">
        <w:rPr>
          <w:rFonts w:hint="eastAsia"/>
        </w:rPr>
        <w:t>TCP</w:t>
      </w:r>
      <w:r w:rsidR="004B3C56">
        <w:rPr>
          <w:rFonts w:hint="eastAsia"/>
        </w:rPr>
        <w:t>资源。</w:t>
      </w:r>
    </w:p>
    <w:p w:rsidR="004B3C56" w:rsidRDefault="004B3C56" w:rsidP="000D49A7">
      <w:pPr>
        <w:ind w:firstLine="480"/>
        <w:jc w:val="center"/>
      </w:pPr>
      <w:r>
        <w:rPr>
          <w:noProof/>
        </w:rPr>
        <w:drawing>
          <wp:inline distT="0" distB="0" distL="0" distR="0">
            <wp:extent cx="5146040" cy="2902585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290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C56" w:rsidRDefault="004B3C56" w:rsidP="004B3C56">
      <w:pPr>
        <w:ind w:firstLine="480"/>
        <w:jc w:val="center"/>
      </w:pPr>
      <w:r>
        <w:rPr>
          <w:rFonts w:hint="eastAsia"/>
        </w:rPr>
        <w:t>图</w:t>
      </w:r>
      <w:r w:rsidR="00C840C0">
        <w:rPr>
          <w:rFonts w:hint="eastAsia"/>
        </w:rPr>
        <w:t>3</w:t>
      </w:r>
      <w:r>
        <w:rPr>
          <w:rFonts w:hint="eastAsia"/>
        </w:rPr>
        <w:t xml:space="preserve">.2 </w:t>
      </w:r>
      <w:r>
        <w:rPr>
          <w:rFonts w:hint="eastAsia"/>
        </w:rPr>
        <w:t>输入资源</w:t>
      </w:r>
      <w:r>
        <w:rPr>
          <w:rFonts w:hint="eastAsia"/>
        </w:rPr>
        <w:t>IP</w:t>
      </w:r>
      <w:r>
        <w:rPr>
          <w:rFonts w:hint="eastAsia"/>
        </w:rPr>
        <w:t>地址和端口</w:t>
      </w:r>
    </w:p>
    <w:p w:rsidR="004F19ED" w:rsidRDefault="004F19ED" w:rsidP="003A7565">
      <w:pPr>
        <w:pStyle w:val="af2"/>
        <w:numPr>
          <w:ilvl w:val="0"/>
          <w:numId w:val="7"/>
        </w:numPr>
        <w:ind w:firstLineChars="0"/>
      </w:pPr>
      <w:r>
        <w:rPr>
          <w:rFonts w:hint="eastAsia"/>
          <w:b/>
        </w:rPr>
        <w:t>4</w:t>
      </w:r>
      <w:r>
        <w:rPr>
          <w:rFonts w:hint="eastAsia"/>
          <w:b/>
        </w:rPr>
        <w:t>、</w:t>
      </w:r>
      <w:r w:rsidR="004B3C56" w:rsidRPr="004F19ED">
        <w:rPr>
          <w:rFonts w:hint="eastAsia"/>
          <w:b/>
        </w:rPr>
        <w:t>保存</w:t>
      </w:r>
      <w:r w:rsidRPr="004F19ED">
        <w:rPr>
          <w:rFonts w:hint="eastAsia"/>
          <w:b/>
        </w:rPr>
        <w:t>配置并选择立即生效</w:t>
      </w:r>
      <w:r>
        <w:rPr>
          <w:rFonts w:hint="eastAsia"/>
        </w:rPr>
        <w:t>：</w:t>
      </w:r>
    </w:p>
    <w:p w:rsidR="004B3C56" w:rsidRDefault="004B3C56" w:rsidP="003A7565">
      <w:pPr>
        <w:pStyle w:val="af2"/>
        <w:numPr>
          <w:ilvl w:val="1"/>
          <w:numId w:val="7"/>
        </w:numPr>
        <w:ind w:firstLineChars="0"/>
      </w:pPr>
      <w:r>
        <w:rPr>
          <w:rFonts w:hint="eastAsia"/>
        </w:rPr>
        <w:lastRenderedPageBreak/>
        <w:t>注意：</w:t>
      </w:r>
      <w:r w:rsidR="004F19ED">
        <w:rPr>
          <w:rFonts w:hint="eastAsia"/>
        </w:rPr>
        <w:t>为避免编码过程中遗忘，请每次修改配置后马上点击“立即生效”。</w:t>
      </w:r>
    </w:p>
    <w:p w:rsidR="004B3C56" w:rsidRDefault="004B3C56" w:rsidP="000D49A7">
      <w:pPr>
        <w:ind w:firstLine="480"/>
        <w:jc w:val="center"/>
      </w:pPr>
      <w:r>
        <w:rPr>
          <w:noProof/>
        </w:rPr>
        <w:drawing>
          <wp:inline distT="0" distB="0" distL="0" distR="0">
            <wp:extent cx="4933281" cy="2905991"/>
            <wp:effectExtent l="19050" t="0" r="669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818" cy="290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C56" w:rsidRDefault="004B3C56" w:rsidP="004B3C56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4F19ED">
        <w:rPr>
          <w:rFonts w:hint="eastAsia"/>
        </w:rPr>
        <w:t>3</w:t>
      </w:r>
      <w:r>
        <w:rPr>
          <w:rFonts w:hint="eastAsia"/>
        </w:rPr>
        <w:t xml:space="preserve">.3 </w:t>
      </w:r>
      <w:r>
        <w:rPr>
          <w:rFonts w:hint="eastAsia"/>
        </w:rPr>
        <w:t>点击保存</w:t>
      </w:r>
    </w:p>
    <w:p w:rsidR="004B3C56" w:rsidRDefault="004B3C56" w:rsidP="004B3C56">
      <w:pPr>
        <w:ind w:firstLine="480"/>
        <w:jc w:val="center"/>
      </w:pPr>
      <w:r>
        <w:rPr>
          <w:noProof/>
        </w:rPr>
        <w:drawing>
          <wp:inline distT="0" distB="0" distL="0" distR="0">
            <wp:extent cx="5267781" cy="1163782"/>
            <wp:effectExtent l="19050" t="0" r="9069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781" cy="1163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C56" w:rsidRDefault="004B3C56" w:rsidP="004B3C56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4F19ED">
        <w:rPr>
          <w:rFonts w:hint="eastAsia"/>
        </w:rPr>
        <w:t>3</w:t>
      </w:r>
      <w:r>
        <w:rPr>
          <w:rFonts w:hint="eastAsia"/>
        </w:rPr>
        <w:t xml:space="preserve">.4 </w:t>
      </w:r>
      <w:r>
        <w:rPr>
          <w:rFonts w:hint="eastAsia"/>
        </w:rPr>
        <w:t>点击立即生效</w:t>
      </w:r>
    </w:p>
    <w:p w:rsidR="004B3C56" w:rsidRDefault="004F19ED" w:rsidP="004F19ED">
      <w:pPr>
        <w:pStyle w:val="3"/>
      </w:pPr>
      <w:bookmarkStart w:id="15" w:name="_Toc355961574"/>
      <w:r>
        <w:rPr>
          <w:rFonts w:hint="eastAsia"/>
        </w:rPr>
        <w:t>配置用户角色</w:t>
      </w:r>
      <w:bookmarkEnd w:id="15"/>
    </w:p>
    <w:p w:rsidR="004F19ED" w:rsidRPr="004F19ED" w:rsidRDefault="004F19ED" w:rsidP="004F19ED">
      <w:pPr>
        <w:ind w:firstLine="480"/>
      </w:pPr>
      <w:r>
        <w:rPr>
          <w:rFonts w:hint="eastAsia"/>
        </w:rPr>
        <w:t>由于</w:t>
      </w:r>
      <w:r>
        <w:rPr>
          <w:rFonts w:hint="eastAsia"/>
        </w:rPr>
        <w:t>VPN</w:t>
      </w:r>
      <w:r>
        <w:rPr>
          <w:rFonts w:hint="eastAsia"/>
        </w:rPr>
        <w:t>定义中，必须有用户概念，因此资源配置完成后，必须要关联一个角色，</w:t>
      </w:r>
      <w:r>
        <w:rPr>
          <w:rFonts w:hint="eastAsia"/>
        </w:rPr>
        <w:t>VPN</w:t>
      </w:r>
      <w:r>
        <w:rPr>
          <w:rFonts w:hint="eastAsia"/>
        </w:rPr>
        <w:t>才会下发与用户相关联的资源信息和列表信息。</w:t>
      </w:r>
    </w:p>
    <w:p w:rsidR="004B3C56" w:rsidRDefault="004F19ED" w:rsidP="003A7565">
      <w:pPr>
        <w:pStyle w:val="af2"/>
        <w:numPr>
          <w:ilvl w:val="0"/>
          <w:numId w:val="7"/>
        </w:numPr>
        <w:ind w:firstLineChars="0" w:hanging="474"/>
      </w:pPr>
      <w:r w:rsidRPr="004F19ED">
        <w:rPr>
          <w:rFonts w:hint="eastAsia"/>
          <w:b/>
          <w:bCs/>
        </w:rPr>
        <w:t>1</w:t>
      </w:r>
      <w:r w:rsidRPr="004F19ED">
        <w:rPr>
          <w:rFonts w:hint="eastAsia"/>
          <w:b/>
          <w:bCs/>
        </w:rPr>
        <w:t>、</w:t>
      </w:r>
      <w:r w:rsidRPr="004F19ED">
        <w:rPr>
          <w:rFonts w:hint="eastAsia"/>
          <w:b/>
        </w:rPr>
        <w:t>新建或</w:t>
      </w:r>
      <w:r w:rsidR="004B3C56" w:rsidRPr="004F19ED">
        <w:rPr>
          <w:rFonts w:hint="eastAsia"/>
          <w:b/>
        </w:rPr>
        <w:t>找到</w:t>
      </w:r>
      <w:r w:rsidRPr="004F19ED">
        <w:rPr>
          <w:rFonts w:hint="eastAsia"/>
          <w:b/>
        </w:rPr>
        <w:t>现有</w:t>
      </w:r>
      <w:r w:rsidR="004B3C56" w:rsidRPr="004F19ED">
        <w:rPr>
          <w:rFonts w:hint="eastAsia"/>
          <w:b/>
        </w:rPr>
        <w:t>角色</w:t>
      </w:r>
      <w:r>
        <w:rPr>
          <w:rFonts w:hint="eastAsia"/>
        </w:rPr>
        <w:t>：</w:t>
      </w:r>
      <w:r w:rsidR="004B3C56">
        <w:rPr>
          <w:rFonts w:hint="eastAsia"/>
        </w:rPr>
        <w:t>SSL VPN</w:t>
      </w:r>
      <w:r w:rsidR="004B3C56">
        <w:rPr>
          <w:rFonts w:hint="eastAsia"/>
        </w:rPr>
        <w:t>设置</w:t>
      </w:r>
      <w:r w:rsidR="004B3C56">
        <w:rPr>
          <w:rFonts w:hint="eastAsia"/>
        </w:rPr>
        <w:t xml:space="preserve">&gt; </w:t>
      </w:r>
      <w:r w:rsidR="004B3C56">
        <w:rPr>
          <w:rFonts w:hint="eastAsia"/>
        </w:rPr>
        <w:t>角色授权</w:t>
      </w:r>
      <w:r>
        <w:rPr>
          <w:rFonts w:hint="eastAsia"/>
        </w:rPr>
        <w:t>。例如：在截图中的</w:t>
      </w:r>
      <w:r>
        <w:rPr>
          <w:rFonts w:hint="eastAsia"/>
        </w:rPr>
        <w:t>qjxRole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4B3C56" w:rsidRDefault="004B3C56" w:rsidP="004B3C56">
      <w:pPr>
        <w:ind w:firstLine="480"/>
      </w:pPr>
    </w:p>
    <w:p w:rsidR="004B3C56" w:rsidRDefault="004B3C56" w:rsidP="004F19ED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>
            <wp:extent cx="5273675" cy="3359785"/>
            <wp:effectExtent l="1905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35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C56" w:rsidRDefault="004B3C56" w:rsidP="004B3C56">
      <w:pPr>
        <w:ind w:firstLine="480"/>
        <w:jc w:val="center"/>
      </w:pPr>
      <w:r>
        <w:rPr>
          <w:rFonts w:hint="eastAsia"/>
        </w:rPr>
        <w:t>图</w:t>
      </w:r>
      <w:r w:rsidR="004F19ED">
        <w:rPr>
          <w:rFonts w:hint="eastAsia"/>
        </w:rPr>
        <w:t>3</w:t>
      </w:r>
      <w:r>
        <w:rPr>
          <w:rFonts w:hint="eastAsia"/>
        </w:rPr>
        <w:t xml:space="preserve">.5 </w:t>
      </w:r>
      <w:r>
        <w:rPr>
          <w:rFonts w:hint="eastAsia"/>
        </w:rPr>
        <w:t>选择角色</w:t>
      </w:r>
    </w:p>
    <w:p w:rsidR="004B3C56" w:rsidRDefault="004F19ED" w:rsidP="003A7565">
      <w:pPr>
        <w:pStyle w:val="af2"/>
        <w:numPr>
          <w:ilvl w:val="0"/>
          <w:numId w:val="7"/>
        </w:numPr>
        <w:ind w:firstLineChars="0"/>
      </w:pPr>
      <w:r w:rsidRPr="004F19ED">
        <w:rPr>
          <w:rFonts w:hint="eastAsia"/>
          <w:b/>
        </w:rPr>
        <w:t>2</w:t>
      </w:r>
      <w:r w:rsidRPr="004F19ED">
        <w:rPr>
          <w:rFonts w:hint="eastAsia"/>
          <w:b/>
        </w:rPr>
        <w:t>、</w:t>
      </w:r>
      <w:r w:rsidR="004B3C56" w:rsidRPr="004F19ED">
        <w:rPr>
          <w:rFonts w:hint="eastAsia"/>
          <w:b/>
        </w:rPr>
        <w:t>将资源与角色关联</w:t>
      </w:r>
      <w:r w:rsidR="004B3C56">
        <w:rPr>
          <w:rFonts w:hint="eastAsia"/>
        </w:rPr>
        <w:t>：编辑授权资源</w:t>
      </w:r>
      <w:r w:rsidR="004B3C56">
        <w:rPr>
          <w:rFonts w:hint="eastAsia"/>
        </w:rPr>
        <w:t xml:space="preserve"> &gt; </w:t>
      </w:r>
      <w:r w:rsidR="004B3C56">
        <w:rPr>
          <w:rFonts w:hint="eastAsia"/>
        </w:rPr>
        <w:t>全部资源</w:t>
      </w:r>
      <w:r w:rsidR="004B3C56">
        <w:rPr>
          <w:rFonts w:hint="eastAsia"/>
        </w:rPr>
        <w:t xml:space="preserve"> &gt; sangforsdk &gt; </w:t>
      </w:r>
      <w:r w:rsidR="004B3C56">
        <w:rPr>
          <w:rFonts w:hint="eastAsia"/>
        </w:rPr>
        <w:t>确定。</w:t>
      </w:r>
    </w:p>
    <w:p w:rsidR="004B3C56" w:rsidRDefault="004B3C56" w:rsidP="004F19ED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5479226" cy="3360717"/>
            <wp:effectExtent l="19050" t="0" r="7174" b="0"/>
            <wp:docPr id="13" name="图片 13" descr="无标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无标题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706" cy="335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C56" w:rsidRDefault="004B3C56" w:rsidP="004B3C56">
      <w:pPr>
        <w:ind w:left="2100" w:firstLine="480"/>
      </w:pPr>
      <w:r>
        <w:rPr>
          <w:rFonts w:hint="eastAsia"/>
        </w:rPr>
        <w:t>图</w:t>
      </w:r>
      <w:r w:rsidR="004F19ED">
        <w:rPr>
          <w:rFonts w:hint="eastAsia"/>
        </w:rPr>
        <w:t>3</w:t>
      </w:r>
      <w:r>
        <w:rPr>
          <w:rFonts w:hint="eastAsia"/>
        </w:rPr>
        <w:t xml:space="preserve">.6 </w:t>
      </w:r>
      <w:r>
        <w:rPr>
          <w:rFonts w:hint="eastAsia"/>
        </w:rPr>
        <w:t>将资源与角色关联</w:t>
      </w:r>
    </w:p>
    <w:p w:rsidR="004F19ED" w:rsidRDefault="004F19ED" w:rsidP="003A7565">
      <w:pPr>
        <w:pStyle w:val="af2"/>
        <w:numPr>
          <w:ilvl w:val="0"/>
          <w:numId w:val="7"/>
        </w:numPr>
        <w:ind w:firstLineChars="0"/>
      </w:pPr>
      <w:r>
        <w:rPr>
          <w:rFonts w:hint="eastAsia"/>
        </w:rPr>
        <w:t>3</w:t>
      </w:r>
      <w:r w:rsidR="00A73F5B">
        <w:rPr>
          <w:rFonts w:hint="eastAsia"/>
        </w:rPr>
        <w:t>、</w:t>
      </w:r>
      <w:r w:rsidRPr="004F19ED">
        <w:rPr>
          <w:rFonts w:hint="eastAsia"/>
          <w:b/>
        </w:rPr>
        <w:t>保存配置并选择立即生效</w:t>
      </w:r>
      <w:r>
        <w:rPr>
          <w:rFonts w:hint="eastAsia"/>
        </w:rPr>
        <w:t>：</w:t>
      </w:r>
    </w:p>
    <w:p w:rsidR="004F19ED" w:rsidRDefault="004F19ED" w:rsidP="003A7565">
      <w:pPr>
        <w:pStyle w:val="af2"/>
        <w:numPr>
          <w:ilvl w:val="1"/>
          <w:numId w:val="7"/>
        </w:numPr>
        <w:ind w:firstLineChars="0"/>
      </w:pPr>
      <w:r>
        <w:rPr>
          <w:rFonts w:hint="eastAsia"/>
        </w:rPr>
        <w:lastRenderedPageBreak/>
        <w:t>注意：为避免编码过程中遗忘，请每次修改配置后马上点击“立即生效”。</w:t>
      </w:r>
    </w:p>
    <w:p w:rsidR="004B3C56" w:rsidRDefault="004F19ED" w:rsidP="0048511D">
      <w:pPr>
        <w:pStyle w:val="2"/>
        <w:rPr>
          <w:rFonts w:hint="eastAsia"/>
        </w:rPr>
      </w:pPr>
      <w:bookmarkStart w:id="16" w:name="_Toc29678"/>
      <w:bookmarkStart w:id="17" w:name="_Toc351052281"/>
      <w:bookmarkStart w:id="18" w:name="_Toc351052449"/>
      <w:bookmarkStart w:id="19" w:name="_Toc355961575"/>
      <w:r>
        <w:rPr>
          <w:rFonts w:hint="eastAsia"/>
        </w:rPr>
        <w:t>配置内网</w:t>
      </w:r>
      <w:r>
        <w:rPr>
          <w:rFonts w:hint="eastAsia"/>
        </w:rPr>
        <w:t>DNS</w:t>
      </w:r>
      <w:r>
        <w:rPr>
          <w:rFonts w:hint="eastAsia"/>
        </w:rPr>
        <w:t>服务</w:t>
      </w:r>
      <w:bookmarkEnd w:id="16"/>
      <w:bookmarkEnd w:id="17"/>
      <w:bookmarkEnd w:id="18"/>
      <w:bookmarkEnd w:id="19"/>
    </w:p>
    <w:p w:rsidR="00346A1C" w:rsidRDefault="00346A1C" w:rsidP="00346A1C">
      <w:pPr>
        <w:pStyle w:val="3"/>
        <w:rPr>
          <w:rFonts w:hint="eastAsia"/>
        </w:rPr>
      </w:pPr>
      <w:bookmarkStart w:id="20" w:name="_Toc355961576"/>
      <w:r>
        <w:rPr>
          <w:rFonts w:hint="eastAsia"/>
        </w:rPr>
        <w:t>域名解析流程如图</w:t>
      </w:r>
      <w:bookmarkEnd w:id="20"/>
    </w:p>
    <w:p w:rsidR="00346A1C" w:rsidRDefault="00346A1C" w:rsidP="00346A1C">
      <w:pPr>
        <w:ind w:firstLine="480"/>
        <w:rPr>
          <w:rFonts w:hint="eastAsia"/>
        </w:rPr>
      </w:pPr>
      <w:r>
        <w:rPr>
          <w:rFonts w:hint="eastAsia"/>
        </w:rPr>
        <w:t>应用中的设定的域名需要解析的简图如下，为保障域名能够正常解析，需要配置主机</w:t>
      </w:r>
      <w:r>
        <w:rPr>
          <w:rFonts w:hint="eastAsia"/>
        </w:rPr>
        <w:t>HOST</w:t>
      </w:r>
      <w:r>
        <w:rPr>
          <w:rFonts w:hint="eastAsia"/>
        </w:rPr>
        <w:t>以及内网域名解析服务器。</w:t>
      </w:r>
    </w:p>
    <w:p w:rsidR="00346A1C" w:rsidRPr="00346A1C" w:rsidRDefault="00346A1C" w:rsidP="00346A1C">
      <w:pPr>
        <w:ind w:firstLine="480"/>
        <w:rPr>
          <w:rFonts w:hint="eastAsia"/>
        </w:rPr>
      </w:pPr>
      <w:r>
        <w:object w:dxaOrig="4601" w:dyaOrig="6008">
          <v:shape id="_x0000_i1027" type="#_x0000_t75" style="width:229.65pt;height:300.4pt" o:ole="">
            <v:imagedata r:id="rId17" o:title=""/>
          </v:shape>
          <o:OLEObject Type="Embed" ProgID="Visio.Drawing.11" ShapeID="_x0000_i1027" DrawAspect="Content" ObjectID="_1429704923" r:id="rId18"/>
        </w:object>
      </w:r>
    </w:p>
    <w:p w:rsidR="00346A1C" w:rsidRDefault="00346A1C" w:rsidP="00346A1C">
      <w:pPr>
        <w:pStyle w:val="3"/>
        <w:rPr>
          <w:sz w:val="30"/>
          <w:szCs w:val="30"/>
        </w:rPr>
      </w:pPr>
      <w:bookmarkStart w:id="21" w:name="_Toc351052284"/>
      <w:bookmarkStart w:id="22" w:name="_Toc351052452"/>
      <w:bookmarkStart w:id="23" w:name="_Toc355961577"/>
      <w:r>
        <w:rPr>
          <w:rFonts w:hint="eastAsia"/>
          <w:sz w:val="30"/>
          <w:szCs w:val="30"/>
        </w:rPr>
        <w:t>配置</w:t>
      </w:r>
      <w:r>
        <w:rPr>
          <w:rFonts w:hint="eastAsia"/>
          <w:sz w:val="30"/>
          <w:szCs w:val="30"/>
        </w:rPr>
        <w:t>HOSTS</w:t>
      </w:r>
      <w:r>
        <w:rPr>
          <w:rFonts w:hint="eastAsia"/>
          <w:sz w:val="30"/>
          <w:szCs w:val="30"/>
        </w:rPr>
        <w:t>规则</w:t>
      </w:r>
      <w:bookmarkEnd w:id="21"/>
      <w:bookmarkEnd w:id="22"/>
      <w:bookmarkEnd w:id="23"/>
    </w:p>
    <w:p w:rsidR="00346A1C" w:rsidRDefault="00346A1C" w:rsidP="00346A1C">
      <w:pPr>
        <w:ind w:firstLine="480"/>
      </w:pPr>
      <w:r>
        <w:rPr>
          <w:rFonts w:hint="eastAsia"/>
        </w:rPr>
        <w:t>HOSTS</w:t>
      </w:r>
      <w:r>
        <w:rPr>
          <w:rFonts w:hint="eastAsia"/>
        </w:rPr>
        <w:t>规则，指的是需要将某一域名（主机）映射唯一的</w:t>
      </w:r>
      <w:r>
        <w:rPr>
          <w:rFonts w:hint="eastAsia"/>
        </w:rPr>
        <w:t>IP</w:t>
      </w:r>
      <w:r>
        <w:rPr>
          <w:rFonts w:hint="eastAsia"/>
        </w:rPr>
        <w:t>地址，该规则通过在</w:t>
      </w:r>
      <w:r>
        <w:rPr>
          <w:rFonts w:hint="eastAsia"/>
        </w:rPr>
        <w:t>VPN</w:t>
      </w:r>
      <w:r>
        <w:rPr>
          <w:rFonts w:hint="eastAsia"/>
        </w:rPr>
        <w:t>网关设备上配置，并随配置文件下发给本</w:t>
      </w:r>
      <w:r>
        <w:rPr>
          <w:rFonts w:hint="eastAsia"/>
        </w:rPr>
        <w:t>SDK</w:t>
      </w:r>
      <w:r>
        <w:rPr>
          <w:rFonts w:hint="eastAsia"/>
        </w:rPr>
        <w:t>方案。例如：如下图所示，主机名</w:t>
      </w:r>
      <w:r>
        <w:rPr>
          <w:rFonts w:hint="eastAsia"/>
        </w:rPr>
        <w:t>localhost</w:t>
      </w:r>
      <w:r>
        <w:rPr>
          <w:rFonts w:hint="eastAsia"/>
        </w:rPr>
        <w:t>对应于</w:t>
      </w:r>
      <w:r>
        <w:rPr>
          <w:rFonts w:hint="eastAsia"/>
        </w:rPr>
        <w:t>127.0.0.1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地址，主机名</w:t>
      </w:r>
      <w:r>
        <w:rPr>
          <w:rFonts w:hint="eastAsia"/>
        </w:rPr>
        <w:t>bbs</w:t>
      </w:r>
      <w:r>
        <w:rPr>
          <w:rFonts w:hint="eastAsia"/>
        </w:rPr>
        <w:t>对应于</w:t>
      </w:r>
      <w:r>
        <w:rPr>
          <w:rFonts w:hint="eastAsia"/>
        </w:rPr>
        <w:t>200.200.0.20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地址等。</w:t>
      </w:r>
    </w:p>
    <w:p w:rsidR="00346A1C" w:rsidRPr="00A131A9" w:rsidRDefault="00346A1C" w:rsidP="00346A1C">
      <w:pPr>
        <w:pStyle w:val="af2"/>
        <w:numPr>
          <w:ilvl w:val="0"/>
          <w:numId w:val="9"/>
        </w:numPr>
        <w:ind w:firstLineChars="0"/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、</w:t>
      </w:r>
      <w:r w:rsidRPr="00A131A9">
        <w:rPr>
          <w:rFonts w:hint="eastAsia"/>
          <w:b/>
        </w:rPr>
        <w:t>进入网络配置</w:t>
      </w:r>
      <w:r w:rsidRPr="00A131A9">
        <w:rPr>
          <w:b/>
        </w:rPr>
        <w:sym w:font="Wingdings" w:char="F0E0"/>
      </w:r>
      <w:r w:rsidRPr="00A131A9">
        <w:rPr>
          <w:rFonts w:hint="eastAsia"/>
          <w:b/>
        </w:rPr>
        <w:t>HOST</w:t>
      </w:r>
      <w:r w:rsidRPr="00A131A9">
        <w:rPr>
          <w:rFonts w:hint="eastAsia"/>
          <w:b/>
        </w:rPr>
        <w:t>配置选项</w:t>
      </w:r>
    </w:p>
    <w:p w:rsidR="00346A1C" w:rsidRPr="00A131A9" w:rsidRDefault="00346A1C" w:rsidP="00346A1C">
      <w:pPr>
        <w:pStyle w:val="af2"/>
        <w:numPr>
          <w:ilvl w:val="0"/>
          <w:numId w:val="9"/>
        </w:numPr>
        <w:ind w:firstLineChars="0"/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、</w:t>
      </w:r>
      <w:r w:rsidRPr="00A131A9">
        <w:rPr>
          <w:rFonts w:hint="eastAsia"/>
          <w:b/>
        </w:rPr>
        <w:t>添加主机映射</w:t>
      </w:r>
    </w:p>
    <w:p w:rsidR="00346A1C" w:rsidRDefault="00346A1C" w:rsidP="00346A1C">
      <w:pPr>
        <w:pStyle w:val="af2"/>
        <w:numPr>
          <w:ilvl w:val="1"/>
          <w:numId w:val="7"/>
        </w:numPr>
        <w:ind w:firstLineChars="0"/>
      </w:pPr>
      <w:r>
        <w:rPr>
          <w:rFonts w:hint="eastAsia"/>
        </w:rPr>
        <w:t>注意：域名（主机）映射表下发至本</w:t>
      </w:r>
      <w:r>
        <w:rPr>
          <w:rFonts w:hint="eastAsia"/>
        </w:rPr>
        <w:t>SDK</w:t>
      </w:r>
      <w:r>
        <w:rPr>
          <w:rFonts w:hint="eastAsia"/>
        </w:rPr>
        <w:t>方案的前提是该域名必须在资源列表中，</w:t>
      </w:r>
      <w:r>
        <w:rPr>
          <w:rFonts w:hint="eastAsia"/>
        </w:rPr>
        <w:lastRenderedPageBreak/>
        <w:t>以主机名（或称域名）新建资源，如图</w:t>
      </w:r>
      <w:r>
        <w:rPr>
          <w:rFonts w:hint="eastAsia"/>
        </w:rPr>
        <w:t>2.10</w:t>
      </w:r>
      <w:r>
        <w:rPr>
          <w:rFonts w:hint="eastAsia"/>
        </w:rPr>
        <w:t>所示，服务端才会给本</w:t>
      </w:r>
      <w:r>
        <w:rPr>
          <w:rFonts w:hint="eastAsia"/>
        </w:rPr>
        <w:t>SDK</w:t>
      </w:r>
      <w:r>
        <w:rPr>
          <w:rFonts w:hint="eastAsia"/>
        </w:rPr>
        <w:t>方案下发主机</w:t>
      </w:r>
      <w:r>
        <w:rPr>
          <w:rFonts w:hint="eastAsia"/>
        </w:rPr>
        <w:t>IP</w:t>
      </w:r>
      <w:r>
        <w:rPr>
          <w:rFonts w:hint="eastAsia"/>
        </w:rPr>
        <w:t>地址与域名配对信息。</w:t>
      </w:r>
    </w:p>
    <w:p w:rsidR="00346A1C" w:rsidRDefault="00346A1C" w:rsidP="00346A1C">
      <w:pPr>
        <w:ind w:firstLine="480"/>
        <w:jc w:val="center"/>
      </w:pPr>
      <w:r>
        <w:rPr>
          <w:noProof/>
        </w:rPr>
        <w:drawing>
          <wp:inline distT="0" distB="0" distL="0" distR="0">
            <wp:extent cx="5016088" cy="3040083"/>
            <wp:effectExtent l="19050" t="0" r="0" b="0"/>
            <wp:docPr id="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3041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A1C" w:rsidRDefault="00346A1C" w:rsidP="00346A1C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3.9 </w:t>
      </w:r>
      <w:r>
        <w:rPr>
          <w:rFonts w:hint="eastAsia"/>
        </w:rPr>
        <w:t>内网主机</w:t>
      </w:r>
      <w:r>
        <w:rPr>
          <w:rFonts w:hint="eastAsia"/>
        </w:rPr>
        <w:t>IP</w:t>
      </w:r>
      <w:r>
        <w:rPr>
          <w:rFonts w:hint="eastAsia"/>
        </w:rPr>
        <w:t>地址与域名配对</w:t>
      </w:r>
    </w:p>
    <w:p w:rsidR="00346A1C" w:rsidRDefault="00346A1C" w:rsidP="00346A1C">
      <w:pPr>
        <w:pStyle w:val="af2"/>
        <w:numPr>
          <w:ilvl w:val="0"/>
          <w:numId w:val="7"/>
        </w:numPr>
        <w:ind w:firstLineChars="0"/>
      </w:pPr>
      <w:r>
        <w:rPr>
          <w:rFonts w:hint="eastAsia"/>
          <w:b/>
        </w:rPr>
        <w:t>3</w:t>
      </w:r>
      <w:r>
        <w:rPr>
          <w:rFonts w:hint="eastAsia"/>
          <w:b/>
        </w:rPr>
        <w:t>、</w:t>
      </w:r>
      <w:r w:rsidRPr="00A73F5B">
        <w:rPr>
          <w:rFonts w:hint="eastAsia"/>
          <w:b/>
        </w:rPr>
        <w:t>以主机名（域名）新建资源</w:t>
      </w:r>
      <w:r>
        <w:rPr>
          <w:rFonts w:hint="eastAsia"/>
          <w:b/>
        </w:rPr>
        <w:t>:</w:t>
      </w:r>
      <w:r w:rsidRPr="00A73F5B">
        <w:rPr>
          <w:rFonts w:hint="eastAsia"/>
        </w:rPr>
        <w:t>请参考</w:t>
      </w:r>
      <w:r w:rsidRPr="00A73F5B">
        <w:rPr>
          <w:rFonts w:hint="eastAsia"/>
        </w:rPr>
        <w:t>3.1</w:t>
      </w:r>
      <w:r w:rsidRPr="00A73F5B">
        <w:rPr>
          <w:rFonts w:hint="eastAsia"/>
        </w:rPr>
        <w:t>，必须新建为</w:t>
      </w:r>
      <w:r w:rsidRPr="00A73F5B">
        <w:rPr>
          <w:rFonts w:hint="eastAsia"/>
        </w:rPr>
        <w:t>TCP</w:t>
      </w:r>
      <w:r w:rsidRPr="00A73F5B">
        <w:rPr>
          <w:rFonts w:hint="eastAsia"/>
        </w:rPr>
        <w:t>资源。</w:t>
      </w:r>
    </w:p>
    <w:p w:rsidR="00346A1C" w:rsidRDefault="00346A1C" w:rsidP="00346A1C">
      <w:pPr>
        <w:ind w:firstLine="480"/>
        <w:jc w:val="center"/>
      </w:pPr>
      <w:r>
        <w:rPr>
          <w:noProof/>
        </w:rPr>
        <w:drawing>
          <wp:inline distT="0" distB="0" distL="0" distR="0">
            <wp:extent cx="4880610" cy="3274695"/>
            <wp:effectExtent l="19050" t="0" r="0" b="0"/>
            <wp:docPr id="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327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A1C" w:rsidRDefault="00346A1C" w:rsidP="00346A1C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3.10 </w:t>
      </w:r>
      <w:r>
        <w:rPr>
          <w:rFonts w:hint="eastAsia"/>
        </w:rPr>
        <w:t>以主机名（域名）新建资源</w:t>
      </w:r>
    </w:p>
    <w:p w:rsidR="00346A1C" w:rsidRDefault="00346A1C" w:rsidP="00346A1C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>
            <wp:extent cx="5273675" cy="2434590"/>
            <wp:effectExtent l="19050" t="0" r="3175" b="0"/>
            <wp:docPr id="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A1C" w:rsidRDefault="00346A1C" w:rsidP="00346A1C">
      <w:pPr>
        <w:ind w:left="2100"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3.11 </w:t>
      </w:r>
      <w:r>
        <w:rPr>
          <w:rFonts w:hint="eastAsia"/>
        </w:rPr>
        <w:t>以主机名（域名）新建资源后截图</w:t>
      </w:r>
    </w:p>
    <w:p w:rsidR="00346A1C" w:rsidRDefault="00346A1C" w:rsidP="00346A1C">
      <w:pPr>
        <w:pStyle w:val="af2"/>
        <w:numPr>
          <w:ilvl w:val="0"/>
          <w:numId w:val="7"/>
        </w:numPr>
        <w:ind w:firstLineChars="0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4F19ED">
        <w:rPr>
          <w:rFonts w:hint="eastAsia"/>
          <w:b/>
        </w:rPr>
        <w:t>保存配置并选择立即生效</w:t>
      </w:r>
      <w:r>
        <w:rPr>
          <w:rFonts w:hint="eastAsia"/>
        </w:rPr>
        <w:t>：</w:t>
      </w:r>
    </w:p>
    <w:p w:rsidR="00346A1C" w:rsidRDefault="00346A1C" w:rsidP="00346A1C">
      <w:pPr>
        <w:pStyle w:val="af2"/>
        <w:numPr>
          <w:ilvl w:val="1"/>
          <w:numId w:val="7"/>
        </w:numPr>
        <w:ind w:firstLineChars="0"/>
      </w:pPr>
      <w:r>
        <w:rPr>
          <w:rFonts w:hint="eastAsia"/>
        </w:rPr>
        <w:t>注意：为避免编码过程中遗忘，请每次修改配置后马上点击“立即生效”。</w:t>
      </w:r>
    </w:p>
    <w:p w:rsidR="00E04DCD" w:rsidRPr="00E04DCD" w:rsidRDefault="00E04DCD" w:rsidP="004C6C40">
      <w:pPr>
        <w:ind w:firstLineChars="83" w:firstLine="199"/>
      </w:pPr>
      <w:bookmarkStart w:id="24" w:name="_Toc351052283"/>
      <w:bookmarkStart w:id="25" w:name="_Toc351052451"/>
    </w:p>
    <w:p w:rsidR="004B3C56" w:rsidRDefault="005F01C6" w:rsidP="00E04DCD">
      <w:pPr>
        <w:pStyle w:val="3"/>
        <w:rPr>
          <w:sz w:val="30"/>
          <w:szCs w:val="30"/>
        </w:rPr>
      </w:pPr>
      <w:bookmarkStart w:id="26" w:name="_Toc355961578"/>
      <w:r>
        <w:rPr>
          <w:rFonts w:hint="eastAsia"/>
          <w:sz w:val="30"/>
          <w:szCs w:val="30"/>
        </w:rPr>
        <w:t>配置</w:t>
      </w:r>
      <w:r w:rsidR="004B3C56">
        <w:rPr>
          <w:rFonts w:hint="eastAsia"/>
          <w:sz w:val="30"/>
          <w:szCs w:val="30"/>
        </w:rPr>
        <w:t>内网域名解析规则</w:t>
      </w:r>
      <w:bookmarkEnd w:id="24"/>
      <w:bookmarkEnd w:id="25"/>
      <w:bookmarkEnd w:id="26"/>
    </w:p>
    <w:p w:rsidR="00E04DCD" w:rsidRDefault="003230D5" w:rsidP="005144EA">
      <w:pPr>
        <w:ind w:firstLine="480"/>
      </w:pPr>
      <w:r>
        <w:rPr>
          <w:rFonts w:hint="eastAsia"/>
        </w:rPr>
        <w:t>内网域名解析指的是，需要设置某些域名采用内网</w:t>
      </w:r>
      <w:r>
        <w:rPr>
          <w:rFonts w:hint="eastAsia"/>
        </w:rPr>
        <w:t>DNS</w:t>
      </w:r>
      <w:r>
        <w:rPr>
          <w:rFonts w:hint="eastAsia"/>
        </w:rPr>
        <w:t>进行解析。根据该配置规则，</w:t>
      </w:r>
      <w:r w:rsidR="004B3C56">
        <w:rPr>
          <w:rFonts w:hint="eastAsia"/>
        </w:rPr>
        <w:t>只有当要解析</w:t>
      </w:r>
      <w:r w:rsidR="00861AA4">
        <w:rPr>
          <w:rFonts w:hint="eastAsia"/>
        </w:rPr>
        <w:t>的域名满足配置规则或通配符的字符串的时候，才开启内网域名解析，否则</w:t>
      </w:r>
      <w:r w:rsidR="00E04DCD">
        <w:rPr>
          <w:rFonts w:hint="eastAsia"/>
        </w:rPr>
        <w:t>转入</w:t>
      </w:r>
      <w:r w:rsidR="004B3C56">
        <w:rPr>
          <w:rFonts w:hint="eastAsia"/>
        </w:rPr>
        <w:t>外网域名解析流程。</w:t>
      </w:r>
      <w:r w:rsidR="00E04DCD">
        <w:rPr>
          <w:rFonts w:hint="eastAsia"/>
        </w:rPr>
        <w:t>例如：应用需要解析</w:t>
      </w:r>
      <w:hyperlink r:id="rId22" w:history="1">
        <w:r w:rsidR="00E04DCD" w:rsidRPr="00DF286E">
          <w:rPr>
            <w:rStyle w:val="af6"/>
            <w:rFonts w:hint="eastAsia"/>
          </w:rPr>
          <w:t>www.sangfor.com</w:t>
        </w:r>
      </w:hyperlink>
      <w:r w:rsidR="00E04DCD">
        <w:rPr>
          <w:rFonts w:hint="eastAsia"/>
        </w:rPr>
        <w:t xml:space="preserve"> </w:t>
      </w:r>
      <w:r w:rsidR="00E04DCD">
        <w:rPr>
          <w:rFonts w:hint="eastAsia"/>
        </w:rPr>
        <w:t>和</w:t>
      </w:r>
      <w:r w:rsidR="00E04DCD">
        <w:rPr>
          <w:rFonts w:hint="eastAsia"/>
        </w:rPr>
        <w:t xml:space="preserve"> </w:t>
      </w:r>
      <w:hyperlink r:id="rId23" w:history="1">
        <w:r w:rsidR="00E04DCD" w:rsidRPr="00DF286E">
          <w:rPr>
            <w:rStyle w:val="af6"/>
            <w:rFonts w:hint="eastAsia"/>
          </w:rPr>
          <w:t>www.baidu.com</w:t>
        </w:r>
      </w:hyperlink>
      <w:r w:rsidR="00E04DCD">
        <w:rPr>
          <w:rFonts w:hint="eastAsia"/>
        </w:rPr>
        <w:t>两个地址，如下图配置了</w:t>
      </w:r>
      <w:r w:rsidR="00E04DCD">
        <w:rPr>
          <w:rFonts w:hint="eastAsia"/>
        </w:rPr>
        <w:t>*.sangfor</w:t>
      </w:r>
      <w:r w:rsidR="00E04DCD">
        <w:rPr>
          <w:rFonts w:hint="eastAsia"/>
        </w:rPr>
        <w:t>；则</w:t>
      </w:r>
      <w:r w:rsidR="00E04DCD" w:rsidRPr="00E04DCD">
        <w:rPr>
          <w:rFonts w:hint="eastAsia"/>
        </w:rPr>
        <w:t xml:space="preserve">www.sangfor.com </w:t>
      </w:r>
      <w:r w:rsidR="00E04DCD" w:rsidRPr="00E04DCD">
        <w:rPr>
          <w:rFonts w:hint="eastAsia"/>
        </w:rPr>
        <w:t>的解析会交给内网</w:t>
      </w:r>
      <w:r w:rsidR="00E04DCD" w:rsidRPr="00E04DCD">
        <w:rPr>
          <w:rFonts w:hint="eastAsia"/>
        </w:rPr>
        <w:t>DNS</w:t>
      </w:r>
      <w:r w:rsidR="00E04DCD">
        <w:rPr>
          <w:rFonts w:hint="eastAsia"/>
        </w:rPr>
        <w:t>。而</w:t>
      </w:r>
      <w:r w:rsidR="00E04DCD" w:rsidRPr="00E04DCD">
        <w:rPr>
          <w:rFonts w:hint="eastAsia"/>
        </w:rPr>
        <w:t>www.baidu.com</w:t>
      </w:r>
      <w:r w:rsidR="00E04DCD" w:rsidRPr="00E04DCD">
        <w:rPr>
          <w:rFonts w:hint="eastAsia"/>
        </w:rPr>
        <w:t>没有配置，则会交给外网</w:t>
      </w:r>
      <w:r w:rsidR="00E04DCD" w:rsidRPr="00E04DCD">
        <w:rPr>
          <w:rFonts w:hint="eastAsia"/>
        </w:rPr>
        <w:t xml:space="preserve">DNS </w:t>
      </w:r>
      <w:r w:rsidR="00E04DCD" w:rsidRPr="00E04DCD">
        <w:rPr>
          <w:rFonts w:hint="eastAsia"/>
        </w:rPr>
        <w:t>如</w:t>
      </w:r>
      <w:r w:rsidR="00E04DCD" w:rsidRPr="00E04DCD">
        <w:rPr>
          <w:rFonts w:hint="eastAsia"/>
        </w:rPr>
        <w:t>8.8.8.8</w:t>
      </w:r>
      <w:r w:rsidR="00E04DCD">
        <w:rPr>
          <w:rFonts w:hint="eastAsia"/>
        </w:rPr>
        <w:t>。</w:t>
      </w:r>
    </w:p>
    <w:p w:rsidR="005F01C6" w:rsidRDefault="00A131A9" w:rsidP="003A7565">
      <w:pPr>
        <w:pStyle w:val="af2"/>
        <w:numPr>
          <w:ilvl w:val="0"/>
          <w:numId w:val="9"/>
        </w:numPr>
        <w:ind w:firstLineChars="0"/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、</w:t>
      </w:r>
      <w:r w:rsidR="005F01C6">
        <w:rPr>
          <w:rFonts w:hint="eastAsia"/>
          <w:b/>
        </w:rPr>
        <w:t>进入“内网域名解析”</w:t>
      </w:r>
      <w:r w:rsidR="0027641B">
        <w:rPr>
          <w:rFonts w:hint="eastAsia"/>
          <w:b/>
        </w:rPr>
        <w:t>选型</w:t>
      </w:r>
    </w:p>
    <w:p w:rsidR="005144EA" w:rsidRPr="005F01C6" w:rsidRDefault="00A73F5B" w:rsidP="003A7565">
      <w:pPr>
        <w:pStyle w:val="af2"/>
        <w:numPr>
          <w:ilvl w:val="0"/>
          <w:numId w:val="9"/>
        </w:numPr>
        <w:ind w:firstLineChars="0"/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、</w:t>
      </w:r>
      <w:r w:rsidR="005F01C6">
        <w:rPr>
          <w:rFonts w:hint="eastAsia"/>
          <w:b/>
        </w:rPr>
        <w:t>取消</w:t>
      </w:r>
      <w:r w:rsidR="005F01C6" w:rsidRPr="005F01C6">
        <w:rPr>
          <w:rFonts w:hint="eastAsia"/>
          <w:b/>
        </w:rPr>
        <w:t>“接入计算机使用此</w:t>
      </w:r>
      <w:r w:rsidR="005F01C6" w:rsidRPr="005F01C6">
        <w:rPr>
          <w:rFonts w:hint="eastAsia"/>
          <w:b/>
        </w:rPr>
        <w:t>DNS</w:t>
      </w:r>
      <w:r w:rsidR="005F01C6" w:rsidRPr="005F01C6">
        <w:rPr>
          <w:rFonts w:hint="eastAsia"/>
          <w:b/>
        </w:rPr>
        <w:t>服务作为首选</w:t>
      </w:r>
      <w:r w:rsidR="005F01C6" w:rsidRPr="005F01C6">
        <w:rPr>
          <w:rFonts w:hint="eastAsia"/>
          <w:b/>
        </w:rPr>
        <w:t>DNS</w:t>
      </w:r>
      <w:r w:rsidR="005F01C6" w:rsidRPr="005F01C6">
        <w:rPr>
          <w:rFonts w:hint="eastAsia"/>
          <w:b/>
        </w:rPr>
        <w:t>服务器”</w:t>
      </w:r>
      <w:r w:rsidR="005F01C6">
        <w:rPr>
          <w:rFonts w:hint="eastAsia"/>
          <w:b/>
        </w:rPr>
        <w:t>选型</w:t>
      </w:r>
    </w:p>
    <w:p w:rsidR="004B3C56" w:rsidRDefault="004B3C56" w:rsidP="003A7565">
      <w:pPr>
        <w:pStyle w:val="af2"/>
        <w:numPr>
          <w:ilvl w:val="0"/>
          <w:numId w:val="8"/>
        </w:numPr>
        <w:ind w:firstLineChars="0"/>
      </w:pPr>
      <w:r>
        <w:rPr>
          <w:rFonts w:hint="eastAsia"/>
        </w:rPr>
        <w:t>注意：</w:t>
      </w:r>
      <w:r w:rsidR="0027641B">
        <w:rPr>
          <w:rFonts w:hint="eastAsia"/>
        </w:rPr>
        <w:t>该选型的复选框必须取消，否则</w:t>
      </w:r>
      <w:r w:rsidR="0027641B">
        <w:rPr>
          <w:rFonts w:hint="eastAsia"/>
        </w:rPr>
        <w:t>VPN</w:t>
      </w:r>
      <w:r w:rsidR="0027641B">
        <w:rPr>
          <w:rFonts w:hint="eastAsia"/>
        </w:rPr>
        <w:t>服务器不会下发该</w:t>
      </w:r>
      <w:r>
        <w:rPr>
          <w:rFonts w:hint="eastAsia"/>
        </w:rPr>
        <w:t>规则</w:t>
      </w:r>
      <w:r w:rsidR="0027641B">
        <w:rPr>
          <w:rFonts w:hint="eastAsia"/>
        </w:rPr>
        <w:t>至应用</w:t>
      </w:r>
      <w:r>
        <w:rPr>
          <w:rFonts w:hint="eastAsia"/>
        </w:rPr>
        <w:t>。</w:t>
      </w:r>
    </w:p>
    <w:p w:rsidR="0027641B" w:rsidRDefault="00A73F5B" w:rsidP="003A7565">
      <w:pPr>
        <w:pStyle w:val="af2"/>
        <w:numPr>
          <w:ilvl w:val="0"/>
          <w:numId w:val="9"/>
        </w:numPr>
        <w:ind w:firstLineChars="0"/>
        <w:rPr>
          <w:b/>
        </w:rPr>
      </w:pPr>
      <w:r>
        <w:rPr>
          <w:rFonts w:hint="eastAsia"/>
          <w:b/>
        </w:rPr>
        <w:t>3</w:t>
      </w:r>
      <w:r>
        <w:rPr>
          <w:rFonts w:hint="eastAsia"/>
          <w:b/>
        </w:rPr>
        <w:t>、</w:t>
      </w:r>
      <w:r w:rsidR="0027641B" w:rsidRPr="0027641B">
        <w:rPr>
          <w:rFonts w:hint="eastAsia"/>
          <w:b/>
        </w:rPr>
        <w:t>新增域名解析规则</w:t>
      </w:r>
    </w:p>
    <w:p w:rsidR="00A131A9" w:rsidRDefault="00A73F5B" w:rsidP="003A7565">
      <w:pPr>
        <w:pStyle w:val="af2"/>
        <w:numPr>
          <w:ilvl w:val="0"/>
          <w:numId w:val="9"/>
        </w:numPr>
        <w:ind w:firstLineChars="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A131A9" w:rsidRPr="004F19ED">
        <w:rPr>
          <w:rFonts w:hint="eastAsia"/>
          <w:b/>
        </w:rPr>
        <w:t>保存配置并选择立即生效</w:t>
      </w:r>
      <w:r w:rsidR="00A131A9">
        <w:rPr>
          <w:rFonts w:hint="eastAsia"/>
        </w:rPr>
        <w:t>：</w:t>
      </w:r>
    </w:p>
    <w:p w:rsidR="00A131A9" w:rsidRDefault="00A131A9" w:rsidP="003A7565">
      <w:pPr>
        <w:pStyle w:val="af2"/>
        <w:numPr>
          <w:ilvl w:val="1"/>
          <w:numId w:val="9"/>
        </w:numPr>
        <w:ind w:firstLineChars="0"/>
      </w:pPr>
      <w:r>
        <w:rPr>
          <w:rFonts w:hint="eastAsia"/>
        </w:rPr>
        <w:t>注意：为避免编码过程中遗忘，请每次修改配置后马上点击“立即生效”。</w:t>
      </w:r>
    </w:p>
    <w:p w:rsidR="004B3C56" w:rsidRDefault="004B3C56" w:rsidP="004B3C56">
      <w:pPr>
        <w:ind w:firstLine="480"/>
      </w:pPr>
      <w:r>
        <w:rPr>
          <w:noProof/>
        </w:rPr>
        <w:lastRenderedPageBreak/>
        <w:drawing>
          <wp:inline distT="0" distB="0" distL="0" distR="0">
            <wp:extent cx="5273675" cy="3200400"/>
            <wp:effectExtent l="1905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C56" w:rsidRDefault="004B3C56" w:rsidP="004B3C56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230D5">
        <w:rPr>
          <w:rFonts w:hint="eastAsia"/>
        </w:rPr>
        <w:t>3</w:t>
      </w:r>
      <w:r>
        <w:rPr>
          <w:rFonts w:hint="eastAsia"/>
        </w:rPr>
        <w:t xml:space="preserve">.8 </w:t>
      </w:r>
      <w:r>
        <w:rPr>
          <w:rFonts w:hint="eastAsia"/>
        </w:rPr>
        <w:t>内网域名解析配置规则</w:t>
      </w:r>
    </w:p>
    <w:p w:rsidR="004C6C40" w:rsidRPr="004C6C40" w:rsidRDefault="004C6C40" w:rsidP="004C6C40">
      <w:pPr>
        <w:pStyle w:val="3"/>
        <w:numPr>
          <w:ilvl w:val="2"/>
          <w:numId w:val="18"/>
        </w:numPr>
        <w:rPr>
          <w:rFonts w:hint="eastAsia"/>
          <w:sz w:val="30"/>
          <w:szCs w:val="30"/>
        </w:rPr>
      </w:pPr>
      <w:bookmarkStart w:id="27" w:name="_Toc355961579"/>
      <w:r w:rsidRPr="004C6C40">
        <w:rPr>
          <w:rFonts w:hint="eastAsia"/>
          <w:sz w:val="30"/>
          <w:szCs w:val="30"/>
        </w:rPr>
        <w:t>内网域名解析服务器</w:t>
      </w:r>
      <w:bookmarkEnd w:id="27"/>
    </w:p>
    <w:p w:rsidR="004C6C40" w:rsidRDefault="004C6C40" w:rsidP="004C6C40">
      <w:pPr>
        <w:ind w:firstLine="480"/>
        <w:rPr>
          <w:rFonts w:hint="eastAsia"/>
        </w:rPr>
      </w:pPr>
      <w:r>
        <w:rPr>
          <w:rFonts w:hint="eastAsia"/>
        </w:rPr>
        <w:t>系统设置</w:t>
      </w:r>
      <w:r>
        <w:rPr>
          <w:rFonts w:hint="eastAsia"/>
        </w:rPr>
        <w:t xml:space="preserve"> &gt; SSL VPN</w:t>
      </w:r>
      <w:r>
        <w:rPr>
          <w:rFonts w:hint="eastAsia"/>
        </w:rPr>
        <w:t>选项</w:t>
      </w:r>
      <w:r>
        <w:rPr>
          <w:rFonts w:hint="eastAsia"/>
        </w:rPr>
        <w:t xml:space="preserve"> &gt; </w:t>
      </w:r>
      <w:r>
        <w:rPr>
          <w:rFonts w:hint="eastAsia"/>
        </w:rPr>
        <w:t>系统选项</w:t>
      </w:r>
      <w:r>
        <w:rPr>
          <w:rFonts w:hint="eastAsia"/>
        </w:rPr>
        <w:t xml:space="preserve"> &gt; </w:t>
      </w:r>
      <w:r>
        <w:rPr>
          <w:rFonts w:hint="eastAsia"/>
        </w:rPr>
        <w:t>内网域名解析</w:t>
      </w:r>
      <w:r>
        <w:rPr>
          <w:rFonts w:hint="eastAsia"/>
        </w:rPr>
        <w:t xml:space="preserve"> &gt; </w:t>
      </w:r>
      <w:r>
        <w:rPr>
          <w:rFonts w:hint="eastAsia"/>
        </w:rPr>
        <w:t>编辑输入</w:t>
      </w:r>
      <w:r>
        <w:rPr>
          <w:rFonts w:hint="eastAsia"/>
        </w:rPr>
        <w:t>DNS</w:t>
      </w:r>
      <w:r>
        <w:rPr>
          <w:rFonts w:hint="eastAsia"/>
        </w:rPr>
        <w:t>服务器</w:t>
      </w:r>
      <w:r>
        <w:rPr>
          <w:rFonts w:hint="eastAsia"/>
        </w:rPr>
        <w:t>IP</w:t>
      </w:r>
      <w:r>
        <w:rPr>
          <w:rFonts w:hint="eastAsia"/>
        </w:rPr>
        <w:t>地址，如图</w:t>
      </w:r>
      <w:r>
        <w:rPr>
          <w:rFonts w:hint="eastAsia"/>
        </w:rPr>
        <w:t>2.7</w:t>
      </w:r>
      <w:r>
        <w:rPr>
          <w:rFonts w:hint="eastAsia"/>
        </w:rPr>
        <w:t>所示。</w:t>
      </w:r>
    </w:p>
    <w:p w:rsidR="004C6C40" w:rsidRDefault="004C6C40" w:rsidP="004C6C40">
      <w:pPr>
        <w:ind w:firstLine="480"/>
      </w:pPr>
      <w:r>
        <w:rPr>
          <w:rFonts w:hint="eastAsia"/>
        </w:rPr>
        <w:t>注意：不得选择“接入计算机使用此</w:t>
      </w:r>
      <w:r>
        <w:rPr>
          <w:rFonts w:hint="eastAsia"/>
        </w:rPr>
        <w:t>DNS</w:t>
      </w:r>
      <w:r>
        <w:rPr>
          <w:rFonts w:hint="eastAsia"/>
        </w:rPr>
        <w:t>服务器作为首选的</w:t>
      </w:r>
      <w:r>
        <w:rPr>
          <w:rFonts w:hint="eastAsia"/>
        </w:rPr>
        <w:t>DNS</w:t>
      </w:r>
      <w:r>
        <w:rPr>
          <w:rFonts w:hint="eastAsia"/>
        </w:rPr>
        <w:t>服务器”选型，即复选框不得打钩。否则内网</w:t>
      </w:r>
      <w:r>
        <w:rPr>
          <w:rFonts w:hint="eastAsia"/>
        </w:rPr>
        <w:t>DNS</w:t>
      </w:r>
      <w:r>
        <w:rPr>
          <w:rFonts w:hint="eastAsia"/>
        </w:rPr>
        <w:t>配置不会下发。</w:t>
      </w:r>
    </w:p>
    <w:p w:rsidR="004C6C40" w:rsidRDefault="004C6C40" w:rsidP="004C6C40">
      <w:pPr>
        <w:ind w:firstLine="480"/>
        <w:jc w:val="center"/>
      </w:pPr>
      <w:r>
        <w:rPr>
          <w:noProof/>
        </w:rPr>
        <w:drawing>
          <wp:inline distT="0" distB="0" distL="0" distR="0">
            <wp:extent cx="5029200" cy="2668905"/>
            <wp:effectExtent l="19050" t="0" r="0" b="0"/>
            <wp:docPr id="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6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C40" w:rsidRDefault="004C6C40" w:rsidP="004C6C40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3.7 </w:t>
      </w:r>
      <w:r>
        <w:rPr>
          <w:rFonts w:hint="eastAsia"/>
        </w:rPr>
        <w:t>配置内网域名解析服务器</w:t>
      </w:r>
    </w:p>
    <w:p w:rsidR="004C6C40" w:rsidRPr="00346A1C" w:rsidRDefault="004C6C40" w:rsidP="004C6C40">
      <w:pPr>
        <w:ind w:left="2100" w:firstLine="480"/>
      </w:pPr>
    </w:p>
    <w:p w:rsidR="004C6C40" w:rsidRPr="00346A1C" w:rsidRDefault="004C6C40" w:rsidP="004C6C40">
      <w:pPr>
        <w:ind w:firstLine="480"/>
      </w:pPr>
    </w:p>
    <w:p w:rsidR="004C6C40" w:rsidRDefault="004C6C40" w:rsidP="004C6C40">
      <w:pPr>
        <w:pStyle w:val="3"/>
        <w:rPr>
          <w:rFonts w:hint="eastAsia"/>
          <w:sz w:val="30"/>
          <w:szCs w:val="30"/>
        </w:rPr>
      </w:pPr>
      <w:bookmarkStart w:id="28" w:name="_Toc351052282"/>
      <w:bookmarkStart w:id="29" w:name="_Toc351052450"/>
      <w:bookmarkStart w:id="30" w:name="_Toc355961580"/>
      <w:r>
        <w:rPr>
          <w:rFonts w:hint="eastAsia"/>
          <w:sz w:val="30"/>
          <w:szCs w:val="30"/>
        </w:rPr>
        <w:t>IOS</w:t>
      </w:r>
      <w:r>
        <w:rPr>
          <w:rFonts w:hint="eastAsia"/>
          <w:sz w:val="30"/>
          <w:szCs w:val="30"/>
        </w:rPr>
        <w:t>平台</w:t>
      </w:r>
      <w:bookmarkEnd w:id="28"/>
      <w:bookmarkEnd w:id="29"/>
      <w:r>
        <w:rPr>
          <w:rFonts w:hint="eastAsia"/>
          <w:sz w:val="30"/>
          <w:szCs w:val="30"/>
        </w:rPr>
        <w:t>特别说明</w:t>
      </w:r>
      <w:bookmarkEnd w:id="30"/>
    </w:p>
    <w:p w:rsidR="004C6C40" w:rsidRDefault="004C6C40" w:rsidP="004C6C40">
      <w:pPr>
        <w:tabs>
          <w:tab w:val="left" w:pos="5880"/>
        </w:tabs>
        <w:ind w:firstLine="480"/>
        <w:rPr>
          <w:rFonts w:hint="eastAsia"/>
        </w:rPr>
      </w:pPr>
      <w:r>
        <w:rPr>
          <w:rFonts w:hint="eastAsia"/>
        </w:rPr>
        <w:t>由于</w:t>
      </w:r>
      <w:r>
        <w:rPr>
          <w:rFonts w:hint="eastAsia"/>
        </w:rPr>
        <w:t>IOS</w:t>
      </w:r>
      <w:r>
        <w:rPr>
          <w:rFonts w:hint="eastAsia"/>
        </w:rPr>
        <w:t>平台的封闭性，</w:t>
      </w:r>
      <w:r w:rsidRPr="00CA2133">
        <w:t xml:space="preserve"> </w:t>
      </w:r>
      <w:r>
        <w:rPr>
          <w:rFonts w:hint="eastAsia"/>
        </w:rPr>
        <w:t>IOS</w:t>
      </w:r>
      <w:r>
        <w:rPr>
          <w:rFonts w:hint="eastAsia"/>
        </w:rPr>
        <w:t>无法获取到设备上的</w:t>
      </w:r>
      <w:r>
        <w:rPr>
          <w:rFonts w:hint="eastAsia"/>
        </w:rPr>
        <w:t>DNS</w:t>
      </w:r>
      <w:r>
        <w:rPr>
          <w:rFonts w:hint="eastAsia"/>
        </w:rPr>
        <w:t>域名解析服务器的</w:t>
      </w:r>
      <w:r>
        <w:rPr>
          <w:rFonts w:hint="eastAsia"/>
        </w:rPr>
        <w:t>IP</w:t>
      </w:r>
      <w:r>
        <w:rPr>
          <w:rFonts w:hint="eastAsia"/>
        </w:rPr>
        <w:t>地址，所以</w:t>
      </w:r>
      <w:r>
        <w:rPr>
          <w:rFonts w:hint="eastAsia"/>
        </w:rPr>
        <w:t>IOS</w:t>
      </w:r>
      <w:r>
        <w:rPr>
          <w:rFonts w:hint="eastAsia"/>
        </w:rPr>
        <w:t>平台的</w:t>
      </w:r>
      <w:r>
        <w:rPr>
          <w:rFonts w:hint="eastAsia"/>
        </w:rPr>
        <w:t>SDK</w:t>
      </w:r>
      <w:r>
        <w:rPr>
          <w:rFonts w:hint="eastAsia"/>
        </w:rPr>
        <w:t>会获取内网域名解析的</w:t>
      </w:r>
      <w:r>
        <w:rPr>
          <w:rFonts w:hint="eastAsia"/>
        </w:rPr>
        <w:t>DNS IP</w:t>
      </w:r>
      <w:r>
        <w:rPr>
          <w:rFonts w:hint="eastAsia"/>
        </w:rPr>
        <w:t>，作为</w:t>
      </w:r>
      <w:r>
        <w:rPr>
          <w:rFonts w:hint="eastAsia"/>
        </w:rPr>
        <w:t>HOST</w:t>
      </w:r>
      <w:r>
        <w:rPr>
          <w:rFonts w:hint="eastAsia"/>
        </w:rPr>
        <w:t>主机解析失败的备用地址。因此，</w:t>
      </w:r>
      <w:r>
        <w:rPr>
          <w:rFonts w:hint="eastAsia"/>
        </w:rPr>
        <w:t>IOS</w:t>
      </w:r>
      <w:r>
        <w:rPr>
          <w:rFonts w:hint="eastAsia"/>
        </w:rPr>
        <w:t>平台必须配置内网域名解析服务器。</w:t>
      </w:r>
    </w:p>
    <w:p w:rsidR="004C6C40" w:rsidRPr="004C6C40" w:rsidRDefault="004C6C40" w:rsidP="004C6C40">
      <w:pPr>
        <w:tabs>
          <w:tab w:val="left" w:pos="5880"/>
        </w:tabs>
        <w:ind w:firstLine="480"/>
      </w:pPr>
    </w:p>
    <w:p w:rsidR="004B3C56" w:rsidRDefault="004B3C56" w:rsidP="00A73F5B">
      <w:pPr>
        <w:pStyle w:val="1"/>
      </w:pPr>
      <w:bookmarkStart w:id="31" w:name="_Toc9890"/>
      <w:bookmarkStart w:id="32" w:name="_Toc351052285"/>
      <w:bookmarkStart w:id="33" w:name="_Toc351052453"/>
      <w:bookmarkStart w:id="34" w:name="_Toc355961581"/>
      <w:r>
        <w:rPr>
          <w:rFonts w:hint="eastAsia"/>
        </w:rPr>
        <w:t>自</w:t>
      </w:r>
      <w:r>
        <w:t>挂钩</w:t>
      </w:r>
      <w:r>
        <w:t>SD</w:t>
      </w:r>
      <w:r>
        <w:rPr>
          <w:rFonts w:hint="eastAsia"/>
        </w:rPr>
        <w:t>K</w:t>
      </w:r>
      <w:r>
        <w:rPr>
          <w:rFonts w:hint="eastAsia"/>
        </w:rPr>
        <w:t>使用介绍</w:t>
      </w:r>
      <w:bookmarkEnd w:id="31"/>
      <w:bookmarkEnd w:id="32"/>
      <w:bookmarkEnd w:id="33"/>
      <w:bookmarkEnd w:id="34"/>
    </w:p>
    <w:p w:rsidR="000A7ADF" w:rsidRPr="000A7ADF" w:rsidRDefault="00894407" w:rsidP="0048511D">
      <w:pPr>
        <w:pStyle w:val="2"/>
      </w:pPr>
      <w:bookmarkStart w:id="35" w:name="_Toc355961582"/>
      <w:r>
        <w:rPr>
          <w:rFonts w:hint="eastAsia"/>
        </w:rPr>
        <w:t>接口介绍</w:t>
      </w:r>
      <w:bookmarkEnd w:id="35"/>
    </w:p>
    <w:p w:rsidR="004B3C56" w:rsidRDefault="00602F28" w:rsidP="004B3C56">
      <w:pPr>
        <w:ind w:firstLine="480"/>
      </w:pPr>
      <w:r>
        <w:rPr>
          <w:rFonts w:hint="eastAsia"/>
        </w:rPr>
        <w:t>IOS</w:t>
      </w:r>
      <w:r w:rsidR="004B3C56">
        <w:rPr>
          <w:rFonts w:hint="eastAsia"/>
        </w:rPr>
        <w:t>和</w:t>
      </w:r>
      <w:r w:rsidR="004B3C56">
        <w:rPr>
          <w:rFonts w:hint="eastAsia"/>
        </w:rPr>
        <w:t>Android</w:t>
      </w:r>
      <w:r w:rsidR="00894407">
        <w:rPr>
          <w:rFonts w:hint="eastAsia"/>
        </w:rPr>
        <w:t>平台各自提供两套用户认证使用接口，一套是阻塞的接口，一套是非阻塞的接口。</w:t>
      </w:r>
      <w:r w:rsidR="004B3C56">
        <w:rPr>
          <w:rFonts w:hint="eastAsia"/>
        </w:rPr>
        <w:t>想了解</w:t>
      </w:r>
      <w:r>
        <w:rPr>
          <w:rFonts w:hint="eastAsia"/>
        </w:rPr>
        <w:t>IOS</w:t>
      </w:r>
      <w:r w:rsidR="004B3C56">
        <w:rPr>
          <w:rFonts w:hint="eastAsia"/>
        </w:rPr>
        <w:t>和</w:t>
      </w:r>
      <w:r w:rsidR="004B3C56">
        <w:rPr>
          <w:rFonts w:hint="eastAsia"/>
        </w:rPr>
        <w:t>Android</w:t>
      </w:r>
      <w:r w:rsidR="00894407">
        <w:rPr>
          <w:rFonts w:hint="eastAsia"/>
        </w:rPr>
        <w:t>平台接口原型请具体查看第</w:t>
      </w:r>
      <w:r w:rsidR="00894407">
        <w:rPr>
          <w:rFonts w:hint="eastAsia"/>
        </w:rPr>
        <w:t>5</w:t>
      </w:r>
      <w:r w:rsidR="00894407">
        <w:rPr>
          <w:rFonts w:hint="eastAsia"/>
        </w:rPr>
        <w:t>章</w:t>
      </w:r>
      <w:r w:rsidR="004B3C56">
        <w:rPr>
          <w:rFonts w:hint="eastAsia"/>
        </w:rPr>
        <w:t>。</w:t>
      </w:r>
    </w:p>
    <w:p w:rsidR="004B3C56" w:rsidRPr="00894407" w:rsidRDefault="004B3C56" w:rsidP="003A7565">
      <w:pPr>
        <w:pStyle w:val="af2"/>
        <w:numPr>
          <w:ilvl w:val="0"/>
          <w:numId w:val="10"/>
        </w:numPr>
        <w:ind w:firstLineChars="0"/>
      </w:pPr>
      <w:r w:rsidRPr="00894407">
        <w:rPr>
          <w:rFonts w:hint="eastAsia"/>
        </w:rPr>
        <w:t>注意</w:t>
      </w:r>
      <w:r w:rsidR="00894407" w:rsidRPr="00894407">
        <w:rPr>
          <w:rFonts w:hint="eastAsia"/>
        </w:rPr>
        <w:t>：</w:t>
      </w:r>
      <w:r w:rsidR="00894407" w:rsidRPr="00894407">
        <w:rPr>
          <w:rFonts w:hint="eastAsia"/>
          <w:b/>
        </w:rPr>
        <w:t>非阻塞的接口调用</w:t>
      </w:r>
      <w:r w:rsidRPr="00894407">
        <w:rPr>
          <w:rFonts w:hint="eastAsia"/>
          <w:b/>
        </w:rPr>
        <w:t>必须在主线程中</w:t>
      </w:r>
      <w:r w:rsidRPr="00894407">
        <w:rPr>
          <w:rFonts w:hint="eastAsia"/>
        </w:rPr>
        <w:t>，否则非主线程的操作都会返回失败，并将错误提示字符串设置为非主线程操作错误。</w:t>
      </w:r>
    </w:p>
    <w:p w:rsidR="004B3C56" w:rsidRDefault="004B3C56" w:rsidP="0048511D">
      <w:pPr>
        <w:pStyle w:val="2"/>
        <w:rPr>
          <w:rFonts w:ascii="宋体" w:hAnsi="宋体"/>
        </w:rPr>
      </w:pPr>
      <w:bookmarkStart w:id="36" w:name="_Toc20522"/>
      <w:bookmarkStart w:id="37" w:name="_Toc351052287"/>
      <w:bookmarkStart w:id="38" w:name="_Toc351052455"/>
      <w:bookmarkStart w:id="39" w:name="_Toc355961583"/>
      <w:r>
        <w:t>Android</w:t>
      </w:r>
      <w:r>
        <w:rPr>
          <w:rFonts w:ascii="宋体" w:hAnsi="宋体" w:hint="eastAsia"/>
        </w:rPr>
        <w:t>平台</w:t>
      </w:r>
      <w:bookmarkEnd w:id="36"/>
      <w:r>
        <w:rPr>
          <w:rFonts w:ascii="宋体" w:hAnsi="宋体" w:hint="eastAsia"/>
        </w:rPr>
        <w:t>SDK</w:t>
      </w:r>
      <w:r>
        <w:rPr>
          <w:rFonts w:ascii="宋体" w:hAnsi="宋体" w:hint="eastAsia"/>
        </w:rPr>
        <w:t>包</w:t>
      </w:r>
      <w:bookmarkEnd w:id="37"/>
      <w:bookmarkEnd w:id="38"/>
      <w:bookmarkEnd w:id="39"/>
    </w:p>
    <w:p w:rsidR="004B3C56" w:rsidRDefault="004B3C56" w:rsidP="00894407">
      <w:pPr>
        <w:pStyle w:val="3"/>
      </w:pPr>
      <w:bookmarkStart w:id="40" w:name="_Toc351052288"/>
      <w:bookmarkStart w:id="41" w:name="_Toc351052456"/>
      <w:bookmarkStart w:id="42" w:name="_Toc355961584"/>
      <w:r>
        <w:rPr>
          <w:rFonts w:hint="eastAsia"/>
        </w:rPr>
        <w:t>Android</w:t>
      </w:r>
      <w:r>
        <w:rPr>
          <w:rFonts w:hint="eastAsia"/>
        </w:rPr>
        <w:t>开发包组成</w:t>
      </w:r>
      <w:bookmarkEnd w:id="40"/>
      <w:bookmarkEnd w:id="41"/>
      <w:bookmarkEnd w:id="42"/>
    </w:p>
    <w:p w:rsidR="004B3C56" w:rsidRDefault="004B3C56" w:rsidP="004B3C56">
      <w:pPr>
        <w:ind w:firstLine="480"/>
      </w:pPr>
      <w:r>
        <w:rPr>
          <w:rFonts w:hint="eastAsia"/>
        </w:rPr>
        <w:t>Android</w:t>
      </w:r>
      <w:r>
        <w:rPr>
          <w:rFonts w:hint="eastAsia"/>
        </w:rPr>
        <w:t>平台</w:t>
      </w:r>
      <w:r>
        <w:rPr>
          <w:rFonts w:hint="eastAsia"/>
        </w:rPr>
        <w:t>SangforHook</w:t>
      </w:r>
      <w:r>
        <w:rPr>
          <w:rFonts w:hint="eastAsia"/>
        </w:rPr>
        <w:t>库包包含一个</w:t>
      </w:r>
      <w:r>
        <w:rPr>
          <w:rFonts w:hint="eastAsia"/>
        </w:rPr>
        <w:t>so</w:t>
      </w:r>
      <w:r>
        <w:rPr>
          <w:rFonts w:hint="eastAsia"/>
        </w:rPr>
        <w:t>文件</w:t>
      </w:r>
      <w:r w:rsidR="00894407">
        <w:rPr>
          <w:rFonts w:hint="eastAsia"/>
        </w:rPr>
        <w:t>和一个</w:t>
      </w:r>
      <w:r w:rsidR="00894407">
        <w:rPr>
          <w:rFonts w:hint="eastAsia"/>
        </w:rPr>
        <w:t>jar</w:t>
      </w:r>
      <w:r w:rsidR="00894407">
        <w:rPr>
          <w:rFonts w:hint="eastAsia"/>
        </w:rPr>
        <w:t>包：</w:t>
      </w:r>
    </w:p>
    <w:p w:rsidR="004B3C56" w:rsidRDefault="004B3C56" w:rsidP="003A7565">
      <w:pPr>
        <w:pStyle w:val="af2"/>
        <w:numPr>
          <w:ilvl w:val="0"/>
          <w:numId w:val="11"/>
        </w:numPr>
        <w:ind w:firstLineChars="0"/>
      </w:pPr>
      <w:r w:rsidRPr="00A670BD">
        <w:rPr>
          <w:rFonts w:hint="eastAsia"/>
          <w:b/>
        </w:rPr>
        <w:t>libauth_forward.so</w:t>
      </w:r>
      <w:r>
        <w:rPr>
          <w:rFonts w:hint="eastAsia"/>
        </w:rPr>
        <w:t>文件：为编译的</w:t>
      </w:r>
      <w:r>
        <w:rPr>
          <w:rFonts w:hint="eastAsia"/>
        </w:rPr>
        <w:t>SDK</w:t>
      </w:r>
      <w:r>
        <w:rPr>
          <w:rFonts w:hint="eastAsia"/>
        </w:rPr>
        <w:t>库文件，需要加载到工程当中；</w:t>
      </w:r>
    </w:p>
    <w:p w:rsidR="004B3C56" w:rsidRDefault="004B3C56" w:rsidP="003A7565">
      <w:pPr>
        <w:pStyle w:val="af2"/>
        <w:numPr>
          <w:ilvl w:val="0"/>
          <w:numId w:val="11"/>
        </w:numPr>
        <w:ind w:firstLineChars="0"/>
      </w:pPr>
      <w:r w:rsidRPr="00A670BD">
        <w:rPr>
          <w:rFonts w:hint="eastAsia"/>
          <w:b/>
        </w:rPr>
        <w:t>SangforHook.jar</w:t>
      </w:r>
      <w:r>
        <w:rPr>
          <w:rFonts w:hint="eastAsia"/>
        </w:rPr>
        <w:t>包：封装的用户接口包，包含两套接口，一套是阻塞接口，另一套是非阻塞接口。</w:t>
      </w:r>
    </w:p>
    <w:p w:rsidR="004B3C56" w:rsidRDefault="004B3C56" w:rsidP="00894407">
      <w:pPr>
        <w:pStyle w:val="3"/>
        <w:rPr>
          <w:rFonts w:ascii="宋体" w:hAnsi="宋体"/>
        </w:rPr>
      </w:pPr>
      <w:bookmarkStart w:id="43" w:name="_Toc351052289"/>
      <w:bookmarkStart w:id="44" w:name="_Toc351052457"/>
      <w:bookmarkStart w:id="45" w:name="_Toc355961585"/>
      <w:r>
        <w:t>Android</w:t>
      </w:r>
      <w:r>
        <w:rPr>
          <w:rFonts w:ascii="宋体" w:hAnsi="宋体" w:hint="eastAsia"/>
        </w:rPr>
        <w:t>开发包的使用</w:t>
      </w:r>
      <w:bookmarkEnd w:id="43"/>
      <w:bookmarkEnd w:id="44"/>
      <w:bookmarkEnd w:id="45"/>
    </w:p>
    <w:p w:rsidR="004B3C56" w:rsidRDefault="00894407" w:rsidP="003A7565">
      <w:pPr>
        <w:pStyle w:val="af2"/>
        <w:numPr>
          <w:ilvl w:val="0"/>
          <w:numId w:val="12"/>
        </w:numPr>
        <w:ind w:firstLineChars="0"/>
      </w:pPr>
      <w:r w:rsidRPr="00894407">
        <w:rPr>
          <w:rFonts w:ascii="宋体" w:hAnsi="宋体" w:hint="eastAsia"/>
          <w:b/>
        </w:rPr>
        <w:t>1、</w:t>
      </w:r>
      <w:r w:rsidR="004B3C56" w:rsidRPr="00894407">
        <w:rPr>
          <w:rFonts w:ascii="宋体" w:hAnsi="宋体" w:hint="eastAsia"/>
          <w:b/>
        </w:rPr>
        <w:t>将jar导入工程当中</w:t>
      </w:r>
      <w:r>
        <w:rPr>
          <w:rFonts w:ascii="宋体" w:hAnsi="宋体" w:hint="eastAsia"/>
        </w:rPr>
        <w:t>。</w:t>
      </w:r>
      <w:r w:rsidR="004B3C56" w:rsidRPr="00894407">
        <w:rPr>
          <w:rFonts w:ascii="宋体" w:hAnsi="宋体" w:hint="eastAsia"/>
        </w:rPr>
        <w:t>在android工程中找到对应的libs目录，拷贝SangforHook.jar包到libs目录下</w:t>
      </w:r>
      <w:r w:rsidR="004B3C56">
        <w:rPr>
          <w:rFonts w:hint="eastAsia"/>
        </w:rPr>
        <w:t>，</w:t>
      </w:r>
      <w:r w:rsidR="004B3C56">
        <w:rPr>
          <w:rFonts w:hint="eastAsia"/>
        </w:rPr>
        <w:t xml:space="preserve"> </w:t>
      </w:r>
    </w:p>
    <w:p w:rsidR="004B3C56" w:rsidRDefault="00894407" w:rsidP="003A7565">
      <w:pPr>
        <w:pStyle w:val="af2"/>
        <w:numPr>
          <w:ilvl w:val="0"/>
          <w:numId w:val="12"/>
        </w:numPr>
        <w:ind w:firstLineChars="0"/>
      </w:pPr>
      <w:r w:rsidRPr="00894407">
        <w:rPr>
          <w:rFonts w:hint="eastAsia"/>
          <w:b/>
        </w:rPr>
        <w:lastRenderedPageBreak/>
        <w:t>2</w:t>
      </w:r>
      <w:r w:rsidRPr="00894407">
        <w:rPr>
          <w:rFonts w:hint="eastAsia"/>
          <w:b/>
        </w:rPr>
        <w:t>、</w:t>
      </w:r>
      <w:r w:rsidR="004B3C56" w:rsidRPr="00894407">
        <w:rPr>
          <w:rFonts w:hint="eastAsia"/>
          <w:b/>
        </w:rPr>
        <w:t>so</w:t>
      </w:r>
      <w:r w:rsidR="004B3C56" w:rsidRPr="00894407">
        <w:rPr>
          <w:rFonts w:hint="eastAsia"/>
          <w:b/>
        </w:rPr>
        <w:t>导入到工程中</w:t>
      </w:r>
      <w:r>
        <w:rPr>
          <w:rFonts w:hint="eastAsia"/>
        </w:rPr>
        <w:t>。</w:t>
      </w:r>
      <w:r w:rsidR="004B3C56">
        <w:rPr>
          <w:rFonts w:hint="eastAsia"/>
        </w:rPr>
        <w:t>在</w:t>
      </w:r>
      <w:r w:rsidR="004B3C56">
        <w:rPr>
          <w:rFonts w:hint="eastAsia"/>
        </w:rPr>
        <w:t>libs</w:t>
      </w:r>
      <w:r w:rsidR="004B3C56">
        <w:rPr>
          <w:rFonts w:hint="eastAsia"/>
        </w:rPr>
        <w:t>目录下新建</w:t>
      </w:r>
      <w:r w:rsidR="004B3C56">
        <w:rPr>
          <w:rFonts w:hint="eastAsia"/>
        </w:rPr>
        <w:t>armeabi</w:t>
      </w:r>
      <w:r w:rsidR="004B3C56">
        <w:rPr>
          <w:rFonts w:hint="eastAsia"/>
        </w:rPr>
        <w:t>目录，拷贝</w:t>
      </w:r>
      <w:r w:rsidR="004B3C56">
        <w:rPr>
          <w:rFonts w:hint="eastAsia"/>
        </w:rPr>
        <w:t>libauth_forward.so</w:t>
      </w:r>
      <w:r w:rsidR="004B3C56">
        <w:rPr>
          <w:rFonts w:hint="eastAsia"/>
        </w:rPr>
        <w:t>到</w:t>
      </w:r>
      <w:r w:rsidR="004B3C56">
        <w:rPr>
          <w:rFonts w:hint="eastAsia"/>
        </w:rPr>
        <w:t>libs/armeabi</w:t>
      </w:r>
      <w:r w:rsidR="004B3C56">
        <w:rPr>
          <w:rFonts w:hint="eastAsia"/>
        </w:rPr>
        <w:t>目录，如下图所示：</w:t>
      </w:r>
    </w:p>
    <w:p w:rsidR="004B3C56" w:rsidRDefault="00037346" w:rsidP="004B3C56">
      <w:pPr>
        <w:ind w:firstLine="360"/>
      </w:pPr>
      <w:r w:rsidRPr="00037346">
        <w:rPr>
          <w:rFonts w:ascii="宋体" w:hAnsi="Calibri" w:cs="宋体"/>
          <w:kern w:val="0"/>
          <w:sz w:val="18"/>
          <w:szCs w:val="18"/>
        </w:rPr>
        <w:pict>
          <v:rect id="_x0000_s1066" style="position:absolute;left:0;text-align:left;margin-left:15.4pt;margin-top:181.95pt;width:117pt;height:42pt;z-index:251660288" filled="f" fillcolor="black" strokecolor="red" strokeweight="3pt">
            <v:shadow on="t" type="perspective" color="#7f7f7f" opacity=".5" offset="1pt" offset2="-1pt"/>
          </v:rect>
        </w:pict>
      </w:r>
      <w:r w:rsidR="004B3C56" w:rsidRPr="0001166D">
        <w:rPr>
          <w:rFonts w:ascii="宋体" w:hAnsi="Calibri" w:cs="宋体" w:hint="eastAsia"/>
          <w:kern w:val="0"/>
          <w:sz w:val="18"/>
          <w:szCs w:val="18"/>
          <w:lang w:val="zh-CN"/>
        </w:rPr>
        <w:object w:dxaOrig="14444" w:dyaOrig="11519">
          <v:shape id="_x0000_i1026" type="#_x0000_t75" style="width:466.75pt;height:372.4pt;mso-position-horizontal-relative:page;mso-position-vertical-relative:page" o:ole="">
            <v:imagedata r:id="rId26" o:title=""/>
          </v:shape>
          <o:OLEObject Type="Embed" ProgID="Picture.PicObj.1" ShapeID="_x0000_i1026" DrawAspect="Content" ObjectID="_1429704924" r:id="rId27"/>
        </w:object>
      </w:r>
    </w:p>
    <w:p w:rsidR="004B3C56" w:rsidRDefault="00894407" w:rsidP="003A7565">
      <w:pPr>
        <w:pStyle w:val="af2"/>
        <w:numPr>
          <w:ilvl w:val="0"/>
          <w:numId w:val="13"/>
        </w:numPr>
        <w:ind w:firstLineChars="0"/>
      </w:pPr>
      <w:r w:rsidRPr="00894407">
        <w:rPr>
          <w:rFonts w:hint="eastAsia"/>
          <w:b/>
        </w:rPr>
        <w:t>3</w:t>
      </w:r>
      <w:r w:rsidRPr="00894407">
        <w:rPr>
          <w:rFonts w:hint="eastAsia"/>
          <w:b/>
        </w:rPr>
        <w:t>、</w:t>
      </w:r>
      <w:r w:rsidR="004B3C56" w:rsidRPr="00894407">
        <w:rPr>
          <w:rFonts w:hint="eastAsia"/>
          <w:b/>
        </w:rPr>
        <w:t>实现认证回调函数</w:t>
      </w:r>
      <w:r w:rsidR="004B3C56">
        <w:rPr>
          <w:rFonts w:hint="eastAsia"/>
        </w:rPr>
        <w:t>，具体请看</w:t>
      </w:r>
      <w:r w:rsidR="004B3C56">
        <w:rPr>
          <w:rFonts w:hint="eastAsia"/>
        </w:rPr>
        <w:t>Demon</w:t>
      </w:r>
      <w:r w:rsidR="004B3C56">
        <w:rPr>
          <w:rFonts w:hint="eastAsia"/>
        </w:rPr>
        <w:t>实例。</w:t>
      </w:r>
    </w:p>
    <w:p w:rsidR="004B3C56" w:rsidRDefault="00894407" w:rsidP="0048511D">
      <w:pPr>
        <w:pStyle w:val="2"/>
      </w:pPr>
      <w:bookmarkStart w:id="46" w:name="_Toc355961586"/>
      <w:r>
        <w:rPr>
          <w:rFonts w:hint="eastAsia"/>
        </w:rPr>
        <w:t>Android</w:t>
      </w:r>
      <w:r>
        <w:rPr>
          <w:rFonts w:hint="eastAsia"/>
        </w:rPr>
        <w:t>开发包</w:t>
      </w:r>
      <w:r>
        <w:rPr>
          <w:rFonts w:hint="eastAsia"/>
        </w:rPr>
        <w:t>Demo</w:t>
      </w:r>
      <w:r w:rsidR="004B3C56">
        <w:rPr>
          <w:rFonts w:hint="eastAsia"/>
        </w:rPr>
        <w:t>使用</w:t>
      </w:r>
      <w:r w:rsidR="00A71B7A">
        <w:rPr>
          <w:rFonts w:hint="eastAsia"/>
        </w:rPr>
        <w:t>示例</w:t>
      </w:r>
      <w:bookmarkEnd w:id="46"/>
    </w:p>
    <w:p w:rsidR="00A71B7A" w:rsidRDefault="004B3C56" w:rsidP="004B3C56">
      <w:pPr>
        <w:ind w:firstLine="480"/>
        <w:rPr>
          <w:szCs w:val="11"/>
        </w:rPr>
      </w:pPr>
      <w:r>
        <w:rPr>
          <w:szCs w:val="11"/>
        </w:rPr>
        <w:br w:type="page"/>
      </w:r>
      <w:r w:rsidR="00A71B7A">
        <w:rPr>
          <w:rFonts w:hint="eastAsia"/>
          <w:szCs w:val="11"/>
        </w:rPr>
        <w:lastRenderedPageBreak/>
        <w:t>下面为伪代码实现的示例</w:t>
      </w:r>
      <w:r>
        <w:rPr>
          <w:rFonts w:hint="eastAsia"/>
          <w:szCs w:val="11"/>
        </w:rPr>
        <w:t>，</w:t>
      </w:r>
      <w:r w:rsidR="00A71B7A">
        <w:rPr>
          <w:rFonts w:hint="eastAsia"/>
          <w:szCs w:val="11"/>
        </w:rPr>
        <w:t>黑色和灰色部分为</w:t>
      </w:r>
      <w:r w:rsidR="00A71B7A">
        <w:rPr>
          <w:rFonts w:hint="eastAsia"/>
          <w:szCs w:val="11"/>
        </w:rPr>
        <w:t>APP</w:t>
      </w:r>
      <w:r w:rsidR="00A71B7A">
        <w:rPr>
          <w:rFonts w:hint="eastAsia"/>
          <w:szCs w:val="11"/>
        </w:rPr>
        <w:t>应用自身代码，蓝色部分为本方案需要添加的代码，绿色部分为备注文档。</w:t>
      </w:r>
    </w:p>
    <w:p w:rsidR="00A71B7A" w:rsidRDefault="00A71B7A" w:rsidP="00A71B7A">
      <w:pPr>
        <w:ind w:firstLineChars="0" w:firstLine="0"/>
        <w:rPr>
          <w:szCs w:val="11"/>
        </w:rPr>
        <w:sectPr w:rsidR="00A71B7A" w:rsidSect="004B3C56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06" w:h="16838"/>
          <w:pgMar w:top="1440" w:right="1080" w:bottom="1440" w:left="1080" w:header="851" w:footer="992" w:gutter="0"/>
          <w:cols w:space="425"/>
          <w:docGrid w:type="lines" w:linePitch="326"/>
        </w:sectPr>
      </w:pPr>
    </w:p>
    <w:p w:rsidR="004B3C56" w:rsidRPr="00A71B7A" w:rsidRDefault="004B3C56" w:rsidP="00A71B7A">
      <w:pPr>
        <w:spacing w:line="240" w:lineRule="auto"/>
        <w:ind w:firstLine="422"/>
        <w:rPr>
          <w:b/>
          <w:color w:val="00B050"/>
          <w:sz w:val="21"/>
          <w:szCs w:val="21"/>
        </w:rPr>
      </w:pPr>
      <w:r w:rsidRPr="00A71B7A">
        <w:rPr>
          <w:rFonts w:hint="eastAsia"/>
          <w:b/>
          <w:color w:val="00B050"/>
          <w:sz w:val="21"/>
          <w:szCs w:val="21"/>
        </w:rPr>
        <w:lastRenderedPageBreak/>
        <w:t>//</w:t>
      </w:r>
      <w:r w:rsidRPr="00A71B7A">
        <w:rPr>
          <w:rFonts w:hint="eastAsia"/>
          <w:b/>
          <w:color w:val="00B050"/>
          <w:sz w:val="21"/>
          <w:szCs w:val="21"/>
        </w:rPr>
        <w:t>当</w:t>
      </w:r>
      <w:r w:rsidRPr="00A71B7A">
        <w:rPr>
          <w:b/>
          <w:color w:val="00B050"/>
          <w:sz w:val="21"/>
          <w:szCs w:val="21"/>
        </w:rPr>
        <w:t>MainActivity.java</w:t>
      </w:r>
      <w:r w:rsidRPr="00A71B7A">
        <w:rPr>
          <w:rFonts w:hint="eastAsia"/>
          <w:b/>
          <w:color w:val="00B050"/>
          <w:sz w:val="21"/>
          <w:szCs w:val="21"/>
        </w:rPr>
        <w:t xml:space="preserve"> APP</w:t>
      </w:r>
      <w:r w:rsidRPr="00A71B7A">
        <w:rPr>
          <w:rFonts w:hint="eastAsia"/>
          <w:b/>
          <w:color w:val="00B050"/>
          <w:sz w:val="21"/>
          <w:szCs w:val="21"/>
        </w:rPr>
        <w:t>应用程序主进程函数中，初始化</w:t>
      </w:r>
      <w:r w:rsidRPr="00A71B7A">
        <w:rPr>
          <w:rFonts w:hint="eastAsia"/>
          <w:b/>
          <w:color w:val="00B050"/>
          <w:sz w:val="21"/>
          <w:szCs w:val="21"/>
        </w:rPr>
        <w:t>SDK</w:t>
      </w:r>
      <w:r w:rsidRPr="00A71B7A">
        <w:rPr>
          <w:rFonts w:hint="eastAsia"/>
          <w:b/>
          <w:color w:val="00B050"/>
          <w:sz w:val="21"/>
          <w:szCs w:val="21"/>
        </w:rPr>
        <w:t>实例（该步骤为必要步骤）</w:t>
      </w:r>
    </w:p>
    <w:p w:rsidR="004B3C56" w:rsidRPr="00E752C2" w:rsidRDefault="004B3C56" w:rsidP="00A71B7A">
      <w:pPr>
        <w:spacing w:line="240" w:lineRule="auto"/>
        <w:ind w:firstLine="420"/>
        <w:rPr>
          <w:color w:val="808080" w:themeColor="background1" w:themeShade="80"/>
          <w:sz w:val="21"/>
          <w:szCs w:val="21"/>
        </w:rPr>
      </w:pPr>
      <w:r w:rsidRPr="00E752C2">
        <w:rPr>
          <w:color w:val="808080" w:themeColor="background1" w:themeShade="80"/>
          <w:sz w:val="21"/>
          <w:szCs w:val="21"/>
        </w:rPr>
        <w:t xml:space="preserve">public void onCreate(Bundle savedInstanceState) </w:t>
      </w:r>
    </w:p>
    <w:p w:rsidR="004B3C56" w:rsidRPr="00A71B7A" w:rsidRDefault="004B3C56" w:rsidP="00A71B7A">
      <w:pPr>
        <w:spacing w:line="240" w:lineRule="auto"/>
        <w:ind w:firstLine="420"/>
        <w:rPr>
          <w:sz w:val="21"/>
          <w:szCs w:val="21"/>
        </w:rPr>
      </w:pPr>
      <w:r w:rsidRPr="00A71B7A">
        <w:rPr>
          <w:sz w:val="21"/>
          <w:szCs w:val="21"/>
        </w:rPr>
        <w:t>{</w:t>
      </w:r>
    </w:p>
    <w:p w:rsidR="004B3C56" w:rsidRPr="00A71B7A" w:rsidRDefault="004B3C56" w:rsidP="00A71B7A">
      <w:pPr>
        <w:spacing w:line="240" w:lineRule="auto"/>
        <w:ind w:firstLine="420"/>
        <w:rPr>
          <w:color w:val="7F7F7F"/>
          <w:sz w:val="21"/>
          <w:szCs w:val="21"/>
        </w:rPr>
      </w:pPr>
      <w:r w:rsidRPr="00A71B7A">
        <w:rPr>
          <w:color w:val="7F7F7F"/>
          <w:sz w:val="21"/>
          <w:szCs w:val="21"/>
        </w:rPr>
        <w:tab/>
      </w:r>
      <w:r w:rsidRPr="00A71B7A">
        <w:rPr>
          <w:color w:val="7F7F7F"/>
          <w:sz w:val="21"/>
          <w:szCs w:val="21"/>
        </w:rPr>
        <w:tab/>
        <w:t>super.onCreate(savedInstanceState);</w:t>
      </w:r>
    </w:p>
    <w:p w:rsidR="004B3C56" w:rsidRPr="00A71B7A" w:rsidRDefault="004B3C56" w:rsidP="00A71B7A">
      <w:pPr>
        <w:spacing w:line="240" w:lineRule="auto"/>
        <w:ind w:firstLine="420"/>
        <w:rPr>
          <w:color w:val="7F7F7F"/>
          <w:sz w:val="21"/>
          <w:szCs w:val="21"/>
        </w:rPr>
      </w:pPr>
      <w:r w:rsidRPr="00A71B7A">
        <w:rPr>
          <w:color w:val="7F7F7F"/>
          <w:sz w:val="21"/>
          <w:szCs w:val="21"/>
        </w:rPr>
        <w:tab/>
      </w:r>
      <w:r w:rsidRPr="00A71B7A">
        <w:rPr>
          <w:color w:val="7F7F7F"/>
          <w:sz w:val="21"/>
          <w:szCs w:val="21"/>
        </w:rPr>
        <w:tab/>
        <w:t>setContentView(R.layout.activity_main);</w:t>
      </w:r>
    </w:p>
    <w:p w:rsidR="004B3C56" w:rsidRPr="00A71B7A" w:rsidRDefault="004B3C56" w:rsidP="00A71B7A">
      <w:pPr>
        <w:spacing w:line="240" w:lineRule="auto"/>
        <w:ind w:firstLine="422"/>
        <w:rPr>
          <w:b/>
          <w:color w:val="00B050"/>
          <w:sz w:val="21"/>
          <w:szCs w:val="21"/>
        </w:rPr>
      </w:pPr>
      <w:r w:rsidRPr="00A71B7A">
        <w:rPr>
          <w:rFonts w:hint="eastAsia"/>
          <w:b/>
          <w:sz w:val="21"/>
          <w:szCs w:val="21"/>
        </w:rPr>
        <w:tab/>
      </w:r>
      <w:r w:rsidRPr="00A71B7A">
        <w:rPr>
          <w:rFonts w:hint="eastAsia"/>
          <w:b/>
          <w:color w:val="00B050"/>
          <w:sz w:val="21"/>
          <w:szCs w:val="21"/>
        </w:rPr>
        <w:t xml:space="preserve">// </w:t>
      </w:r>
      <w:r w:rsidRPr="00A71B7A">
        <w:rPr>
          <w:rFonts w:hint="eastAsia"/>
          <w:b/>
          <w:color w:val="00B050"/>
          <w:sz w:val="21"/>
          <w:szCs w:val="21"/>
        </w:rPr>
        <w:t>开始初始化</w:t>
      </w:r>
      <w:r w:rsidRPr="00A71B7A">
        <w:rPr>
          <w:rFonts w:hint="eastAsia"/>
          <w:b/>
          <w:color w:val="00B050"/>
          <w:sz w:val="21"/>
          <w:szCs w:val="21"/>
        </w:rPr>
        <w:t>SDK</w:t>
      </w:r>
      <w:r w:rsidRPr="00A71B7A">
        <w:rPr>
          <w:rFonts w:hint="eastAsia"/>
          <w:b/>
          <w:color w:val="00B050"/>
          <w:sz w:val="21"/>
          <w:szCs w:val="21"/>
        </w:rPr>
        <w:t>实例……</w:t>
      </w:r>
    </w:p>
    <w:p w:rsidR="004B3C56" w:rsidRPr="00A71B7A" w:rsidRDefault="004B3C56" w:rsidP="00A71B7A">
      <w:pPr>
        <w:spacing w:line="240" w:lineRule="auto"/>
        <w:ind w:firstLine="420"/>
        <w:rPr>
          <w:color w:val="0000FF"/>
          <w:sz w:val="21"/>
          <w:szCs w:val="21"/>
        </w:rPr>
      </w:pPr>
      <w:r w:rsidRPr="00A71B7A">
        <w:rPr>
          <w:color w:val="0000FF"/>
          <w:sz w:val="21"/>
          <w:szCs w:val="21"/>
        </w:rPr>
        <w:tab/>
      </w:r>
      <w:r w:rsidRPr="00A71B7A">
        <w:rPr>
          <w:color w:val="0000FF"/>
          <w:sz w:val="21"/>
          <w:szCs w:val="21"/>
        </w:rPr>
        <w:tab/>
        <w:t>SangforAuth.getInstance().init(this, this);</w:t>
      </w:r>
    </w:p>
    <w:p w:rsidR="004B3C56" w:rsidRPr="00A71B7A" w:rsidRDefault="004B3C56" w:rsidP="00A71B7A">
      <w:pPr>
        <w:spacing w:line="240" w:lineRule="auto"/>
        <w:ind w:firstLine="422"/>
        <w:rPr>
          <w:b/>
          <w:color w:val="00B050"/>
          <w:sz w:val="21"/>
          <w:szCs w:val="21"/>
        </w:rPr>
      </w:pPr>
      <w:r w:rsidRPr="00A71B7A">
        <w:rPr>
          <w:rFonts w:hint="eastAsia"/>
          <w:b/>
          <w:sz w:val="21"/>
          <w:szCs w:val="21"/>
        </w:rPr>
        <w:tab/>
      </w:r>
      <w:r w:rsidRPr="00A71B7A">
        <w:rPr>
          <w:rFonts w:hint="eastAsia"/>
          <w:b/>
          <w:color w:val="00B050"/>
          <w:sz w:val="21"/>
          <w:szCs w:val="21"/>
        </w:rPr>
        <w:t>//</w:t>
      </w:r>
      <w:r w:rsidR="00A71B7A">
        <w:rPr>
          <w:rFonts w:hint="eastAsia"/>
          <w:b/>
          <w:color w:val="00B050"/>
          <w:sz w:val="21"/>
          <w:szCs w:val="21"/>
        </w:rPr>
        <w:t xml:space="preserve"> </w:t>
      </w:r>
      <w:r w:rsidRPr="00A71B7A">
        <w:rPr>
          <w:rFonts w:hint="eastAsia"/>
          <w:b/>
          <w:color w:val="00B050"/>
          <w:sz w:val="21"/>
          <w:szCs w:val="21"/>
        </w:rPr>
        <w:t>……完成</w:t>
      </w:r>
      <w:r w:rsidRPr="00A71B7A">
        <w:rPr>
          <w:rFonts w:hint="eastAsia"/>
          <w:b/>
          <w:color w:val="00B050"/>
          <w:sz w:val="21"/>
          <w:szCs w:val="21"/>
        </w:rPr>
        <w:t>SDK</w:t>
      </w:r>
      <w:r w:rsidRPr="00A71B7A">
        <w:rPr>
          <w:rFonts w:hint="eastAsia"/>
          <w:b/>
          <w:color w:val="00B050"/>
          <w:sz w:val="21"/>
          <w:szCs w:val="21"/>
        </w:rPr>
        <w:t>实例初始化</w:t>
      </w:r>
    </w:p>
    <w:p w:rsidR="004B3C56" w:rsidRPr="00A71B7A" w:rsidRDefault="004B3C56" w:rsidP="00A71B7A">
      <w:pPr>
        <w:spacing w:line="240" w:lineRule="auto"/>
        <w:ind w:firstLine="422"/>
        <w:rPr>
          <w:b/>
          <w:color w:val="00B050"/>
          <w:sz w:val="21"/>
          <w:szCs w:val="21"/>
        </w:rPr>
      </w:pPr>
      <w:r w:rsidRPr="00A71B7A">
        <w:rPr>
          <w:b/>
          <w:color w:val="00B050"/>
          <w:sz w:val="21"/>
          <w:szCs w:val="21"/>
        </w:rPr>
        <w:tab/>
      </w:r>
      <w:r w:rsidRPr="00A71B7A">
        <w:rPr>
          <w:rFonts w:hint="eastAsia"/>
          <w:b/>
          <w:color w:val="00B050"/>
          <w:sz w:val="21"/>
          <w:szCs w:val="21"/>
        </w:rPr>
        <w:t>//</w:t>
      </w:r>
      <w:r w:rsidR="00A71B7A">
        <w:rPr>
          <w:rFonts w:hint="eastAsia"/>
          <w:b/>
          <w:color w:val="00B050"/>
          <w:sz w:val="21"/>
          <w:szCs w:val="21"/>
        </w:rPr>
        <w:t xml:space="preserve"> </w:t>
      </w:r>
      <w:r w:rsidRPr="00A71B7A">
        <w:rPr>
          <w:rFonts w:hint="eastAsia"/>
          <w:b/>
          <w:color w:val="00B050"/>
          <w:sz w:val="21"/>
          <w:szCs w:val="21"/>
        </w:rPr>
        <w:t>以下为</w:t>
      </w:r>
      <w:r w:rsidRPr="00A71B7A">
        <w:rPr>
          <w:rFonts w:hint="eastAsia"/>
          <w:b/>
          <w:color w:val="00B050"/>
          <w:sz w:val="21"/>
          <w:szCs w:val="21"/>
        </w:rPr>
        <w:t>APP</w:t>
      </w:r>
      <w:r w:rsidRPr="00A71B7A">
        <w:rPr>
          <w:rFonts w:hint="eastAsia"/>
          <w:b/>
          <w:color w:val="00B050"/>
          <w:sz w:val="21"/>
          <w:szCs w:val="21"/>
        </w:rPr>
        <w:t>自身的初始化过程，与</w:t>
      </w:r>
      <w:r w:rsidRPr="00A71B7A">
        <w:rPr>
          <w:rFonts w:hint="eastAsia"/>
          <w:b/>
          <w:color w:val="00B050"/>
          <w:sz w:val="21"/>
          <w:szCs w:val="21"/>
        </w:rPr>
        <w:t>SDK</w:t>
      </w:r>
      <w:r w:rsidR="00A71B7A">
        <w:rPr>
          <w:rFonts w:hint="eastAsia"/>
          <w:b/>
          <w:color w:val="00B050"/>
          <w:sz w:val="21"/>
          <w:szCs w:val="21"/>
        </w:rPr>
        <w:t>无关，用省略号代替</w:t>
      </w:r>
    </w:p>
    <w:p w:rsidR="004B3C56" w:rsidRPr="00A71B7A" w:rsidRDefault="004B3C56" w:rsidP="00A71B7A">
      <w:pPr>
        <w:spacing w:line="240" w:lineRule="auto"/>
        <w:ind w:left="778" w:firstLine="422"/>
        <w:rPr>
          <w:b/>
          <w:color w:val="7F7F7F"/>
          <w:sz w:val="21"/>
          <w:szCs w:val="21"/>
        </w:rPr>
      </w:pPr>
      <w:r w:rsidRPr="00A71B7A">
        <w:rPr>
          <w:rFonts w:hint="eastAsia"/>
          <w:b/>
          <w:color w:val="7F7F7F"/>
          <w:sz w:val="21"/>
          <w:szCs w:val="21"/>
        </w:rPr>
        <w:t>……</w:t>
      </w:r>
    </w:p>
    <w:p w:rsidR="004B3C56" w:rsidRPr="00A71B7A" w:rsidRDefault="004B3C56" w:rsidP="00A71B7A">
      <w:pPr>
        <w:spacing w:line="240" w:lineRule="auto"/>
        <w:ind w:firstLine="420"/>
        <w:rPr>
          <w:sz w:val="21"/>
          <w:szCs w:val="21"/>
        </w:rPr>
      </w:pPr>
      <w:r w:rsidRPr="00A71B7A">
        <w:rPr>
          <w:sz w:val="21"/>
          <w:szCs w:val="21"/>
        </w:rPr>
        <w:t>}</w:t>
      </w:r>
    </w:p>
    <w:p w:rsidR="004B3C56" w:rsidRPr="00A71B7A" w:rsidRDefault="004B3C56" w:rsidP="00A71B7A">
      <w:pPr>
        <w:spacing w:line="240" w:lineRule="auto"/>
        <w:ind w:firstLine="422"/>
        <w:rPr>
          <w:b/>
          <w:color w:val="00B050"/>
          <w:sz w:val="21"/>
          <w:szCs w:val="21"/>
        </w:rPr>
      </w:pPr>
      <w:r w:rsidRPr="00A71B7A">
        <w:rPr>
          <w:rFonts w:hint="eastAsia"/>
          <w:b/>
          <w:color w:val="00B050"/>
          <w:sz w:val="21"/>
          <w:szCs w:val="21"/>
        </w:rPr>
        <w:t>//</w:t>
      </w:r>
      <w:r w:rsidR="00A71B7A">
        <w:rPr>
          <w:rFonts w:hint="eastAsia"/>
          <w:b/>
          <w:color w:val="00B050"/>
          <w:sz w:val="21"/>
          <w:szCs w:val="21"/>
        </w:rPr>
        <w:t xml:space="preserve"> </w:t>
      </w:r>
      <w:r w:rsidRPr="00A71B7A">
        <w:rPr>
          <w:rFonts w:hint="eastAsia"/>
          <w:b/>
          <w:color w:val="00B050"/>
          <w:sz w:val="21"/>
          <w:szCs w:val="21"/>
        </w:rPr>
        <w:t>该函数主要是配置</w:t>
      </w:r>
      <w:r w:rsidRPr="00A71B7A">
        <w:rPr>
          <w:rFonts w:hint="eastAsia"/>
          <w:b/>
          <w:color w:val="00B050"/>
          <w:sz w:val="21"/>
          <w:szCs w:val="21"/>
        </w:rPr>
        <w:t>SSLVPN</w:t>
      </w:r>
      <w:r w:rsidRPr="00A71B7A">
        <w:rPr>
          <w:rFonts w:hint="eastAsia"/>
          <w:b/>
          <w:color w:val="00B050"/>
          <w:sz w:val="21"/>
          <w:szCs w:val="21"/>
        </w:rPr>
        <w:t>网关的地址和端口参数</w:t>
      </w:r>
      <w:r w:rsidRPr="00A71B7A">
        <w:rPr>
          <w:rFonts w:hint="eastAsia"/>
          <w:b/>
          <w:color w:val="00B050"/>
          <w:sz w:val="21"/>
          <w:szCs w:val="21"/>
          <w:u w:val="single"/>
        </w:rPr>
        <w:t>（该步骤为必要步骤）</w:t>
      </w:r>
    </w:p>
    <w:p w:rsidR="004B3C56" w:rsidRPr="00A71B7A" w:rsidRDefault="004B3C56" w:rsidP="00A71B7A">
      <w:pPr>
        <w:spacing w:line="240" w:lineRule="auto"/>
        <w:ind w:firstLine="420"/>
        <w:rPr>
          <w:color w:val="0000FF"/>
          <w:sz w:val="21"/>
          <w:szCs w:val="21"/>
        </w:rPr>
      </w:pPr>
      <w:r w:rsidRPr="00A71B7A">
        <w:rPr>
          <w:color w:val="0000FF"/>
          <w:sz w:val="21"/>
          <w:szCs w:val="21"/>
        </w:rPr>
        <w:t xml:space="preserve">private boolean initSslVpn() </w:t>
      </w:r>
    </w:p>
    <w:p w:rsidR="004B3C56" w:rsidRPr="00A71B7A" w:rsidRDefault="004B3C56" w:rsidP="00A71B7A">
      <w:pPr>
        <w:spacing w:line="240" w:lineRule="auto"/>
        <w:ind w:firstLine="420"/>
        <w:rPr>
          <w:color w:val="0000FF"/>
          <w:sz w:val="21"/>
          <w:szCs w:val="21"/>
        </w:rPr>
      </w:pPr>
      <w:r w:rsidRPr="00A71B7A">
        <w:rPr>
          <w:color w:val="0000FF"/>
          <w:sz w:val="21"/>
          <w:szCs w:val="21"/>
        </w:rPr>
        <w:t>{</w:t>
      </w:r>
    </w:p>
    <w:p w:rsidR="004B3C56" w:rsidRPr="00A71B7A" w:rsidRDefault="004B3C56" w:rsidP="00A71B7A">
      <w:pPr>
        <w:spacing w:line="240" w:lineRule="auto"/>
        <w:ind w:firstLine="420"/>
        <w:rPr>
          <w:color w:val="0000FF"/>
          <w:sz w:val="21"/>
          <w:szCs w:val="21"/>
        </w:rPr>
      </w:pPr>
      <w:r w:rsidRPr="00A71B7A">
        <w:rPr>
          <w:color w:val="0000FF"/>
          <w:sz w:val="21"/>
          <w:szCs w:val="21"/>
        </w:rPr>
        <w:tab/>
      </w:r>
      <w:r w:rsidRPr="00A71B7A">
        <w:rPr>
          <w:color w:val="0000FF"/>
          <w:sz w:val="21"/>
          <w:szCs w:val="21"/>
        </w:rPr>
        <w:tab/>
        <w:t>SangforAuth sfAuth = SangforAuth.getInstance();</w:t>
      </w:r>
    </w:p>
    <w:p w:rsidR="004B3C56" w:rsidRPr="00A71B7A" w:rsidRDefault="004B3C56" w:rsidP="00A71B7A">
      <w:pPr>
        <w:spacing w:line="240" w:lineRule="auto"/>
        <w:ind w:firstLine="420"/>
        <w:rPr>
          <w:color w:val="0000FF"/>
          <w:sz w:val="21"/>
          <w:szCs w:val="21"/>
        </w:rPr>
      </w:pPr>
      <w:r w:rsidRPr="00A71B7A">
        <w:rPr>
          <w:color w:val="0000FF"/>
          <w:sz w:val="21"/>
          <w:szCs w:val="21"/>
        </w:rPr>
        <w:tab/>
      </w:r>
      <w:r w:rsidRPr="00A71B7A">
        <w:rPr>
          <w:color w:val="0000FF"/>
          <w:sz w:val="21"/>
          <w:szCs w:val="21"/>
        </w:rPr>
        <w:tab/>
        <w:t>long host = ipToLong("200.200.75.161");</w:t>
      </w:r>
    </w:p>
    <w:p w:rsidR="004B3C56" w:rsidRPr="00A71B7A" w:rsidRDefault="004B3C56" w:rsidP="00A71B7A">
      <w:pPr>
        <w:spacing w:line="240" w:lineRule="auto"/>
        <w:ind w:firstLine="420"/>
        <w:rPr>
          <w:color w:val="0000FF"/>
          <w:sz w:val="21"/>
          <w:szCs w:val="21"/>
        </w:rPr>
      </w:pPr>
      <w:r w:rsidRPr="00A71B7A">
        <w:rPr>
          <w:color w:val="0000FF"/>
          <w:sz w:val="21"/>
          <w:szCs w:val="21"/>
        </w:rPr>
        <w:tab/>
      </w:r>
      <w:r w:rsidRPr="00A71B7A">
        <w:rPr>
          <w:color w:val="0000FF"/>
          <w:sz w:val="21"/>
          <w:szCs w:val="21"/>
        </w:rPr>
        <w:tab/>
        <w:t>int port = 443;</w:t>
      </w:r>
    </w:p>
    <w:p w:rsidR="004B3C56" w:rsidRPr="00A71B7A" w:rsidRDefault="004B3C56" w:rsidP="00A71B7A">
      <w:pPr>
        <w:spacing w:line="240" w:lineRule="auto"/>
        <w:ind w:firstLine="420"/>
        <w:rPr>
          <w:color w:val="0000FF"/>
          <w:sz w:val="21"/>
          <w:szCs w:val="21"/>
        </w:rPr>
      </w:pPr>
      <w:r w:rsidRPr="00A71B7A">
        <w:rPr>
          <w:color w:val="0000FF"/>
          <w:sz w:val="21"/>
          <w:szCs w:val="21"/>
        </w:rPr>
        <w:tab/>
      </w:r>
      <w:r w:rsidRPr="00A71B7A">
        <w:rPr>
          <w:color w:val="0000FF"/>
          <w:sz w:val="21"/>
          <w:szCs w:val="21"/>
        </w:rPr>
        <w:tab/>
        <w:t>sfAuth.vpnInit(host, port)</w:t>
      </w:r>
      <w:r w:rsidRPr="00A71B7A">
        <w:rPr>
          <w:rFonts w:hint="eastAsia"/>
          <w:color w:val="0000FF"/>
          <w:sz w:val="21"/>
          <w:szCs w:val="21"/>
        </w:rPr>
        <w:t>;</w:t>
      </w:r>
    </w:p>
    <w:p w:rsidR="004B3C56" w:rsidRPr="00A71B7A" w:rsidRDefault="004B3C56" w:rsidP="00A71B7A">
      <w:pPr>
        <w:spacing w:line="240" w:lineRule="auto"/>
        <w:ind w:firstLine="420"/>
        <w:rPr>
          <w:color w:val="7F7F7F"/>
          <w:sz w:val="21"/>
          <w:szCs w:val="21"/>
        </w:rPr>
      </w:pPr>
      <w:r w:rsidRPr="00A71B7A">
        <w:rPr>
          <w:color w:val="0000FF"/>
          <w:sz w:val="21"/>
          <w:szCs w:val="21"/>
        </w:rPr>
        <w:tab/>
      </w:r>
      <w:r w:rsidRPr="00A71B7A">
        <w:rPr>
          <w:color w:val="0000FF"/>
          <w:sz w:val="21"/>
          <w:szCs w:val="21"/>
        </w:rPr>
        <w:tab/>
      </w:r>
      <w:r w:rsidRPr="00A71B7A">
        <w:rPr>
          <w:color w:val="7F7F7F"/>
          <w:sz w:val="21"/>
          <w:szCs w:val="21"/>
        </w:rPr>
        <w:t>return true;</w:t>
      </w:r>
    </w:p>
    <w:p w:rsidR="004B3C56" w:rsidRPr="00A71B7A" w:rsidRDefault="004B3C56" w:rsidP="00A71B7A">
      <w:pPr>
        <w:spacing w:line="240" w:lineRule="auto"/>
        <w:ind w:firstLine="420"/>
        <w:rPr>
          <w:color w:val="0000FF"/>
          <w:sz w:val="21"/>
          <w:szCs w:val="21"/>
        </w:rPr>
      </w:pPr>
      <w:r w:rsidRPr="00A71B7A">
        <w:rPr>
          <w:color w:val="0000FF"/>
          <w:sz w:val="21"/>
          <w:szCs w:val="21"/>
        </w:rPr>
        <w:t>}</w:t>
      </w:r>
    </w:p>
    <w:p w:rsidR="004B3C56" w:rsidRPr="00A71B7A" w:rsidRDefault="004B3C56" w:rsidP="00A71B7A">
      <w:pPr>
        <w:spacing w:line="240" w:lineRule="auto"/>
        <w:ind w:firstLine="422"/>
        <w:rPr>
          <w:b/>
          <w:color w:val="00B050"/>
          <w:sz w:val="21"/>
          <w:szCs w:val="21"/>
        </w:rPr>
      </w:pPr>
      <w:r w:rsidRPr="00A71B7A">
        <w:rPr>
          <w:rFonts w:hint="eastAsia"/>
          <w:b/>
          <w:color w:val="00B050"/>
          <w:sz w:val="21"/>
          <w:szCs w:val="21"/>
        </w:rPr>
        <w:t>//</w:t>
      </w:r>
      <w:r w:rsidR="00A71B7A">
        <w:rPr>
          <w:rFonts w:hint="eastAsia"/>
          <w:b/>
          <w:color w:val="00B050"/>
          <w:sz w:val="21"/>
          <w:szCs w:val="21"/>
        </w:rPr>
        <w:t xml:space="preserve"> </w:t>
      </w:r>
      <w:r w:rsidRPr="00A71B7A">
        <w:rPr>
          <w:rFonts w:hint="eastAsia"/>
          <w:b/>
          <w:color w:val="00B050"/>
          <w:sz w:val="21"/>
          <w:szCs w:val="21"/>
        </w:rPr>
        <w:t>如果</w:t>
      </w:r>
      <w:r w:rsidRPr="00A71B7A">
        <w:rPr>
          <w:rFonts w:hint="eastAsia"/>
          <w:b/>
          <w:color w:val="00B050"/>
          <w:sz w:val="21"/>
          <w:szCs w:val="21"/>
        </w:rPr>
        <w:t>APP</w:t>
      </w:r>
      <w:r w:rsidRPr="00A71B7A">
        <w:rPr>
          <w:rFonts w:hint="eastAsia"/>
          <w:b/>
          <w:color w:val="00B050"/>
          <w:sz w:val="21"/>
          <w:szCs w:val="21"/>
        </w:rPr>
        <w:t>需要关心</w:t>
      </w:r>
      <w:r w:rsidRPr="00A71B7A">
        <w:rPr>
          <w:rFonts w:hint="eastAsia"/>
          <w:b/>
          <w:color w:val="00B050"/>
          <w:sz w:val="21"/>
          <w:szCs w:val="21"/>
        </w:rPr>
        <w:t>SSLVPN</w:t>
      </w:r>
      <w:r w:rsidRPr="00A71B7A">
        <w:rPr>
          <w:rFonts w:hint="eastAsia"/>
          <w:b/>
          <w:color w:val="00B050"/>
          <w:sz w:val="21"/>
          <w:szCs w:val="21"/>
        </w:rPr>
        <w:t>隧道建立过程中异常时返回的状态信息，还需要实现一个</w:t>
      </w:r>
      <w:r w:rsidRPr="00A71B7A">
        <w:rPr>
          <w:rFonts w:hint="eastAsia"/>
          <w:b/>
          <w:color w:val="00B050"/>
          <w:sz w:val="21"/>
          <w:szCs w:val="21"/>
        </w:rPr>
        <w:t>SDK</w:t>
      </w:r>
      <w:r w:rsidRPr="00A71B7A">
        <w:rPr>
          <w:rFonts w:hint="eastAsia"/>
          <w:b/>
          <w:color w:val="00B050"/>
          <w:sz w:val="21"/>
          <w:szCs w:val="21"/>
        </w:rPr>
        <w:t>的回调函数。</w:t>
      </w:r>
      <w:r w:rsidRPr="00A71B7A">
        <w:rPr>
          <w:rFonts w:hint="eastAsia"/>
          <w:b/>
          <w:color w:val="00B050"/>
          <w:sz w:val="21"/>
          <w:szCs w:val="21"/>
          <w:u w:val="single"/>
        </w:rPr>
        <w:t>（该步骤为非必要步骤，可以不实现）</w:t>
      </w:r>
    </w:p>
    <w:p w:rsidR="004B3C56" w:rsidRPr="00A71B7A" w:rsidRDefault="004B3C56" w:rsidP="00A71B7A">
      <w:pPr>
        <w:spacing w:line="240" w:lineRule="auto"/>
        <w:ind w:firstLine="420"/>
        <w:rPr>
          <w:color w:val="0000FF"/>
          <w:sz w:val="21"/>
          <w:szCs w:val="21"/>
        </w:rPr>
      </w:pPr>
      <w:r w:rsidRPr="00A71B7A">
        <w:rPr>
          <w:color w:val="0000FF"/>
          <w:sz w:val="21"/>
          <w:szCs w:val="21"/>
        </w:rPr>
        <w:t>@Override</w:t>
      </w:r>
      <w:r w:rsidRPr="00A71B7A">
        <w:rPr>
          <w:rFonts w:hint="eastAsia"/>
          <w:color w:val="0000FF"/>
          <w:sz w:val="21"/>
          <w:szCs w:val="21"/>
        </w:rPr>
        <w:t xml:space="preserve"> </w:t>
      </w:r>
      <w:r w:rsidRPr="00A71B7A">
        <w:rPr>
          <w:color w:val="0000FF"/>
          <w:sz w:val="21"/>
          <w:szCs w:val="21"/>
        </w:rPr>
        <w:tab/>
        <w:t>public void vpnCallback(int vpnResult, int authType) {</w:t>
      </w:r>
    </w:p>
    <w:p w:rsidR="004B3C56" w:rsidRPr="00A71B7A" w:rsidRDefault="004B3C56" w:rsidP="00A71B7A">
      <w:pPr>
        <w:spacing w:line="240" w:lineRule="auto"/>
        <w:ind w:firstLine="420"/>
        <w:rPr>
          <w:color w:val="0000FF"/>
          <w:sz w:val="21"/>
          <w:szCs w:val="21"/>
        </w:rPr>
      </w:pPr>
      <w:r w:rsidRPr="00A71B7A">
        <w:rPr>
          <w:color w:val="0000FF"/>
          <w:sz w:val="21"/>
          <w:szCs w:val="21"/>
        </w:rPr>
        <w:tab/>
      </w:r>
      <w:r w:rsidRPr="00A71B7A">
        <w:rPr>
          <w:color w:val="0000FF"/>
          <w:sz w:val="21"/>
          <w:szCs w:val="21"/>
        </w:rPr>
        <w:tab/>
        <w:t>SangforAuth sfAuth = SangforAuth.getInstance();</w:t>
      </w:r>
    </w:p>
    <w:p w:rsidR="004B3C56" w:rsidRPr="00A71B7A" w:rsidRDefault="004B3C56" w:rsidP="00A71B7A">
      <w:pPr>
        <w:spacing w:line="240" w:lineRule="auto"/>
        <w:ind w:firstLine="420"/>
        <w:rPr>
          <w:b/>
          <w:color w:val="0000FF"/>
          <w:sz w:val="21"/>
          <w:szCs w:val="21"/>
        </w:rPr>
      </w:pPr>
      <w:r w:rsidRPr="00A71B7A">
        <w:rPr>
          <w:color w:val="0000FF"/>
          <w:sz w:val="21"/>
          <w:szCs w:val="21"/>
        </w:rPr>
        <w:tab/>
      </w:r>
      <w:r w:rsidRPr="00A71B7A">
        <w:rPr>
          <w:color w:val="0000FF"/>
          <w:sz w:val="21"/>
          <w:szCs w:val="21"/>
        </w:rPr>
        <w:tab/>
        <w:t>switch (vpnResult) {</w:t>
      </w:r>
      <w:r w:rsidRPr="00A71B7A">
        <w:rPr>
          <w:rFonts w:hint="eastAsia"/>
          <w:b/>
          <w:color w:val="00B050"/>
          <w:sz w:val="21"/>
          <w:szCs w:val="21"/>
        </w:rPr>
        <w:t>//</w:t>
      </w:r>
      <w:r w:rsidRPr="00A71B7A">
        <w:rPr>
          <w:rFonts w:hint="eastAsia"/>
          <w:b/>
          <w:color w:val="00B050"/>
          <w:sz w:val="21"/>
          <w:szCs w:val="21"/>
        </w:rPr>
        <w:t>具体异常事件请详见</w:t>
      </w:r>
      <w:r w:rsidRPr="00A71B7A">
        <w:rPr>
          <w:rFonts w:hint="eastAsia"/>
          <w:b/>
          <w:color w:val="00B050"/>
          <w:sz w:val="21"/>
          <w:szCs w:val="21"/>
        </w:rPr>
        <w:t>DEMO</w:t>
      </w:r>
      <w:r w:rsidRPr="00A71B7A">
        <w:rPr>
          <w:rFonts w:hint="eastAsia"/>
          <w:b/>
          <w:color w:val="00B050"/>
          <w:sz w:val="21"/>
          <w:szCs w:val="21"/>
        </w:rPr>
        <w:t>工程</w:t>
      </w:r>
    </w:p>
    <w:p w:rsidR="004B3C56" w:rsidRPr="00A71B7A" w:rsidRDefault="004B3C56" w:rsidP="00A71B7A">
      <w:pPr>
        <w:spacing w:line="240" w:lineRule="auto"/>
        <w:ind w:firstLine="420"/>
        <w:rPr>
          <w:color w:val="0000FF"/>
          <w:sz w:val="21"/>
          <w:szCs w:val="21"/>
        </w:rPr>
      </w:pPr>
      <w:r w:rsidRPr="00A71B7A">
        <w:rPr>
          <w:color w:val="0000FF"/>
          <w:sz w:val="21"/>
          <w:szCs w:val="21"/>
        </w:rPr>
        <w:tab/>
      </w:r>
      <w:r w:rsidRPr="00A71B7A">
        <w:rPr>
          <w:color w:val="0000FF"/>
          <w:sz w:val="21"/>
          <w:szCs w:val="21"/>
        </w:rPr>
        <w:tab/>
        <w:t>case IVpnDelegate.RESULT_VPN_INIT_FAIL:</w:t>
      </w:r>
    </w:p>
    <w:p w:rsidR="004B3C56" w:rsidRPr="00A71B7A" w:rsidRDefault="004B3C56" w:rsidP="00A71B7A">
      <w:pPr>
        <w:spacing w:line="240" w:lineRule="auto"/>
        <w:ind w:firstLine="420"/>
        <w:rPr>
          <w:color w:val="0000FF"/>
          <w:sz w:val="21"/>
          <w:szCs w:val="21"/>
        </w:rPr>
      </w:pPr>
      <w:r w:rsidRPr="00A71B7A">
        <w:rPr>
          <w:color w:val="0000FF"/>
          <w:sz w:val="21"/>
          <w:szCs w:val="21"/>
        </w:rPr>
        <w:tab/>
      </w:r>
      <w:r w:rsidRPr="00A71B7A">
        <w:rPr>
          <w:color w:val="0000FF"/>
          <w:sz w:val="21"/>
          <w:szCs w:val="21"/>
        </w:rPr>
        <w:tab/>
        <w:t>case IVpnDelegate.RESULT_VPN_INIT_SUCCESS:</w:t>
      </w:r>
    </w:p>
    <w:p w:rsidR="004B3C56" w:rsidRPr="00A71B7A" w:rsidRDefault="004B3C56" w:rsidP="00A71B7A">
      <w:pPr>
        <w:spacing w:line="240" w:lineRule="auto"/>
        <w:ind w:firstLine="420"/>
        <w:rPr>
          <w:color w:val="0000FF"/>
          <w:sz w:val="21"/>
          <w:szCs w:val="21"/>
        </w:rPr>
      </w:pPr>
      <w:r w:rsidRPr="00A71B7A">
        <w:rPr>
          <w:color w:val="0000FF"/>
          <w:sz w:val="21"/>
          <w:szCs w:val="21"/>
        </w:rPr>
        <w:tab/>
      </w:r>
      <w:r w:rsidRPr="00A71B7A">
        <w:rPr>
          <w:color w:val="0000FF"/>
          <w:sz w:val="21"/>
          <w:szCs w:val="21"/>
        </w:rPr>
        <w:tab/>
        <w:t>case IVpnDelegate.RESULT_VPN_AUTH_FAIL:</w:t>
      </w:r>
    </w:p>
    <w:p w:rsidR="004B3C56" w:rsidRPr="00A71B7A" w:rsidRDefault="004B3C56" w:rsidP="00A71B7A">
      <w:pPr>
        <w:spacing w:line="240" w:lineRule="auto"/>
        <w:ind w:firstLine="420"/>
        <w:rPr>
          <w:color w:val="0000FF"/>
          <w:sz w:val="21"/>
          <w:szCs w:val="21"/>
        </w:rPr>
      </w:pPr>
      <w:r w:rsidRPr="00A71B7A">
        <w:rPr>
          <w:color w:val="0000FF"/>
          <w:sz w:val="21"/>
          <w:szCs w:val="21"/>
        </w:rPr>
        <w:lastRenderedPageBreak/>
        <w:tab/>
      </w:r>
      <w:r w:rsidRPr="00A71B7A">
        <w:rPr>
          <w:color w:val="0000FF"/>
          <w:sz w:val="21"/>
          <w:szCs w:val="21"/>
        </w:rPr>
        <w:tab/>
        <w:t>case IVpnDelegate.RESULT_VPN_AUTH_SUCCESS:</w:t>
      </w:r>
    </w:p>
    <w:p w:rsidR="004B3C56" w:rsidRPr="00A71B7A" w:rsidRDefault="004B3C56" w:rsidP="00A71B7A">
      <w:pPr>
        <w:spacing w:line="240" w:lineRule="auto"/>
        <w:ind w:firstLine="420"/>
        <w:rPr>
          <w:color w:val="0000FF"/>
          <w:sz w:val="21"/>
          <w:szCs w:val="21"/>
        </w:rPr>
      </w:pPr>
      <w:r w:rsidRPr="00A71B7A">
        <w:rPr>
          <w:color w:val="0000FF"/>
          <w:sz w:val="21"/>
          <w:szCs w:val="21"/>
        </w:rPr>
        <w:tab/>
      </w:r>
      <w:r w:rsidRPr="00A71B7A">
        <w:rPr>
          <w:color w:val="0000FF"/>
          <w:sz w:val="21"/>
          <w:szCs w:val="21"/>
        </w:rPr>
        <w:tab/>
        <w:t>case IVpnDelegate.RESULT_VPN_AUTH_LOGOUT:</w:t>
      </w:r>
    </w:p>
    <w:p w:rsidR="004B3C56" w:rsidRPr="00A71B7A" w:rsidRDefault="004B3C56" w:rsidP="00A71B7A">
      <w:pPr>
        <w:spacing w:line="240" w:lineRule="auto"/>
        <w:ind w:firstLine="420"/>
        <w:rPr>
          <w:color w:val="0000FF"/>
          <w:sz w:val="21"/>
          <w:szCs w:val="21"/>
        </w:rPr>
      </w:pPr>
      <w:r w:rsidRPr="00A71B7A">
        <w:rPr>
          <w:color w:val="0000FF"/>
          <w:sz w:val="21"/>
          <w:szCs w:val="21"/>
        </w:rPr>
        <w:tab/>
      </w:r>
      <w:r w:rsidRPr="00A71B7A">
        <w:rPr>
          <w:color w:val="0000FF"/>
          <w:sz w:val="21"/>
          <w:szCs w:val="21"/>
        </w:rPr>
        <w:tab/>
        <w:t>}</w:t>
      </w:r>
    </w:p>
    <w:p w:rsidR="004B3C56" w:rsidRPr="00A71B7A" w:rsidRDefault="004B3C56" w:rsidP="00A71B7A">
      <w:pPr>
        <w:spacing w:line="240" w:lineRule="auto"/>
        <w:ind w:firstLine="420"/>
        <w:rPr>
          <w:color w:val="0000FF"/>
          <w:sz w:val="21"/>
          <w:szCs w:val="21"/>
        </w:rPr>
      </w:pPr>
      <w:r w:rsidRPr="00A71B7A">
        <w:rPr>
          <w:color w:val="0000FF"/>
          <w:sz w:val="21"/>
          <w:szCs w:val="21"/>
        </w:rPr>
        <w:tab/>
        <w:t>}</w:t>
      </w:r>
    </w:p>
    <w:p w:rsidR="004B3C56" w:rsidRPr="00A71B7A" w:rsidRDefault="004B3C56" w:rsidP="00A71B7A">
      <w:pPr>
        <w:spacing w:line="240" w:lineRule="auto"/>
        <w:ind w:firstLine="422"/>
        <w:rPr>
          <w:b/>
          <w:color w:val="00B050"/>
          <w:sz w:val="21"/>
          <w:szCs w:val="21"/>
        </w:rPr>
      </w:pPr>
      <w:r w:rsidRPr="00A71B7A">
        <w:rPr>
          <w:rFonts w:hint="eastAsia"/>
          <w:b/>
          <w:color w:val="00B050"/>
          <w:sz w:val="21"/>
          <w:szCs w:val="21"/>
        </w:rPr>
        <w:t>//</w:t>
      </w:r>
      <w:r w:rsidR="00A71B7A">
        <w:rPr>
          <w:rFonts w:hint="eastAsia"/>
          <w:b/>
          <w:color w:val="00B050"/>
          <w:sz w:val="21"/>
          <w:szCs w:val="21"/>
        </w:rPr>
        <w:t xml:space="preserve"> </w:t>
      </w:r>
      <w:r w:rsidRPr="00A71B7A">
        <w:rPr>
          <w:rFonts w:hint="eastAsia"/>
          <w:b/>
          <w:color w:val="00B050"/>
          <w:sz w:val="21"/>
          <w:szCs w:val="21"/>
        </w:rPr>
        <w:t>登陆</w:t>
      </w:r>
      <w:r w:rsidRPr="00A71B7A">
        <w:rPr>
          <w:rFonts w:hint="eastAsia"/>
          <w:b/>
          <w:color w:val="00B050"/>
          <w:sz w:val="21"/>
          <w:szCs w:val="21"/>
        </w:rPr>
        <w:t>SSLVPN</w:t>
      </w:r>
      <w:r w:rsidRPr="00A71B7A">
        <w:rPr>
          <w:rFonts w:hint="eastAsia"/>
          <w:b/>
          <w:color w:val="00B050"/>
          <w:sz w:val="21"/>
          <w:szCs w:val="21"/>
        </w:rPr>
        <w:t>和注销</w:t>
      </w:r>
      <w:r w:rsidRPr="00A71B7A">
        <w:rPr>
          <w:rFonts w:hint="eastAsia"/>
          <w:b/>
          <w:color w:val="00B050"/>
          <w:sz w:val="21"/>
          <w:szCs w:val="21"/>
        </w:rPr>
        <w:t>SSLVPN</w:t>
      </w:r>
      <w:r w:rsidRPr="00A71B7A">
        <w:rPr>
          <w:rFonts w:hint="eastAsia"/>
          <w:b/>
          <w:color w:val="00B050"/>
          <w:sz w:val="21"/>
          <w:szCs w:val="21"/>
        </w:rPr>
        <w:t>过程应该要像下面一样调用</w:t>
      </w:r>
      <w:r w:rsidRPr="00A71B7A">
        <w:rPr>
          <w:rFonts w:hint="eastAsia"/>
          <w:b/>
          <w:color w:val="00B050"/>
          <w:sz w:val="21"/>
          <w:szCs w:val="21"/>
        </w:rPr>
        <w:t>SDK</w:t>
      </w:r>
      <w:r w:rsidRPr="00A71B7A">
        <w:rPr>
          <w:rFonts w:hint="eastAsia"/>
          <w:b/>
          <w:color w:val="00B050"/>
          <w:sz w:val="21"/>
          <w:szCs w:val="21"/>
        </w:rPr>
        <w:t>提供的接口。</w:t>
      </w:r>
    </w:p>
    <w:p w:rsidR="004B3C56" w:rsidRPr="00A71B7A" w:rsidRDefault="004B3C56" w:rsidP="00A71B7A">
      <w:pPr>
        <w:spacing w:line="240" w:lineRule="auto"/>
        <w:ind w:firstLine="420"/>
        <w:rPr>
          <w:color w:val="7F7F7F"/>
          <w:sz w:val="21"/>
          <w:szCs w:val="21"/>
        </w:rPr>
      </w:pPr>
      <w:r w:rsidRPr="00A71B7A">
        <w:rPr>
          <w:rFonts w:hint="eastAsia"/>
          <w:color w:val="0000FF"/>
          <w:sz w:val="21"/>
          <w:szCs w:val="21"/>
        </w:rPr>
        <w:tab/>
      </w:r>
      <w:r w:rsidRPr="00A71B7A">
        <w:rPr>
          <w:rFonts w:hint="eastAsia"/>
          <w:color w:val="7F7F7F"/>
          <w:sz w:val="21"/>
          <w:szCs w:val="21"/>
        </w:rPr>
        <w:t>public void onClick(View v) {</w:t>
      </w:r>
    </w:p>
    <w:p w:rsidR="004B3C56" w:rsidRPr="00A71B7A" w:rsidRDefault="004B3C56" w:rsidP="00A71B7A">
      <w:pPr>
        <w:spacing w:line="240" w:lineRule="auto"/>
        <w:ind w:firstLine="420"/>
        <w:rPr>
          <w:color w:val="0000FF"/>
          <w:sz w:val="21"/>
          <w:szCs w:val="21"/>
        </w:rPr>
      </w:pPr>
      <w:r w:rsidRPr="00A71B7A">
        <w:rPr>
          <w:rFonts w:hint="eastAsia"/>
          <w:color w:val="0000FF"/>
          <w:sz w:val="21"/>
          <w:szCs w:val="21"/>
        </w:rPr>
        <w:tab/>
      </w:r>
      <w:r w:rsidRPr="00A71B7A">
        <w:rPr>
          <w:rFonts w:hint="eastAsia"/>
          <w:color w:val="7F7F7F"/>
          <w:sz w:val="21"/>
          <w:szCs w:val="21"/>
        </w:rPr>
        <w:tab/>
        <w:t>if (v.equals(mLoginBtn)) {</w:t>
      </w:r>
    </w:p>
    <w:p w:rsidR="004B3C56" w:rsidRPr="00A71B7A" w:rsidRDefault="004B3C56" w:rsidP="00A71B7A">
      <w:pPr>
        <w:spacing w:line="240" w:lineRule="auto"/>
        <w:ind w:firstLine="420"/>
        <w:rPr>
          <w:color w:val="0000FF"/>
          <w:sz w:val="21"/>
          <w:szCs w:val="21"/>
        </w:rPr>
      </w:pPr>
      <w:r w:rsidRPr="00A71B7A">
        <w:rPr>
          <w:rFonts w:hint="eastAsia"/>
          <w:color w:val="0000FF"/>
          <w:sz w:val="21"/>
          <w:szCs w:val="21"/>
        </w:rPr>
        <w:tab/>
      </w:r>
      <w:r w:rsidRPr="00A71B7A">
        <w:rPr>
          <w:rFonts w:hint="eastAsia"/>
          <w:color w:val="0000FF"/>
          <w:sz w:val="21"/>
          <w:szCs w:val="21"/>
        </w:rPr>
        <w:tab/>
      </w:r>
      <w:r w:rsidRPr="00A71B7A">
        <w:rPr>
          <w:rFonts w:hint="eastAsia"/>
          <w:color w:val="0000FF"/>
          <w:sz w:val="21"/>
          <w:szCs w:val="21"/>
        </w:rPr>
        <w:tab/>
        <w:t>doVpnLogin(IVpnDelegate.AUTH_TYPE_PASSWORD);</w:t>
      </w:r>
    </w:p>
    <w:p w:rsidR="004B3C56" w:rsidRPr="00A71B7A" w:rsidRDefault="004B3C56" w:rsidP="00A71B7A">
      <w:pPr>
        <w:spacing w:line="240" w:lineRule="auto"/>
        <w:ind w:firstLine="420"/>
        <w:rPr>
          <w:color w:val="7F7F7F"/>
          <w:sz w:val="21"/>
          <w:szCs w:val="21"/>
        </w:rPr>
      </w:pPr>
      <w:r w:rsidRPr="00A71B7A">
        <w:rPr>
          <w:rFonts w:hint="eastAsia"/>
          <w:color w:val="0000FF"/>
          <w:sz w:val="21"/>
          <w:szCs w:val="21"/>
        </w:rPr>
        <w:tab/>
      </w:r>
      <w:r w:rsidRPr="00A71B7A">
        <w:rPr>
          <w:rFonts w:hint="eastAsia"/>
          <w:color w:val="0000FF"/>
          <w:sz w:val="21"/>
          <w:szCs w:val="21"/>
        </w:rPr>
        <w:tab/>
      </w:r>
      <w:r w:rsidRPr="00A71B7A">
        <w:rPr>
          <w:rFonts w:hint="eastAsia"/>
          <w:color w:val="7F7F7F"/>
          <w:sz w:val="21"/>
          <w:szCs w:val="21"/>
        </w:rPr>
        <w:t>} else if (v.equals(mLogoutBtn)) {</w:t>
      </w:r>
    </w:p>
    <w:p w:rsidR="004B3C56" w:rsidRPr="00A71B7A" w:rsidRDefault="004B3C56" w:rsidP="00A71B7A">
      <w:pPr>
        <w:spacing w:line="240" w:lineRule="auto"/>
        <w:ind w:firstLine="420"/>
        <w:rPr>
          <w:color w:val="0000FF"/>
          <w:sz w:val="21"/>
          <w:szCs w:val="21"/>
        </w:rPr>
      </w:pPr>
      <w:r w:rsidRPr="00A71B7A">
        <w:rPr>
          <w:rFonts w:hint="eastAsia"/>
          <w:color w:val="0000FF"/>
          <w:sz w:val="21"/>
          <w:szCs w:val="21"/>
        </w:rPr>
        <w:tab/>
      </w:r>
      <w:r w:rsidRPr="00A71B7A">
        <w:rPr>
          <w:rFonts w:hint="eastAsia"/>
          <w:color w:val="0000FF"/>
          <w:sz w:val="21"/>
          <w:szCs w:val="21"/>
        </w:rPr>
        <w:tab/>
      </w:r>
      <w:r w:rsidRPr="00A71B7A">
        <w:rPr>
          <w:rFonts w:hint="eastAsia"/>
          <w:color w:val="0000FF"/>
          <w:sz w:val="21"/>
          <w:szCs w:val="21"/>
        </w:rPr>
        <w:tab/>
        <w:t>SangforNbAuth.getInstance().vpnLogout();</w:t>
      </w:r>
    </w:p>
    <w:p w:rsidR="004B3C56" w:rsidRPr="00A71B7A" w:rsidRDefault="004B3C56" w:rsidP="00A71B7A">
      <w:pPr>
        <w:spacing w:line="240" w:lineRule="auto"/>
        <w:ind w:firstLine="422"/>
        <w:rPr>
          <w:color w:val="7F7F7F"/>
          <w:sz w:val="21"/>
          <w:szCs w:val="21"/>
        </w:rPr>
      </w:pPr>
      <w:r w:rsidRPr="00A71B7A">
        <w:rPr>
          <w:rFonts w:hint="eastAsia"/>
          <w:b/>
          <w:color w:val="00B050"/>
          <w:sz w:val="21"/>
          <w:szCs w:val="21"/>
          <w:u w:val="single"/>
        </w:rPr>
        <w:t>//</w:t>
      </w:r>
      <w:r w:rsidR="00A71B7A">
        <w:rPr>
          <w:rFonts w:hint="eastAsia"/>
          <w:b/>
          <w:color w:val="00B050"/>
          <w:sz w:val="21"/>
          <w:szCs w:val="21"/>
          <w:u w:val="single"/>
        </w:rPr>
        <w:t xml:space="preserve"> </w:t>
      </w:r>
      <w:r w:rsidRPr="00A71B7A">
        <w:rPr>
          <w:rFonts w:hint="eastAsia"/>
          <w:b/>
          <w:color w:val="00B050"/>
          <w:sz w:val="21"/>
          <w:szCs w:val="21"/>
          <w:u w:val="single"/>
        </w:rPr>
        <w:t>注销步骤为非必要步骤，可以不实现，不显式调用注销即可，则可以通过后台超时机制自动注销会话。</w:t>
      </w:r>
    </w:p>
    <w:p w:rsidR="004B3C56" w:rsidRPr="00A71B7A" w:rsidRDefault="004B3C56" w:rsidP="00A71B7A">
      <w:pPr>
        <w:spacing w:line="240" w:lineRule="auto"/>
        <w:ind w:firstLine="420"/>
        <w:rPr>
          <w:color w:val="7F7F7F"/>
          <w:sz w:val="21"/>
          <w:szCs w:val="21"/>
        </w:rPr>
      </w:pPr>
      <w:r w:rsidRPr="00A71B7A">
        <w:rPr>
          <w:rFonts w:hint="eastAsia"/>
          <w:color w:val="0000FF"/>
          <w:sz w:val="21"/>
          <w:szCs w:val="21"/>
        </w:rPr>
        <w:tab/>
      </w:r>
      <w:r w:rsidRPr="00A71B7A">
        <w:rPr>
          <w:rFonts w:hint="eastAsia"/>
          <w:color w:val="7F7F7F"/>
          <w:sz w:val="21"/>
          <w:szCs w:val="21"/>
        </w:rPr>
        <w:tab/>
        <w:t xml:space="preserve">} </w:t>
      </w:r>
    </w:p>
    <w:p w:rsidR="004B3C56" w:rsidRPr="00A71B7A" w:rsidRDefault="004B3C56" w:rsidP="00A71B7A">
      <w:pPr>
        <w:spacing w:line="240" w:lineRule="auto"/>
        <w:ind w:firstLine="420"/>
        <w:rPr>
          <w:color w:val="7F7F7F"/>
          <w:sz w:val="21"/>
          <w:szCs w:val="21"/>
        </w:rPr>
      </w:pPr>
      <w:r w:rsidRPr="00A71B7A">
        <w:rPr>
          <w:rFonts w:hint="eastAsia"/>
          <w:color w:val="7F7F7F"/>
          <w:sz w:val="21"/>
          <w:szCs w:val="21"/>
        </w:rPr>
        <w:tab/>
        <w:t>}</w:t>
      </w:r>
    </w:p>
    <w:p w:rsidR="00A71B7A" w:rsidRDefault="00A71B7A" w:rsidP="00894407">
      <w:pPr>
        <w:spacing w:line="240" w:lineRule="auto"/>
        <w:ind w:firstLine="360"/>
        <w:rPr>
          <w:color w:val="7F7F7F"/>
          <w:sz w:val="18"/>
          <w:szCs w:val="18"/>
        </w:rPr>
        <w:sectPr w:rsidR="00A71B7A" w:rsidSect="00A71B7A">
          <w:type w:val="continuous"/>
          <w:pgSz w:w="11906" w:h="16838"/>
          <w:pgMar w:top="1440" w:right="1080" w:bottom="1440" w:left="1080" w:header="851" w:footer="992" w:gutter="0"/>
          <w:lnNumType w:countBy="1" w:restart="newSection"/>
          <w:cols w:space="425"/>
          <w:docGrid w:type="lines" w:linePitch="326"/>
        </w:sectPr>
      </w:pPr>
    </w:p>
    <w:p w:rsidR="00A71B7A" w:rsidRPr="00894407" w:rsidRDefault="00A71B7A" w:rsidP="00894407">
      <w:pPr>
        <w:spacing w:line="240" w:lineRule="auto"/>
        <w:ind w:firstLine="360"/>
        <w:rPr>
          <w:color w:val="7F7F7F"/>
          <w:sz w:val="18"/>
          <w:szCs w:val="18"/>
        </w:rPr>
      </w:pPr>
    </w:p>
    <w:p w:rsidR="004B3C56" w:rsidRDefault="00602F28" w:rsidP="0048511D">
      <w:pPr>
        <w:pStyle w:val="2"/>
      </w:pPr>
      <w:bookmarkStart w:id="47" w:name="_Toc16727"/>
      <w:bookmarkStart w:id="48" w:name="_Toc351052290"/>
      <w:bookmarkStart w:id="49" w:name="_Toc351052458"/>
      <w:bookmarkStart w:id="50" w:name="_Toc355961587"/>
      <w:r>
        <w:t>IOS</w:t>
      </w:r>
      <w:r w:rsidR="004B3C56">
        <w:rPr>
          <w:rFonts w:hint="eastAsia"/>
        </w:rPr>
        <w:t xml:space="preserve"> </w:t>
      </w:r>
      <w:r w:rsidR="004B3C56">
        <w:rPr>
          <w:rFonts w:hint="eastAsia"/>
        </w:rPr>
        <w:t>平台</w:t>
      </w:r>
      <w:bookmarkEnd w:id="47"/>
      <w:r w:rsidR="004B3C56">
        <w:rPr>
          <w:rFonts w:hint="eastAsia"/>
        </w:rPr>
        <w:t>SDK</w:t>
      </w:r>
      <w:r w:rsidR="004B3C56">
        <w:rPr>
          <w:rFonts w:hint="eastAsia"/>
        </w:rPr>
        <w:t>包</w:t>
      </w:r>
      <w:bookmarkEnd w:id="48"/>
      <w:bookmarkEnd w:id="49"/>
      <w:bookmarkEnd w:id="50"/>
    </w:p>
    <w:p w:rsidR="004B3C56" w:rsidRDefault="00602F28" w:rsidP="00A71B7A">
      <w:pPr>
        <w:pStyle w:val="3"/>
        <w:rPr>
          <w:rFonts w:ascii="宋体" w:hAnsi="宋体"/>
        </w:rPr>
      </w:pPr>
      <w:bookmarkStart w:id="51" w:name="_Toc351052291"/>
      <w:bookmarkStart w:id="52" w:name="_Toc351052459"/>
      <w:bookmarkStart w:id="53" w:name="_Toc355961588"/>
      <w:r>
        <w:t>IOS</w:t>
      </w:r>
      <w:r w:rsidR="004B3C56">
        <w:rPr>
          <w:rFonts w:ascii="宋体" w:hAnsi="宋体" w:hint="eastAsia"/>
        </w:rPr>
        <w:t>开发包介绍</w:t>
      </w:r>
      <w:bookmarkEnd w:id="51"/>
      <w:bookmarkEnd w:id="52"/>
      <w:bookmarkEnd w:id="53"/>
    </w:p>
    <w:p w:rsidR="00A670BD" w:rsidRDefault="00602F28" w:rsidP="004B3C56">
      <w:pPr>
        <w:ind w:firstLine="480"/>
      </w:pPr>
      <w:r>
        <w:rPr>
          <w:rFonts w:hint="eastAsia"/>
        </w:rPr>
        <w:t>IOS</w:t>
      </w:r>
      <w:r w:rsidR="004B3C56">
        <w:rPr>
          <w:rFonts w:hint="eastAsia"/>
        </w:rPr>
        <w:t>平台主代理开发包文件中包含：三个头文件、三个库文件，分别是</w:t>
      </w:r>
      <w:r w:rsidR="00A670BD">
        <w:rPr>
          <w:rFonts w:hint="eastAsia"/>
        </w:rPr>
        <w:t>：</w:t>
      </w:r>
    </w:p>
    <w:p w:rsidR="004B3C56" w:rsidRDefault="004B3C56" w:rsidP="003A7565">
      <w:pPr>
        <w:pStyle w:val="af2"/>
        <w:numPr>
          <w:ilvl w:val="0"/>
          <w:numId w:val="14"/>
        </w:numPr>
        <w:ind w:firstLineChars="0"/>
      </w:pPr>
      <w:r w:rsidRPr="00A670BD">
        <w:rPr>
          <w:rFonts w:hint="eastAsia"/>
          <w:b/>
        </w:rPr>
        <w:t>sdkheader.h</w:t>
      </w:r>
      <w:r>
        <w:rPr>
          <w:rFonts w:hint="eastAsia"/>
        </w:rPr>
        <w:t>文件：定义了一些包括认证标识码、错误码、回调函数类型等数据类型；</w:t>
      </w:r>
    </w:p>
    <w:p w:rsidR="004B3C56" w:rsidRDefault="004B3C56" w:rsidP="003A7565">
      <w:pPr>
        <w:pStyle w:val="af2"/>
        <w:numPr>
          <w:ilvl w:val="0"/>
          <w:numId w:val="14"/>
        </w:numPr>
        <w:ind w:firstLineChars="0"/>
      </w:pPr>
      <w:r w:rsidRPr="00A670BD">
        <w:rPr>
          <w:rFonts w:hint="eastAsia"/>
          <w:b/>
        </w:rPr>
        <w:t>svpn.h</w:t>
      </w:r>
      <w:r>
        <w:rPr>
          <w:rFonts w:hint="eastAsia"/>
        </w:rPr>
        <w:t>文件：声明了以阻塞方式认证的函数接口；</w:t>
      </w:r>
    </w:p>
    <w:p w:rsidR="004B3C56" w:rsidRDefault="004B3C56" w:rsidP="003A7565">
      <w:pPr>
        <w:pStyle w:val="af2"/>
        <w:numPr>
          <w:ilvl w:val="0"/>
          <w:numId w:val="14"/>
        </w:numPr>
        <w:ind w:firstLineChars="0"/>
      </w:pPr>
      <w:r w:rsidRPr="00A670BD">
        <w:rPr>
          <w:rFonts w:hint="eastAsia"/>
          <w:b/>
        </w:rPr>
        <w:t>sslvpnnb.h</w:t>
      </w:r>
      <w:r>
        <w:rPr>
          <w:rFonts w:hint="eastAsia"/>
        </w:rPr>
        <w:t>文件：声明了以非阻塞方式认证的函数接口；</w:t>
      </w:r>
    </w:p>
    <w:p w:rsidR="004B3C56" w:rsidRDefault="004B3C56" w:rsidP="003A7565">
      <w:pPr>
        <w:pStyle w:val="af2"/>
        <w:numPr>
          <w:ilvl w:val="0"/>
          <w:numId w:val="14"/>
        </w:numPr>
        <w:ind w:firstLineChars="0"/>
      </w:pPr>
      <w:r w:rsidRPr="00A670BD">
        <w:rPr>
          <w:rFonts w:hint="eastAsia"/>
          <w:b/>
        </w:rPr>
        <w:t>libSangforSdk_v6.a</w:t>
      </w:r>
      <w:r>
        <w:rPr>
          <w:rFonts w:hint="eastAsia"/>
        </w:rPr>
        <w:t>文件：提供的</w:t>
      </w:r>
      <w:r>
        <w:rPr>
          <w:rFonts w:hint="eastAsia"/>
        </w:rPr>
        <w:t xml:space="preserve">armv6 </w:t>
      </w:r>
      <w:r>
        <w:rPr>
          <w:rFonts w:hint="eastAsia"/>
        </w:rPr>
        <w:t>架构的</w:t>
      </w:r>
      <w:r>
        <w:rPr>
          <w:rFonts w:hint="eastAsia"/>
        </w:rPr>
        <w:t>SDK</w:t>
      </w:r>
      <w:r>
        <w:rPr>
          <w:rFonts w:hint="eastAsia"/>
        </w:rPr>
        <w:t>库文件；</w:t>
      </w:r>
    </w:p>
    <w:p w:rsidR="004B3C56" w:rsidRDefault="004B3C56" w:rsidP="003A7565">
      <w:pPr>
        <w:pStyle w:val="af2"/>
        <w:numPr>
          <w:ilvl w:val="0"/>
          <w:numId w:val="14"/>
        </w:numPr>
        <w:ind w:firstLineChars="0"/>
      </w:pPr>
      <w:r w:rsidRPr="00A670BD">
        <w:rPr>
          <w:rFonts w:hint="eastAsia"/>
          <w:b/>
        </w:rPr>
        <w:t>libSangforSdk_v7.a</w:t>
      </w:r>
      <w:r>
        <w:rPr>
          <w:rFonts w:hint="eastAsia"/>
        </w:rPr>
        <w:t>文件：提供的</w:t>
      </w:r>
      <w:r>
        <w:rPr>
          <w:rFonts w:hint="eastAsia"/>
        </w:rPr>
        <w:t xml:space="preserve">armv7 </w:t>
      </w:r>
      <w:r>
        <w:rPr>
          <w:rFonts w:hint="eastAsia"/>
        </w:rPr>
        <w:t>架构的</w:t>
      </w:r>
      <w:r>
        <w:rPr>
          <w:rFonts w:hint="eastAsia"/>
        </w:rPr>
        <w:t>SDK</w:t>
      </w:r>
      <w:r>
        <w:rPr>
          <w:rFonts w:hint="eastAsia"/>
        </w:rPr>
        <w:t>库文件；</w:t>
      </w:r>
    </w:p>
    <w:p w:rsidR="004B3C56" w:rsidRDefault="004B3C56" w:rsidP="003A7565">
      <w:pPr>
        <w:pStyle w:val="af2"/>
        <w:numPr>
          <w:ilvl w:val="0"/>
          <w:numId w:val="14"/>
        </w:numPr>
        <w:ind w:firstLineChars="0"/>
      </w:pPr>
      <w:r w:rsidRPr="00A670BD">
        <w:rPr>
          <w:rFonts w:hint="eastAsia"/>
          <w:b/>
        </w:rPr>
        <w:t>libSangforSdk_7s.a</w:t>
      </w:r>
      <w:r>
        <w:rPr>
          <w:rFonts w:hint="eastAsia"/>
        </w:rPr>
        <w:t>文件：提供的</w:t>
      </w:r>
      <w:r>
        <w:rPr>
          <w:rFonts w:hint="eastAsia"/>
        </w:rPr>
        <w:t xml:space="preserve">armv7s </w:t>
      </w:r>
      <w:r>
        <w:rPr>
          <w:rFonts w:hint="eastAsia"/>
        </w:rPr>
        <w:t>架构的</w:t>
      </w:r>
      <w:r>
        <w:rPr>
          <w:rFonts w:hint="eastAsia"/>
        </w:rPr>
        <w:t>SDK</w:t>
      </w:r>
      <w:r>
        <w:rPr>
          <w:rFonts w:hint="eastAsia"/>
        </w:rPr>
        <w:t>库文件；</w:t>
      </w:r>
    </w:p>
    <w:p w:rsidR="004B3C56" w:rsidRDefault="00602F28" w:rsidP="004B3C56">
      <w:pPr>
        <w:pStyle w:val="3"/>
        <w:rPr>
          <w:sz w:val="30"/>
          <w:szCs w:val="30"/>
        </w:rPr>
      </w:pPr>
      <w:bookmarkStart w:id="54" w:name="_Toc351052292"/>
      <w:bookmarkStart w:id="55" w:name="_Toc351052460"/>
      <w:bookmarkStart w:id="56" w:name="_Toc355961589"/>
      <w:r>
        <w:rPr>
          <w:rFonts w:hint="eastAsia"/>
          <w:sz w:val="30"/>
          <w:szCs w:val="30"/>
        </w:rPr>
        <w:t>IOS</w:t>
      </w:r>
      <w:r w:rsidR="004B3C56">
        <w:rPr>
          <w:rFonts w:hint="eastAsia"/>
          <w:sz w:val="30"/>
          <w:szCs w:val="30"/>
        </w:rPr>
        <w:t>开发包使用步骤</w:t>
      </w:r>
      <w:bookmarkEnd w:id="54"/>
      <w:bookmarkEnd w:id="55"/>
      <w:bookmarkEnd w:id="56"/>
    </w:p>
    <w:p w:rsidR="005040C1" w:rsidRPr="005040C1" w:rsidRDefault="005040C1" w:rsidP="003A7565">
      <w:pPr>
        <w:pStyle w:val="af2"/>
        <w:numPr>
          <w:ilvl w:val="0"/>
          <w:numId w:val="10"/>
        </w:numPr>
        <w:ind w:firstLineChars="0"/>
        <w:rPr>
          <w:szCs w:val="11"/>
        </w:rPr>
      </w:pPr>
      <w:r w:rsidRPr="005040C1">
        <w:rPr>
          <w:rFonts w:hint="eastAsia"/>
          <w:szCs w:val="11"/>
        </w:rPr>
        <w:t>注意：由于</w:t>
      </w:r>
      <w:r w:rsidRPr="005040C1">
        <w:rPr>
          <w:rFonts w:hint="eastAsia"/>
          <w:szCs w:val="11"/>
        </w:rPr>
        <w:t>SDK</w:t>
      </w:r>
      <w:r w:rsidRPr="005040C1">
        <w:rPr>
          <w:rFonts w:hint="eastAsia"/>
          <w:szCs w:val="11"/>
        </w:rPr>
        <w:t>是采用</w:t>
      </w:r>
      <w:r w:rsidRPr="005040C1">
        <w:rPr>
          <w:rFonts w:hint="eastAsia"/>
          <w:szCs w:val="11"/>
        </w:rPr>
        <w:t>C++</w:t>
      </w:r>
      <w:r>
        <w:rPr>
          <w:rFonts w:hint="eastAsia"/>
          <w:szCs w:val="11"/>
        </w:rPr>
        <w:t>的写法</w:t>
      </w:r>
      <w:r w:rsidRPr="005040C1">
        <w:rPr>
          <w:rFonts w:hint="eastAsia"/>
          <w:szCs w:val="11"/>
        </w:rPr>
        <w:t>编译的库，所以如果在新建工程当中未使用</w:t>
      </w:r>
      <w:r w:rsidRPr="005040C1">
        <w:rPr>
          <w:rFonts w:hint="eastAsia"/>
          <w:szCs w:val="11"/>
        </w:rPr>
        <w:t>.cpp</w:t>
      </w:r>
      <w:r w:rsidRPr="005040C1">
        <w:rPr>
          <w:rFonts w:hint="eastAsia"/>
          <w:szCs w:val="11"/>
        </w:rPr>
        <w:lastRenderedPageBreak/>
        <w:t>后缀文件时，需要链接标准</w:t>
      </w:r>
      <w:r w:rsidRPr="005040C1">
        <w:rPr>
          <w:rFonts w:hint="eastAsia"/>
          <w:szCs w:val="11"/>
        </w:rPr>
        <w:t>C++</w:t>
      </w:r>
      <w:r w:rsidRPr="005040C1">
        <w:rPr>
          <w:rFonts w:hint="eastAsia"/>
          <w:szCs w:val="11"/>
        </w:rPr>
        <w:t>库，将</w:t>
      </w:r>
      <w:r w:rsidRPr="005040C1">
        <w:rPr>
          <w:rFonts w:hint="eastAsia"/>
          <w:szCs w:val="11"/>
        </w:rPr>
        <w:t>libstdc++.6.0.9.dylib</w:t>
      </w:r>
      <w:r w:rsidRPr="005040C1">
        <w:rPr>
          <w:rFonts w:hint="eastAsia"/>
          <w:szCs w:val="11"/>
        </w:rPr>
        <w:t>加入工程当中；同时还需要添加一个</w:t>
      </w:r>
      <w:r w:rsidRPr="005040C1">
        <w:rPr>
          <w:rFonts w:hint="eastAsia"/>
          <w:szCs w:val="11"/>
        </w:rPr>
        <w:t>CFNetwork.framework</w:t>
      </w:r>
      <w:r w:rsidRPr="005040C1">
        <w:rPr>
          <w:rFonts w:hint="eastAsia"/>
          <w:szCs w:val="11"/>
        </w:rPr>
        <w:t>动态库。</w:t>
      </w:r>
    </w:p>
    <w:p w:rsidR="004B3C56" w:rsidRDefault="005040C1" w:rsidP="003A7565">
      <w:pPr>
        <w:pStyle w:val="af2"/>
        <w:numPr>
          <w:ilvl w:val="0"/>
          <w:numId w:val="15"/>
        </w:numPr>
        <w:ind w:firstLineChars="0"/>
      </w:pPr>
      <w:r w:rsidRPr="005040C1">
        <w:rPr>
          <w:rFonts w:hint="eastAsia"/>
          <w:b/>
          <w:szCs w:val="13"/>
        </w:rPr>
        <w:t>1</w:t>
      </w:r>
      <w:r w:rsidRPr="005040C1">
        <w:rPr>
          <w:rFonts w:hint="eastAsia"/>
          <w:b/>
          <w:szCs w:val="13"/>
        </w:rPr>
        <w:t>、</w:t>
      </w:r>
      <w:r w:rsidR="004B3C56" w:rsidRPr="005040C1">
        <w:rPr>
          <w:rFonts w:hint="eastAsia"/>
          <w:b/>
          <w:szCs w:val="13"/>
        </w:rPr>
        <w:t>将</w:t>
      </w:r>
      <w:r w:rsidR="004B3C56" w:rsidRPr="005040C1">
        <w:rPr>
          <w:rFonts w:hint="eastAsia"/>
          <w:b/>
        </w:rPr>
        <w:t>svpn.h</w:t>
      </w:r>
      <w:r w:rsidR="004B3C56" w:rsidRPr="005040C1">
        <w:rPr>
          <w:rFonts w:hint="eastAsia"/>
          <w:b/>
        </w:rPr>
        <w:t>、</w:t>
      </w:r>
      <w:r w:rsidR="004B3C56" w:rsidRPr="005040C1">
        <w:rPr>
          <w:rFonts w:hint="eastAsia"/>
          <w:b/>
        </w:rPr>
        <w:t>sslvpnnb.h</w:t>
      </w:r>
      <w:r w:rsidR="004B3C56" w:rsidRPr="005040C1">
        <w:rPr>
          <w:rFonts w:hint="eastAsia"/>
          <w:b/>
        </w:rPr>
        <w:t>、</w:t>
      </w:r>
      <w:r w:rsidR="004B3C56" w:rsidRPr="005040C1">
        <w:rPr>
          <w:rFonts w:hint="eastAsia"/>
          <w:b/>
        </w:rPr>
        <w:t>sdkheader.h</w:t>
      </w:r>
      <w:r w:rsidR="004B3C56" w:rsidRPr="005040C1">
        <w:rPr>
          <w:rFonts w:hint="eastAsia"/>
          <w:b/>
        </w:rPr>
        <w:t>、</w:t>
      </w:r>
      <w:r w:rsidR="004B3C56" w:rsidRPr="005040C1">
        <w:rPr>
          <w:rFonts w:hint="eastAsia"/>
          <w:b/>
        </w:rPr>
        <w:t>libSangforSdk_v6.a</w:t>
      </w:r>
      <w:r w:rsidR="004B3C56" w:rsidRPr="005040C1">
        <w:rPr>
          <w:rFonts w:hint="eastAsia"/>
          <w:b/>
        </w:rPr>
        <w:t>、</w:t>
      </w:r>
      <w:r w:rsidR="004B3C56" w:rsidRPr="005040C1">
        <w:rPr>
          <w:rFonts w:hint="eastAsia"/>
          <w:b/>
        </w:rPr>
        <w:t>libSangforSdk_v7.a</w:t>
      </w:r>
      <w:r w:rsidR="004B3C56" w:rsidRPr="005040C1">
        <w:rPr>
          <w:rFonts w:hint="eastAsia"/>
          <w:b/>
        </w:rPr>
        <w:t>和</w:t>
      </w:r>
      <w:r w:rsidR="004B3C56" w:rsidRPr="005040C1">
        <w:rPr>
          <w:rFonts w:hint="eastAsia"/>
          <w:b/>
        </w:rPr>
        <w:t>libSangforSdk_7s.a</w:t>
      </w:r>
      <w:r w:rsidR="004B3C56" w:rsidRPr="005040C1">
        <w:rPr>
          <w:rFonts w:hint="eastAsia"/>
          <w:b/>
        </w:rPr>
        <w:t>文件拷贝到工程目录当中</w:t>
      </w:r>
      <w:r w:rsidR="004B3C56">
        <w:rPr>
          <w:rFonts w:hint="eastAsia"/>
        </w:rPr>
        <w:t>，如下图中的</w:t>
      </w:r>
      <w:r w:rsidR="004B3C56">
        <w:rPr>
          <w:rFonts w:hint="eastAsia"/>
        </w:rPr>
        <w:t>DEMO</w:t>
      </w:r>
      <w:r w:rsidR="004B3C56">
        <w:rPr>
          <w:rFonts w:hint="eastAsia"/>
        </w:rPr>
        <w:t>示例工程</w:t>
      </w:r>
      <w:r w:rsidR="004B3C56">
        <w:rPr>
          <w:rFonts w:hint="eastAsia"/>
        </w:rPr>
        <w:t>Auth</w:t>
      </w:r>
      <w:r w:rsidR="004B3C56">
        <w:rPr>
          <w:rFonts w:hint="eastAsia"/>
        </w:rPr>
        <w:t>所示：</w:t>
      </w:r>
    </w:p>
    <w:p w:rsidR="004B3C56" w:rsidRDefault="004B3C56" w:rsidP="004B3C56">
      <w:pPr>
        <w:ind w:firstLine="480"/>
        <w:jc w:val="center"/>
        <w:rPr>
          <w:szCs w:val="13"/>
        </w:rPr>
      </w:pPr>
      <w:r>
        <w:rPr>
          <w:rFonts w:hint="eastAsia"/>
          <w:noProof/>
          <w:szCs w:val="13"/>
        </w:rPr>
        <w:drawing>
          <wp:inline distT="0" distB="0" distL="0" distR="0">
            <wp:extent cx="5858510" cy="4965700"/>
            <wp:effectExtent l="19050" t="0" r="8890" b="0"/>
            <wp:docPr id="20" name="图片 20" descr="拷贝sdk文件到工程目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拷贝sdk文件到工程目录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496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C56" w:rsidRPr="005040C1" w:rsidRDefault="005040C1" w:rsidP="003A7565">
      <w:pPr>
        <w:pStyle w:val="af2"/>
        <w:numPr>
          <w:ilvl w:val="0"/>
          <w:numId w:val="15"/>
        </w:numPr>
        <w:ind w:firstLineChars="0"/>
        <w:rPr>
          <w:szCs w:val="13"/>
        </w:rPr>
      </w:pPr>
      <w:r w:rsidRPr="005040C1">
        <w:rPr>
          <w:rFonts w:hint="eastAsia"/>
          <w:b/>
          <w:szCs w:val="13"/>
        </w:rPr>
        <w:t>2</w:t>
      </w:r>
      <w:r w:rsidRPr="005040C1">
        <w:rPr>
          <w:rFonts w:hint="eastAsia"/>
          <w:b/>
          <w:szCs w:val="13"/>
        </w:rPr>
        <w:t>、</w:t>
      </w:r>
      <w:r w:rsidR="004B3C56" w:rsidRPr="005040C1">
        <w:rPr>
          <w:rFonts w:hint="eastAsia"/>
          <w:b/>
          <w:szCs w:val="13"/>
        </w:rPr>
        <w:t>将</w:t>
      </w:r>
      <w:r w:rsidR="004B3C56" w:rsidRPr="005040C1">
        <w:rPr>
          <w:rFonts w:hint="eastAsia"/>
          <w:b/>
          <w:szCs w:val="13"/>
        </w:rPr>
        <w:t>svpn.h</w:t>
      </w:r>
      <w:r w:rsidR="004B3C56" w:rsidRPr="005040C1">
        <w:rPr>
          <w:rFonts w:hint="eastAsia"/>
          <w:b/>
          <w:szCs w:val="13"/>
        </w:rPr>
        <w:t>、</w:t>
      </w:r>
      <w:r w:rsidR="004B3C56" w:rsidRPr="005040C1">
        <w:rPr>
          <w:rFonts w:hint="eastAsia"/>
          <w:b/>
          <w:szCs w:val="13"/>
        </w:rPr>
        <w:t>sslvpnnb.h</w:t>
      </w:r>
      <w:r w:rsidR="004B3C56" w:rsidRPr="005040C1">
        <w:rPr>
          <w:rFonts w:hint="eastAsia"/>
          <w:b/>
          <w:szCs w:val="13"/>
        </w:rPr>
        <w:t>、</w:t>
      </w:r>
      <w:r w:rsidR="004B3C56" w:rsidRPr="005040C1">
        <w:rPr>
          <w:rFonts w:hint="eastAsia"/>
          <w:b/>
          <w:szCs w:val="13"/>
        </w:rPr>
        <w:t>sdkheader.h</w:t>
      </w:r>
      <w:r w:rsidR="004B3C56" w:rsidRPr="005040C1">
        <w:rPr>
          <w:rFonts w:hint="eastAsia"/>
          <w:b/>
          <w:szCs w:val="13"/>
        </w:rPr>
        <w:t>、</w:t>
      </w:r>
      <w:r w:rsidR="004B3C56" w:rsidRPr="005040C1">
        <w:rPr>
          <w:rFonts w:hint="eastAsia"/>
          <w:b/>
        </w:rPr>
        <w:t>libSangforSdk_v6.a</w:t>
      </w:r>
      <w:r w:rsidR="004B3C56" w:rsidRPr="005040C1">
        <w:rPr>
          <w:rFonts w:hint="eastAsia"/>
          <w:b/>
        </w:rPr>
        <w:t>、</w:t>
      </w:r>
      <w:r w:rsidR="004B3C56" w:rsidRPr="005040C1">
        <w:rPr>
          <w:rFonts w:hint="eastAsia"/>
          <w:b/>
        </w:rPr>
        <w:t>libSangforSdk_v7.a</w:t>
      </w:r>
      <w:r w:rsidR="004B3C56" w:rsidRPr="005040C1">
        <w:rPr>
          <w:rFonts w:hint="eastAsia"/>
          <w:b/>
        </w:rPr>
        <w:t>和</w:t>
      </w:r>
      <w:r w:rsidR="004B3C56" w:rsidRPr="005040C1">
        <w:rPr>
          <w:rFonts w:hint="eastAsia"/>
          <w:b/>
        </w:rPr>
        <w:t>libSangforSdk_7s.a</w:t>
      </w:r>
      <w:r w:rsidR="004B3C56" w:rsidRPr="005040C1">
        <w:rPr>
          <w:rFonts w:hint="eastAsia"/>
          <w:b/>
          <w:szCs w:val="13"/>
        </w:rPr>
        <w:t>文件添加到工程中</w:t>
      </w:r>
      <w:r w:rsidR="004B3C56" w:rsidRPr="005040C1">
        <w:rPr>
          <w:rFonts w:hint="eastAsia"/>
          <w:szCs w:val="13"/>
        </w:rPr>
        <w:t>，具体步骤如下图</w:t>
      </w:r>
      <w:r>
        <w:rPr>
          <w:rFonts w:hint="eastAsia"/>
          <w:szCs w:val="13"/>
        </w:rPr>
        <w:t>所示</w:t>
      </w:r>
      <w:r w:rsidR="004B3C56" w:rsidRPr="005040C1">
        <w:rPr>
          <w:rFonts w:hint="eastAsia"/>
          <w:szCs w:val="13"/>
        </w:rPr>
        <w:t>：</w:t>
      </w:r>
    </w:p>
    <w:p w:rsidR="004B3C56" w:rsidRDefault="004B3C56" w:rsidP="004B3C56">
      <w:pPr>
        <w:ind w:firstLine="480"/>
        <w:jc w:val="center"/>
        <w:rPr>
          <w:szCs w:val="13"/>
        </w:rPr>
      </w:pPr>
      <w:r>
        <w:rPr>
          <w:rFonts w:hint="eastAsia"/>
          <w:noProof/>
          <w:szCs w:val="13"/>
        </w:rPr>
        <w:lastRenderedPageBreak/>
        <w:drawing>
          <wp:inline distT="0" distB="0" distL="0" distR="0">
            <wp:extent cx="5741670" cy="4135755"/>
            <wp:effectExtent l="19050" t="0" r="0" b="0"/>
            <wp:docPr id="21" name="图片 21" descr="添加工程的SDK库步骤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添加工程的SDK库步骤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413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C56" w:rsidRDefault="004B3C56" w:rsidP="004B3C56">
      <w:pPr>
        <w:ind w:firstLine="480"/>
        <w:jc w:val="center"/>
        <w:rPr>
          <w:szCs w:val="13"/>
        </w:rPr>
      </w:pPr>
      <w:r>
        <w:rPr>
          <w:rFonts w:hint="eastAsia"/>
          <w:noProof/>
          <w:szCs w:val="13"/>
        </w:rPr>
        <w:drawing>
          <wp:inline distT="0" distB="0" distL="0" distR="0">
            <wp:extent cx="5932805" cy="3753485"/>
            <wp:effectExtent l="19050" t="0" r="0" b="0"/>
            <wp:docPr id="22" name="图片 22" descr="添加工程的SDK库步骤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添加工程的SDK库步骤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5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C56" w:rsidRDefault="004B3C56" w:rsidP="004B3C56">
      <w:pPr>
        <w:ind w:firstLine="480"/>
        <w:jc w:val="center"/>
        <w:rPr>
          <w:szCs w:val="13"/>
        </w:rPr>
      </w:pPr>
      <w:r>
        <w:rPr>
          <w:rFonts w:hint="eastAsia"/>
          <w:noProof/>
          <w:szCs w:val="13"/>
        </w:rPr>
        <w:lastRenderedPageBreak/>
        <w:drawing>
          <wp:inline distT="0" distB="0" distL="0" distR="0">
            <wp:extent cx="5943600" cy="4859020"/>
            <wp:effectExtent l="19050" t="0" r="0" b="0"/>
            <wp:docPr id="23" name="图片 23" descr="添加工程的头文件步骤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添加工程的头文件步骤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C56" w:rsidRDefault="004B3C56" w:rsidP="004B3C56">
      <w:pPr>
        <w:ind w:firstLine="480"/>
        <w:jc w:val="center"/>
        <w:rPr>
          <w:szCs w:val="13"/>
        </w:rPr>
      </w:pPr>
      <w:r>
        <w:rPr>
          <w:rFonts w:hint="eastAsia"/>
          <w:szCs w:val="13"/>
        </w:rPr>
        <w:t>图</w:t>
      </w:r>
      <w:r>
        <w:rPr>
          <w:rFonts w:hint="eastAsia"/>
          <w:szCs w:val="13"/>
        </w:rPr>
        <w:t xml:space="preserve"> </w:t>
      </w:r>
      <w:r>
        <w:rPr>
          <w:rFonts w:hint="eastAsia"/>
          <w:szCs w:val="13"/>
        </w:rPr>
        <w:t>步骤</w:t>
      </w:r>
      <w:r>
        <w:rPr>
          <w:rFonts w:hint="eastAsia"/>
          <w:szCs w:val="13"/>
        </w:rPr>
        <w:t xml:space="preserve">2 </w:t>
      </w:r>
      <w:r>
        <w:rPr>
          <w:rFonts w:hint="eastAsia"/>
          <w:szCs w:val="13"/>
        </w:rPr>
        <w:t>添加</w:t>
      </w:r>
      <w:r>
        <w:rPr>
          <w:rFonts w:hint="eastAsia"/>
          <w:szCs w:val="13"/>
        </w:rPr>
        <w:t>SDK</w:t>
      </w:r>
      <w:r>
        <w:rPr>
          <w:rFonts w:hint="eastAsia"/>
          <w:szCs w:val="13"/>
        </w:rPr>
        <w:t>接口头文件（</w:t>
      </w:r>
      <w:r>
        <w:rPr>
          <w:rFonts w:hint="eastAsia"/>
          <w:szCs w:val="13"/>
        </w:rPr>
        <w:t>1</w:t>
      </w:r>
      <w:r>
        <w:rPr>
          <w:rFonts w:hint="eastAsia"/>
          <w:szCs w:val="13"/>
        </w:rPr>
        <w:t>）</w:t>
      </w:r>
    </w:p>
    <w:p w:rsidR="004B3C56" w:rsidRDefault="004B3C56" w:rsidP="004B3C56">
      <w:pPr>
        <w:ind w:firstLine="480"/>
        <w:jc w:val="center"/>
        <w:rPr>
          <w:szCs w:val="13"/>
        </w:rPr>
      </w:pPr>
      <w:r>
        <w:rPr>
          <w:rFonts w:hint="eastAsia"/>
          <w:noProof/>
          <w:szCs w:val="13"/>
        </w:rPr>
        <w:lastRenderedPageBreak/>
        <w:drawing>
          <wp:inline distT="0" distB="0" distL="0" distR="0">
            <wp:extent cx="5932805" cy="3721100"/>
            <wp:effectExtent l="19050" t="0" r="0" b="0"/>
            <wp:docPr id="24" name="图片 24" descr="添加工程的头文件步骤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添加工程的头文件步骤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C56" w:rsidRPr="005040C1" w:rsidRDefault="005040C1" w:rsidP="003A7565">
      <w:pPr>
        <w:pStyle w:val="af2"/>
        <w:numPr>
          <w:ilvl w:val="0"/>
          <w:numId w:val="15"/>
        </w:numPr>
        <w:ind w:firstLineChars="0"/>
        <w:jc w:val="left"/>
        <w:rPr>
          <w:szCs w:val="13"/>
        </w:rPr>
      </w:pPr>
      <w:r w:rsidRPr="005040C1">
        <w:rPr>
          <w:rFonts w:hint="eastAsia"/>
          <w:b/>
          <w:szCs w:val="13"/>
        </w:rPr>
        <w:t>3</w:t>
      </w:r>
      <w:r w:rsidRPr="005040C1">
        <w:rPr>
          <w:rFonts w:hint="eastAsia"/>
          <w:b/>
          <w:szCs w:val="13"/>
        </w:rPr>
        <w:t>、</w:t>
      </w:r>
      <w:r w:rsidR="004B3C56" w:rsidRPr="005040C1">
        <w:rPr>
          <w:rFonts w:hint="eastAsia"/>
          <w:b/>
          <w:szCs w:val="13"/>
        </w:rPr>
        <w:t>如果用户需要同时访问多个加载了</w:t>
      </w:r>
      <w:r w:rsidR="004B3C56" w:rsidRPr="005040C1">
        <w:rPr>
          <w:rFonts w:hint="eastAsia"/>
          <w:b/>
          <w:szCs w:val="13"/>
        </w:rPr>
        <w:t>EasyApp SDK</w:t>
      </w:r>
      <w:r w:rsidR="004B3C56" w:rsidRPr="005040C1">
        <w:rPr>
          <w:rFonts w:hint="eastAsia"/>
          <w:b/>
          <w:szCs w:val="13"/>
        </w:rPr>
        <w:t>的</w:t>
      </w:r>
      <w:r w:rsidR="004B3C56" w:rsidRPr="005040C1">
        <w:rPr>
          <w:rFonts w:hint="eastAsia"/>
          <w:b/>
          <w:szCs w:val="13"/>
        </w:rPr>
        <w:t>APP</w:t>
      </w:r>
      <w:r w:rsidR="004B3C56" w:rsidRPr="005040C1">
        <w:rPr>
          <w:rFonts w:hint="eastAsia"/>
          <w:b/>
          <w:szCs w:val="13"/>
        </w:rPr>
        <w:t>应用程序，则需要在工程中</w:t>
      </w:r>
      <w:r w:rsidR="004B3C56" w:rsidRPr="005040C1">
        <w:rPr>
          <w:rFonts w:hint="eastAsia"/>
          <w:b/>
          <w:szCs w:val="13"/>
        </w:rPr>
        <w:t>AppDelegate</w:t>
      </w:r>
      <w:r w:rsidR="004B3C56" w:rsidRPr="005040C1">
        <w:rPr>
          <w:rFonts w:hint="eastAsia"/>
          <w:b/>
          <w:szCs w:val="13"/>
        </w:rPr>
        <w:t>中实现</w:t>
      </w:r>
      <w:r w:rsidR="004B3C56" w:rsidRPr="005040C1">
        <w:rPr>
          <w:rFonts w:hint="eastAsia"/>
          <w:b/>
          <w:szCs w:val="13"/>
        </w:rPr>
        <w:t>-(void)applicationWillEnterBackground</w:t>
      </w:r>
      <w:r w:rsidR="004B3C56" w:rsidRPr="005040C1">
        <w:rPr>
          <w:b/>
          <w:szCs w:val="13"/>
        </w:rPr>
        <w:t>:(</w:t>
      </w:r>
      <w:r w:rsidR="004B3C56" w:rsidRPr="005040C1">
        <w:rPr>
          <w:rFonts w:hint="eastAsia"/>
          <w:b/>
          <w:szCs w:val="13"/>
        </w:rPr>
        <w:t>UIApplication*</w:t>
      </w:r>
      <w:r w:rsidR="004B3C56" w:rsidRPr="005040C1">
        <w:rPr>
          <w:b/>
          <w:szCs w:val="13"/>
        </w:rPr>
        <w:t>)</w:t>
      </w:r>
      <w:r w:rsidR="004B3C56" w:rsidRPr="005040C1">
        <w:rPr>
          <w:rFonts w:hint="eastAsia"/>
          <w:b/>
          <w:szCs w:val="13"/>
        </w:rPr>
        <w:t xml:space="preserve"> application </w:t>
      </w:r>
      <w:r w:rsidR="004B3C56" w:rsidRPr="005040C1">
        <w:rPr>
          <w:rFonts w:hint="eastAsia"/>
          <w:b/>
          <w:szCs w:val="13"/>
        </w:rPr>
        <w:t>函数，（一般新建工程中会自动实现）</w:t>
      </w:r>
      <w:r w:rsidR="004B3C56" w:rsidRPr="005040C1">
        <w:rPr>
          <w:rFonts w:hint="eastAsia"/>
          <w:szCs w:val="13"/>
        </w:rPr>
        <w:t>；如果只有一个</w:t>
      </w:r>
      <w:r w:rsidR="004B3C56" w:rsidRPr="005040C1">
        <w:rPr>
          <w:rFonts w:hint="eastAsia"/>
          <w:szCs w:val="13"/>
        </w:rPr>
        <w:t>APP</w:t>
      </w:r>
      <w:r w:rsidR="004B3C56" w:rsidRPr="005040C1">
        <w:rPr>
          <w:rFonts w:hint="eastAsia"/>
          <w:szCs w:val="13"/>
        </w:rPr>
        <w:t>应用程序，则不需要实现此函数。</w:t>
      </w:r>
    </w:p>
    <w:p w:rsidR="005040C1" w:rsidRDefault="004B3C56" w:rsidP="003A7565">
      <w:pPr>
        <w:pStyle w:val="af2"/>
        <w:numPr>
          <w:ilvl w:val="0"/>
          <w:numId w:val="15"/>
        </w:numPr>
        <w:ind w:firstLineChars="0"/>
        <w:rPr>
          <w:szCs w:val="11"/>
        </w:rPr>
      </w:pPr>
      <w:r w:rsidRPr="005040C1">
        <w:rPr>
          <w:rFonts w:hint="eastAsia"/>
          <w:b/>
          <w:szCs w:val="11"/>
        </w:rPr>
        <w:t>4</w:t>
      </w:r>
      <w:r w:rsidR="005040C1" w:rsidRPr="005040C1">
        <w:rPr>
          <w:rFonts w:hint="eastAsia"/>
          <w:b/>
          <w:szCs w:val="11"/>
        </w:rPr>
        <w:t>、</w:t>
      </w:r>
      <w:r w:rsidRPr="005040C1">
        <w:rPr>
          <w:rFonts w:hint="eastAsia"/>
          <w:b/>
          <w:szCs w:val="11"/>
        </w:rPr>
        <w:t>完成认证和回调函数</w:t>
      </w:r>
      <w:r w:rsidRPr="005040C1">
        <w:rPr>
          <w:rFonts w:hint="eastAsia"/>
          <w:szCs w:val="11"/>
        </w:rPr>
        <w:t>，请具体查看</w:t>
      </w:r>
      <w:r w:rsidR="00602F28" w:rsidRPr="005040C1">
        <w:rPr>
          <w:rFonts w:hint="eastAsia"/>
          <w:szCs w:val="11"/>
        </w:rPr>
        <w:t>IOS</w:t>
      </w:r>
      <w:r w:rsidRPr="005040C1">
        <w:rPr>
          <w:rFonts w:hint="eastAsia"/>
          <w:szCs w:val="11"/>
        </w:rPr>
        <w:t>平台</w:t>
      </w:r>
      <w:r w:rsidRPr="005040C1">
        <w:rPr>
          <w:rFonts w:hint="eastAsia"/>
          <w:szCs w:val="11"/>
        </w:rPr>
        <w:t>Demon</w:t>
      </w:r>
      <w:r w:rsidRPr="005040C1">
        <w:rPr>
          <w:rFonts w:hint="eastAsia"/>
          <w:szCs w:val="11"/>
        </w:rPr>
        <w:t>使用实例。</w:t>
      </w:r>
    </w:p>
    <w:p w:rsidR="004B3C56" w:rsidRDefault="00E752C2" w:rsidP="0048511D">
      <w:pPr>
        <w:pStyle w:val="2"/>
      </w:pPr>
      <w:bookmarkStart w:id="57" w:name="_Toc355961590"/>
      <w:r>
        <w:rPr>
          <w:rFonts w:hint="eastAsia"/>
        </w:rPr>
        <w:t>IOS</w:t>
      </w:r>
      <w:r>
        <w:rPr>
          <w:rFonts w:hint="eastAsia"/>
        </w:rPr>
        <w:t>开发包</w:t>
      </w:r>
      <w:r>
        <w:rPr>
          <w:rFonts w:hint="eastAsia"/>
        </w:rPr>
        <w:t>Demo</w:t>
      </w:r>
      <w:r>
        <w:rPr>
          <w:rFonts w:hint="eastAsia"/>
        </w:rPr>
        <w:t>使用示例</w:t>
      </w:r>
      <w:bookmarkEnd w:id="57"/>
    </w:p>
    <w:p w:rsidR="00E752C2" w:rsidRDefault="004B3C56" w:rsidP="00E752C2">
      <w:pPr>
        <w:ind w:firstLine="480"/>
        <w:rPr>
          <w:szCs w:val="11"/>
        </w:rPr>
      </w:pPr>
      <w:r>
        <w:rPr>
          <w:rFonts w:hint="eastAsia"/>
          <w:szCs w:val="11"/>
        </w:rPr>
        <w:tab/>
      </w:r>
      <w:r w:rsidR="00E752C2">
        <w:rPr>
          <w:rFonts w:hint="eastAsia"/>
          <w:szCs w:val="11"/>
        </w:rPr>
        <w:t>下面为伪代码实现的示例，灰色部分为</w:t>
      </w:r>
      <w:r w:rsidR="00E752C2">
        <w:rPr>
          <w:rFonts w:hint="eastAsia"/>
          <w:szCs w:val="11"/>
        </w:rPr>
        <w:t>APP</w:t>
      </w:r>
      <w:r w:rsidR="00E752C2">
        <w:rPr>
          <w:rFonts w:hint="eastAsia"/>
          <w:szCs w:val="11"/>
        </w:rPr>
        <w:t>应用自身代码，蓝色部分为本方案需要添加的代码，绿色部分为备注文档。</w:t>
      </w:r>
    </w:p>
    <w:p w:rsidR="00E752C2" w:rsidRDefault="00E752C2" w:rsidP="005040C1">
      <w:pPr>
        <w:ind w:firstLine="420"/>
        <w:rPr>
          <w:color w:val="7F7F7F"/>
          <w:sz w:val="21"/>
          <w:szCs w:val="21"/>
        </w:rPr>
        <w:sectPr w:rsidR="00E752C2" w:rsidSect="00A71B7A">
          <w:type w:val="continuous"/>
          <w:pgSz w:w="11906" w:h="16838"/>
          <w:pgMar w:top="1440" w:right="1080" w:bottom="1440" w:left="1080" w:header="851" w:footer="992" w:gutter="0"/>
          <w:cols w:space="425"/>
          <w:docGrid w:type="lines" w:linePitch="326"/>
        </w:sectPr>
      </w:pPr>
    </w:p>
    <w:p w:rsidR="00E752C2" w:rsidRPr="00E752C2" w:rsidRDefault="00E752C2" w:rsidP="0048511D">
      <w:pPr>
        <w:spacing w:line="240" w:lineRule="auto"/>
        <w:ind w:leftChars="200" w:left="480" w:firstLine="422"/>
        <w:rPr>
          <w:b/>
          <w:color w:val="00B050"/>
          <w:sz w:val="21"/>
          <w:szCs w:val="21"/>
        </w:rPr>
      </w:pPr>
      <w:r w:rsidRPr="00E752C2">
        <w:rPr>
          <w:rFonts w:hint="eastAsia"/>
          <w:b/>
          <w:color w:val="00B050"/>
          <w:sz w:val="21"/>
          <w:szCs w:val="21"/>
        </w:rPr>
        <w:lastRenderedPageBreak/>
        <w:t>/*</w:t>
      </w:r>
      <w:r w:rsidRPr="00E752C2">
        <w:rPr>
          <w:rFonts w:hint="eastAsia"/>
          <w:b/>
          <w:color w:val="00B050"/>
          <w:sz w:val="21"/>
          <w:szCs w:val="21"/>
        </w:rPr>
        <w:t>第</w:t>
      </w:r>
      <w:r>
        <w:rPr>
          <w:rFonts w:hint="eastAsia"/>
          <w:b/>
          <w:color w:val="00B050"/>
          <w:sz w:val="21"/>
          <w:szCs w:val="21"/>
        </w:rPr>
        <w:t>一</w:t>
      </w:r>
      <w:r w:rsidRPr="00E752C2">
        <w:rPr>
          <w:rFonts w:hint="eastAsia"/>
          <w:b/>
          <w:color w:val="00B050"/>
          <w:sz w:val="21"/>
          <w:szCs w:val="21"/>
        </w:rPr>
        <w:t xml:space="preserve"> </w:t>
      </w:r>
      <w:r>
        <w:rPr>
          <w:rFonts w:hint="eastAsia"/>
          <w:b/>
          <w:color w:val="00B050"/>
          <w:sz w:val="21"/>
          <w:szCs w:val="21"/>
        </w:rPr>
        <w:t>初始化</w:t>
      </w:r>
      <w:r w:rsidRPr="00E752C2">
        <w:rPr>
          <w:rFonts w:hint="eastAsia"/>
          <w:b/>
          <w:color w:val="00B050"/>
          <w:sz w:val="21"/>
          <w:szCs w:val="21"/>
        </w:rPr>
        <w:t>*/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7F7F7F"/>
          <w:sz w:val="21"/>
          <w:szCs w:val="21"/>
        </w:rPr>
      </w:pPr>
      <w:r w:rsidRPr="00E752C2">
        <w:rPr>
          <w:rFonts w:hint="eastAsia"/>
          <w:color w:val="7F7F7F"/>
          <w:sz w:val="21"/>
          <w:szCs w:val="21"/>
        </w:rPr>
        <w:t>- (void)viewDidLoad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7F7F7F"/>
          <w:sz w:val="21"/>
          <w:szCs w:val="21"/>
        </w:rPr>
      </w:pPr>
      <w:r w:rsidRPr="00E752C2">
        <w:rPr>
          <w:rFonts w:hint="eastAsia"/>
          <w:color w:val="7F7F7F"/>
          <w:sz w:val="21"/>
          <w:szCs w:val="21"/>
        </w:rPr>
        <w:t>{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b/>
          <w:color w:val="00B050"/>
          <w:sz w:val="21"/>
          <w:szCs w:val="21"/>
        </w:rPr>
      </w:pPr>
      <w:r w:rsidRPr="00E752C2">
        <w:rPr>
          <w:rFonts w:hint="eastAsia"/>
          <w:sz w:val="21"/>
          <w:szCs w:val="21"/>
        </w:rPr>
        <w:t xml:space="preserve"> </w:t>
      </w:r>
      <w:r w:rsidRPr="00E752C2">
        <w:rPr>
          <w:rFonts w:hint="eastAsia"/>
          <w:color w:val="7F7F7F"/>
          <w:sz w:val="21"/>
          <w:szCs w:val="21"/>
        </w:rPr>
        <w:t xml:space="preserve">   [super viewDidLoad];</w:t>
      </w:r>
    </w:p>
    <w:p w:rsidR="004B3C56" w:rsidRPr="00E752C2" w:rsidRDefault="004B3C56" w:rsidP="0048511D">
      <w:pPr>
        <w:spacing w:line="240" w:lineRule="auto"/>
        <w:ind w:leftChars="200" w:left="480" w:firstLine="422"/>
        <w:jc w:val="left"/>
        <w:rPr>
          <w:color w:val="00B050"/>
          <w:sz w:val="21"/>
          <w:szCs w:val="21"/>
        </w:rPr>
      </w:pPr>
      <w:r w:rsidRPr="00E752C2">
        <w:rPr>
          <w:rFonts w:hint="eastAsia"/>
          <w:b/>
          <w:color w:val="00B050"/>
          <w:sz w:val="21"/>
          <w:szCs w:val="21"/>
        </w:rPr>
        <w:t xml:space="preserve">       </w:t>
      </w:r>
      <w:r w:rsidRPr="00E752C2">
        <w:rPr>
          <w:rFonts w:hint="eastAsia"/>
          <w:color w:val="00B050"/>
          <w:sz w:val="21"/>
          <w:szCs w:val="21"/>
        </w:rPr>
        <w:t xml:space="preserve"> /*</w:t>
      </w:r>
      <w:r w:rsidRPr="00E752C2">
        <w:rPr>
          <w:rFonts w:hint="eastAsia"/>
          <w:color w:val="00B050"/>
          <w:sz w:val="21"/>
          <w:szCs w:val="21"/>
        </w:rPr>
        <w:t>说明</w:t>
      </w:r>
      <w:r w:rsidRPr="00E752C2">
        <w:rPr>
          <w:rFonts w:hint="eastAsia"/>
          <w:color w:val="00B050"/>
          <w:sz w:val="21"/>
          <w:szCs w:val="21"/>
        </w:rPr>
        <w:t xml:space="preserve"> </w:t>
      </w:r>
      <w:r w:rsidRPr="00E752C2">
        <w:rPr>
          <w:rFonts w:hint="eastAsia"/>
          <w:color w:val="00B050"/>
          <w:sz w:val="21"/>
          <w:szCs w:val="21"/>
        </w:rPr>
        <w:t>此句为</w:t>
      </w:r>
      <w:r w:rsidRPr="00E752C2">
        <w:rPr>
          <w:rFonts w:hint="eastAsia"/>
          <w:color w:val="00B050"/>
          <w:sz w:val="21"/>
          <w:szCs w:val="21"/>
        </w:rPr>
        <w:t>SVPN</w:t>
      </w:r>
      <w:r w:rsidRPr="00E752C2">
        <w:rPr>
          <w:rFonts w:hint="eastAsia"/>
          <w:color w:val="00B050"/>
          <w:sz w:val="21"/>
          <w:szCs w:val="21"/>
        </w:rPr>
        <w:t>认证的</w:t>
      </w:r>
      <w:r w:rsidRPr="00E752C2">
        <w:rPr>
          <w:rFonts w:hint="eastAsia"/>
          <w:color w:val="00B050"/>
          <w:sz w:val="21"/>
          <w:szCs w:val="21"/>
        </w:rPr>
        <w:t>VPN</w:t>
      </w:r>
      <w:r w:rsidRPr="00E752C2">
        <w:rPr>
          <w:rFonts w:hint="eastAsia"/>
          <w:color w:val="00B050"/>
          <w:sz w:val="21"/>
          <w:szCs w:val="21"/>
        </w:rPr>
        <w:t>地址初始化接口调用，已经直接将</w:t>
      </w:r>
      <w:r w:rsidRPr="00E752C2">
        <w:rPr>
          <w:rFonts w:hint="eastAsia"/>
          <w:color w:val="00B050"/>
          <w:sz w:val="21"/>
          <w:szCs w:val="21"/>
        </w:rPr>
        <w:t>C</w:t>
      </w:r>
      <w:r w:rsidRPr="00E752C2">
        <w:rPr>
          <w:rFonts w:hint="eastAsia"/>
          <w:color w:val="00B050"/>
          <w:sz w:val="21"/>
          <w:szCs w:val="21"/>
        </w:rPr>
        <w:t>接口封装为</w:t>
      </w:r>
      <w:r w:rsidRPr="00E752C2">
        <w:rPr>
          <w:rFonts w:hint="eastAsia"/>
          <w:color w:val="00B050"/>
          <w:sz w:val="21"/>
          <w:szCs w:val="21"/>
        </w:rPr>
        <w:t>AuthHelper</w:t>
      </w:r>
      <w:r w:rsidRPr="00E752C2">
        <w:rPr>
          <w:rFonts w:hint="eastAsia"/>
          <w:color w:val="00B050"/>
          <w:sz w:val="21"/>
          <w:szCs w:val="21"/>
        </w:rPr>
        <w:t>类的方法，方便用户使用，如果想了解实现细则，可以直接查看</w:t>
      </w:r>
      <w:r w:rsidRPr="00E752C2">
        <w:rPr>
          <w:rFonts w:hint="eastAsia"/>
          <w:color w:val="00B050"/>
          <w:sz w:val="21"/>
          <w:szCs w:val="21"/>
        </w:rPr>
        <w:t>AuthHelper</w:t>
      </w:r>
      <w:r w:rsidRPr="00E752C2">
        <w:rPr>
          <w:rFonts w:hint="eastAsia"/>
          <w:color w:val="00B050"/>
          <w:sz w:val="21"/>
          <w:szCs w:val="21"/>
        </w:rPr>
        <w:t>类的实现方法</w:t>
      </w:r>
    </w:p>
    <w:p w:rsidR="004B3C56" w:rsidRPr="00E752C2" w:rsidRDefault="004B3C56" w:rsidP="0048511D">
      <w:pPr>
        <w:spacing w:line="240" w:lineRule="auto"/>
        <w:ind w:leftChars="200" w:left="480" w:firstLine="420"/>
        <w:jc w:val="left"/>
        <w:rPr>
          <w:color w:val="00B050"/>
          <w:sz w:val="21"/>
          <w:szCs w:val="21"/>
        </w:rPr>
      </w:pPr>
      <w:r w:rsidRPr="00E752C2">
        <w:rPr>
          <w:rFonts w:hint="eastAsia"/>
          <w:color w:val="00B050"/>
          <w:sz w:val="21"/>
          <w:szCs w:val="21"/>
        </w:rPr>
        <w:t xml:space="preserve">     *  </w:t>
      </w:r>
      <w:r w:rsidRPr="00E752C2">
        <w:rPr>
          <w:rFonts w:hint="eastAsia"/>
          <w:color w:val="00B050"/>
          <w:sz w:val="21"/>
          <w:szCs w:val="21"/>
        </w:rPr>
        <w:t>功能</w:t>
      </w:r>
      <w:r w:rsidRPr="00E752C2">
        <w:rPr>
          <w:rFonts w:hint="eastAsia"/>
          <w:color w:val="00B050"/>
          <w:sz w:val="21"/>
          <w:szCs w:val="21"/>
        </w:rPr>
        <w:t xml:space="preserve"> </w:t>
      </w:r>
      <w:r w:rsidRPr="00E752C2">
        <w:rPr>
          <w:rFonts w:hint="eastAsia"/>
          <w:color w:val="00B050"/>
          <w:sz w:val="21"/>
          <w:szCs w:val="21"/>
        </w:rPr>
        <w:t>初始化</w:t>
      </w:r>
      <w:r w:rsidRPr="00E752C2">
        <w:rPr>
          <w:rFonts w:hint="eastAsia"/>
          <w:color w:val="00B050"/>
          <w:sz w:val="21"/>
          <w:szCs w:val="21"/>
        </w:rPr>
        <w:t>SVPN</w:t>
      </w:r>
      <w:r w:rsidRPr="00E752C2">
        <w:rPr>
          <w:rFonts w:hint="eastAsia"/>
          <w:color w:val="00B050"/>
          <w:sz w:val="21"/>
          <w:szCs w:val="21"/>
        </w:rPr>
        <w:t>的服务器的</w:t>
      </w:r>
      <w:r w:rsidRPr="00E752C2">
        <w:rPr>
          <w:rFonts w:hint="eastAsia"/>
          <w:color w:val="00B050"/>
          <w:sz w:val="21"/>
          <w:szCs w:val="21"/>
        </w:rPr>
        <w:t>IP</w:t>
      </w:r>
      <w:r w:rsidRPr="00E752C2">
        <w:rPr>
          <w:rFonts w:hint="eastAsia"/>
          <w:color w:val="00B050"/>
          <w:sz w:val="21"/>
          <w:szCs w:val="21"/>
        </w:rPr>
        <w:t>地址和端口值</w:t>
      </w:r>
    </w:p>
    <w:p w:rsidR="004B3C56" w:rsidRPr="00E752C2" w:rsidRDefault="004B3C56" w:rsidP="0048511D">
      <w:pPr>
        <w:spacing w:line="240" w:lineRule="auto"/>
        <w:ind w:leftChars="200" w:left="480" w:firstLine="420"/>
        <w:jc w:val="left"/>
        <w:rPr>
          <w:color w:val="00B050"/>
          <w:sz w:val="21"/>
          <w:szCs w:val="21"/>
        </w:rPr>
      </w:pPr>
      <w:r w:rsidRPr="00E752C2">
        <w:rPr>
          <w:rFonts w:hint="eastAsia"/>
          <w:color w:val="00B050"/>
          <w:sz w:val="21"/>
          <w:szCs w:val="21"/>
        </w:rPr>
        <w:lastRenderedPageBreak/>
        <w:t xml:space="preserve">     *  </w:t>
      </w:r>
      <w:r w:rsidRPr="00E752C2">
        <w:rPr>
          <w:rFonts w:hint="eastAsia"/>
          <w:color w:val="00B050"/>
          <w:sz w:val="21"/>
          <w:szCs w:val="21"/>
        </w:rPr>
        <w:t>注意事项</w:t>
      </w:r>
      <w:r w:rsidRPr="00E752C2">
        <w:rPr>
          <w:rFonts w:hint="eastAsia"/>
          <w:color w:val="00B050"/>
          <w:sz w:val="21"/>
          <w:szCs w:val="21"/>
        </w:rPr>
        <w:t xml:space="preserve"> </w:t>
      </w:r>
      <w:r w:rsidRPr="00E752C2">
        <w:rPr>
          <w:rFonts w:hint="eastAsia"/>
          <w:color w:val="00B050"/>
          <w:sz w:val="21"/>
          <w:szCs w:val="21"/>
        </w:rPr>
        <w:t>此接口只需要初始化一次</w:t>
      </w:r>
      <w:r w:rsidRPr="00E752C2">
        <w:rPr>
          <w:rFonts w:hint="eastAsia"/>
          <w:color w:val="00B050"/>
          <w:sz w:val="21"/>
          <w:szCs w:val="21"/>
        </w:rPr>
        <w:t>,</w:t>
      </w:r>
      <w:r w:rsidRPr="00E752C2">
        <w:rPr>
          <w:rFonts w:hint="eastAsia"/>
          <w:color w:val="00B050"/>
          <w:sz w:val="21"/>
          <w:szCs w:val="21"/>
        </w:rPr>
        <w:t>设置的委托必须实现委托方法</w:t>
      </w:r>
      <w:r w:rsidRPr="00E752C2">
        <w:rPr>
          <w:rFonts w:hint="eastAsia"/>
          <w:color w:val="00B050"/>
          <w:sz w:val="21"/>
          <w:szCs w:val="21"/>
        </w:rPr>
        <w:t>onCallBack</w:t>
      </w:r>
    </w:p>
    <w:p w:rsidR="004B3C56" w:rsidRPr="00E752C2" w:rsidRDefault="004B3C56" w:rsidP="0048511D">
      <w:pPr>
        <w:spacing w:line="240" w:lineRule="auto"/>
        <w:ind w:leftChars="200" w:left="480" w:firstLine="420"/>
        <w:jc w:val="left"/>
        <w:rPr>
          <w:color w:val="00B050"/>
          <w:sz w:val="21"/>
          <w:szCs w:val="21"/>
        </w:rPr>
      </w:pPr>
      <w:r w:rsidRPr="00E752C2">
        <w:rPr>
          <w:rFonts w:hint="eastAsia"/>
          <w:color w:val="00B050"/>
          <w:sz w:val="21"/>
          <w:szCs w:val="21"/>
        </w:rPr>
        <w:t xml:space="preserve">     */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0000FF"/>
          <w:sz w:val="21"/>
          <w:szCs w:val="21"/>
        </w:rPr>
      </w:pPr>
      <w:r w:rsidRPr="00E752C2">
        <w:rPr>
          <w:rFonts w:hint="eastAsia"/>
          <w:sz w:val="21"/>
          <w:szCs w:val="21"/>
        </w:rPr>
        <w:t xml:space="preserve">    </w:t>
      </w:r>
      <w:r w:rsidRPr="00E752C2">
        <w:rPr>
          <w:rFonts w:hint="eastAsia"/>
          <w:color w:val="0000FF"/>
          <w:sz w:val="21"/>
          <w:szCs w:val="21"/>
        </w:rPr>
        <w:t>self.helper = [AuthHelper getInstance];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0000FF"/>
          <w:sz w:val="21"/>
          <w:szCs w:val="21"/>
        </w:rPr>
      </w:pPr>
      <w:r w:rsidRPr="00E752C2">
        <w:rPr>
          <w:rFonts w:hint="eastAsia"/>
          <w:color w:val="0000FF"/>
          <w:sz w:val="21"/>
          <w:szCs w:val="21"/>
        </w:rPr>
        <w:t xml:space="preserve">    [helper setSvpnHostAndPort:vpnIp port:port delegate:self];</w:t>
      </w:r>
    </w:p>
    <w:p w:rsidR="004B3C56" w:rsidRPr="00E752C2" w:rsidRDefault="004B3C56" w:rsidP="0048511D">
      <w:pPr>
        <w:spacing w:line="240" w:lineRule="auto"/>
        <w:ind w:leftChars="200" w:left="480" w:firstLine="422"/>
        <w:rPr>
          <w:color w:val="00B050"/>
          <w:sz w:val="21"/>
          <w:szCs w:val="21"/>
        </w:rPr>
      </w:pPr>
      <w:r w:rsidRPr="00E752C2">
        <w:rPr>
          <w:b/>
          <w:color w:val="00B050"/>
          <w:sz w:val="21"/>
          <w:szCs w:val="21"/>
        </w:rPr>
        <w:tab/>
      </w:r>
      <w:r w:rsidRPr="00E752C2">
        <w:rPr>
          <w:rFonts w:hint="eastAsia"/>
          <w:color w:val="00B050"/>
          <w:sz w:val="21"/>
          <w:szCs w:val="21"/>
        </w:rPr>
        <w:t>//</w:t>
      </w:r>
      <w:r w:rsidRPr="00E752C2">
        <w:rPr>
          <w:rFonts w:hint="eastAsia"/>
          <w:color w:val="00B050"/>
          <w:sz w:val="21"/>
          <w:szCs w:val="21"/>
        </w:rPr>
        <w:t>以下为</w:t>
      </w:r>
      <w:r w:rsidRPr="00E752C2">
        <w:rPr>
          <w:rFonts w:hint="eastAsia"/>
          <w:color w:val="00B050"/>
          <w:sz w:val="21"/>
          <w:szCs w:val="21"/>
        </w:rPr>
        <w:t>APP</w:t>
      </w:r>
      <w:r w:rsidRPr="00E752C2">
        <w:rPr>
          <w:rFonts w:hint="eastAsia"/>
          <w:color w:val="00B050"/>
          <w:sz w:val="21"/>
          <w:szCs w:val="21"/>
        </w:rPr>
        <w:t>自身的初始化过程，与</w:t>
      </w:r>
      <w:r w:rsidRPr="00E752C2">
        <w:rPr>
          <w:rFonts w:hint="eastAsia"/>
          <w:color w:val="00B050"/>
          <w:sz w:val="21"/>
          <w:szCs w:val="21"/>
        </w:rPr>
        <w:t>SDK</w:t>
      </w:r>
      <w:r w:rsidRPr="00E752C2">
        <w:rPr>
          <w:rFonts w:hint="eastAsia"/>
          <w:color w:val="00B050"/>
          <w:sz w:val="21"/>
          <w:szCs w:val="21"/>
        </w:rPr>
        <w:t>无关。</w:t>
      </w:r>
    </w:p>
    <w:p w:rsidR="004B3C56" w:rsidRPr="00E752C2" w:rsidRDefault="004B3C56" w:rsidP="0048511D">
      <w:pPr>
        <w:spacing w:line="240" w:lineRule="auto"/>
        <w:ind w:leftChars="524" w:left="1258" w:firstLine="422"/>
        <w:rPr>
          <w:b/>
          <w:color w:val="7F7F7F"/>
          <w:sz w:val="21"/>
          <w:szCs w:val="21"/>
        </w:rPr>
      </w:pPr>
      <w:r w:rsidRPr="00E752C2">
        <w:rPr>
          <w:rFonts w:hint="eastAsia"/>
          <w:b/>
          <w:color w:val="7F7F7F"/>
          <w:sz w:val="21"/>
          <w:szCs w:val="21"/>
        </w:rPr>
        <w:t>……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0000FF"/>
          <w:sz w:val="21"/>
          <w:szCs w:val="21"/>
        </w:rPr>
      </w:pPr>
      <w:r w:rsidRPr="00E752C2">
        <w:rPr>
          <w:rFonts w:hint="eastAsia"/>
          <w:color w:val="0000FF"/>
          <w:sz w:val="21"/>
          <w:szCs w:val="21"/>
        </w:rPr>
        <w:t xml:space="preserve">  </w:t>
      </w:r>
      <w:r w:rsidRPr="00E752C2">
        <w:rPr>
          <w:rFonts w:hint="eastAsia"/>
          <w:color w:val="7F7F7F"/>
          <w:sz w:val="21"/>
          <w:szCs w:val="21"/>
        </w:rPr>
        <w:t>}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sz w:val="21"/>
          <w:szCs w:val="21"/>
        </w:rPr>
      </w:pPr>
    </w:p>
    <w:p w:rsidR="004B3C56" w:rsidRPr="00E752C2" w:rsidRDefault="00E752C2" w:rsidP="0048511D">
      <w:pPr>
        <w:spacing w:line="240" w:lineRule="auto"/>
        <w:ind w:leftChars="200" w:left="480" w:firstLine="422"/>
        <w:rPr>
          <w:b/>
          <w:color w:val="00B050"/>
          <w:sz w:val="21"/>
          <w:szCs w:val="21"/>
        </w:rPr>
      </w:pPr>
      <w:r w:rsidRPr="00E752C2">
        <w:rPr>
          <w:rFonts w:hint="eastAsia"/>
          <w:b/>
          <w:color w:val="00B050"/>
          <w:sz w:val="21"/>
          <w:szCs w:val="21"/>
        </w:rPr>
        <w:t>/*</w:t>
      </w:r>
      <w:r>
        <w:rPr>
          <w:rFonts w:hint="eastAsia"/>
          <w:b/>
          <w:color w:val="00B050"/>
          <w:sz w:val="21"/>
          <w:szCs w:val="21"/>
        </w:rPr>
        <w:t>第二</w:t>
      </w:r>
      <w:r>
        <w:rPr>
          <w:rFonts w:hint="eastAsia"/>
          <w:b/>
          <w:color w:val="00B050"/>
          <w:sz w:val="21"/>
          <w:szCs w:val="21"/>
        </w:rPr>
        <w:t xml:space="preserve"> VPN</w:t>
      </w:r>
      <w:r>
        <w:rPr>
          <w:rFonts w:hint="eastAsia"/>
          <w:b/>
          <w:color w:val="00B050"/>
          <w:sz w:val="21"/>
          <w:szCs w:val="21"/>
        </w:rPr>
        <w:t>状态获取（</w:t>
      </w:r>
      <w:r w:rsidR="004B3C56" w:rsidRPr="00E752C2">
        <w:rPr>
          <w:rFonts w:hint="eastAsia"/>
          <w:b/>
          <w:color w:val="00B050"/>
          <w:sz w:val="21"/>
          <w:szCs w:val="21"/>
        </w:rPr>
        <w:t>如果不需要关注</w:t>
      </w:r>
      <w:r w:rsidR="004B3C56" w:rsidRPr="00E752C2">
        <w:rPr>
          <w:rFonts w:hint="eastAsia"/>
          <w:b/>
          <w:color w:val="00B050"/>
          <w:sz w:val="21"/>
          <w:szCs w:val="21"/>
        </w:rPr>
        <w:t>VPN</w:t>
      </w:r>
      <w:r w:rsidR="004B3C56" w:rsidRPr="00E752C2">
        <w:rPr>
          <w:rFonts w:hint="eastAsia"/>
          <w:b/>
          <w:color w:val="00B050"/>
          <w:sz w:val="21"/>
          <w:szCs w:val="21"/>
        </w:rPr>
        <w:t>状态可以不实现此回调函数）</w:t>
      </w:r>
      <w:r w:rsidRPr="00E752C2">
        <w:rPr>
          <w:rFonts w:hint="eastAsia"/>
          <w:b/>
          <w:color w:val="00B050"/>
          <w:sz w:val="21"/>
          <w:szCs w:val="21"/>
        </w:rPr>
        <w:t>*/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00B050"/>
          <w:sz w:val="21"/>
          <w:szCs w:val="21"/>
        </w:rPr>
      </w:pPr>
      <w:r w:rsidRPr="00E752C2">
        <w:rPr>
          <w:rFonts w:hint="eastAsia"/>
          <w:color w:val="00B050"/>
          <w:sz w:val="21"/>
          <w:szCs w:val="21"/>
        </w:rPr>
        <w:t>/*</w:t>
      </w:r>
      <w:r w:rsidRPr="00E752C2">
        <w:rPr>
          <w:rFonts w:hint="eastAsia"/>
          <w:color w:val="00B050"/>
          <w:sz w:val="21"/>
          <w:szCs w:val="21"/>
        </w:rPr>
        <w:t>说明</w:t>
      </w:r>
      <w:r w:rsidRPr="00E752C2">
        <w:rPr>
          <w:rFonts w:hint="eastAsia"/>
          <w:color w:val="00B050"/>
          <w:sz w:val="21"/>
          <w:szCs w:val="21"/>
        </w:rPr>
        <w:t xml:space="preserve"> </w:t>
      </w:r>
      <w:r w:rsidRPr="00E752C2">
        <w:rPr>
          <w:rFonts w:hint="eastAsia"/>
          <w:color w:val="00B050"/>
          <w:sz w:val="21"/>
          <w:szCs w:val="21"/>
        </w:rPr>
        <w:t>初始化和认证的需要实现的回调函数，当初始化成功或失败，认证成功或者失败的时候，该回调函数会被调用来给用户通知结果，回调结果具体查看</w:t>
      </w:r>
      <w:r w:rsidRPr="00E752C2">
        <w:rPr>
          <w:rFonts w:hint="eastAsia"/>
          <w:color w:val="00B050"/>
          <w:sz w:val="21"/>
          <w:szCs w:val="21"/>
        </w:rPr>
        <w:t>vpnErrno</w:t>
      </w:r>
      <w:r w:rsidRPr="00E752C2">
        <w:rPr>
          <w:rFonts w:hint="eastAsia"/>
          <w:color w:val="00B050"/>
          <w:sz w:val="21"/>
          <w:szCs w:val="21"/>
        </w:rPr>
        <w:t>的值；如果回调通知认证成功，且下一个</w:t>
      </w:r>
      <w:r w:rsidRPr="00E752C2">
        <w:rPr>
          <w:rFonts w:hint="eastAsia"/>
          <w:color w:val="00B050"/>
          <w:sz w:val="21"/>
          <w:szCs w:val="21"/>
        </w:rPr>
        <w:t>authType</w:t>
      </w:r>
      <w:r w:rsidRPr="00E752C2">
        <w:rPr>
          <w:rFonts w:hint="eastAsia"/>
          <w:color w:val="00B050"/>
          <w:sz w:val="21"/>
          <w:szCs w:val="21"/>
        </w:rPr>
        <w:t>类型不为空类型时，则回调会提示用户设置下一个认证类型的参数，重新开始下一个认证，类型的值在</w:t>
      </w:r>
      <w:r w:rsidRPr="00E752C2">
        <w:rPr>
          <w:rFonts w:hint="eastAsia"/>
          <w:color w:val="00B050"/>
          <w:sz w:val="21"/>
          <w:szCs w:val="21"/>
        </w:rPr>
        <w:t>sdkheader.h</w:t>
      </w:r>
      <w:r w:rsidRPr="00E752C2">
        <w:rPr>
          <w:rFonts w:hint="eastAsia"/>
          <w:color w:val="00B050"/>
          <w:sz w:val="21"/>
          <w:szCs w:val="21"/>
        </w:rPr>
        <w:t>中有说明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00B050"/>
          <w:sz w:val="21"/>
          <w:szCs w:val="21"/>
        </w:rPr>
      </w:pPr>
      <w:r w:rsidRPr="00E752C2">
        <w:rPr>
          <w:rFonts w:hint="eastAsia"/>
          <w:color w:val="00B050"/>
          <w:sz w:val="21"/>
          <w:szCs w:val="21"/>
        </w:rPr>
        <w:t xml:space="preserve"> * </w:t>
      </w:r>
      <w:r w:rsidRPr="00E752C2">
        <w:rPr>
          <w:rFonts w:hint="eastAsia"/>
          <w:color w:val="00B050"/>
          <w:sz w:val="21"/>
          <w:szCs w:val="21"/>
        </w:rPr>
        <w:t>功能</w:t>
      </w:r>
      <w:r w:rsidRPr="00E752C2">
        <w:rPr>
          <w:rFonts w:hint="eastAsia"/>
          <w:color w:val="00B050"/>
          <w:sz w:val="21"/>
          <w:szCs w:val="21"/>
        </w:rPr>
        <w:t xml:space="preserve"> </w:t>
      </w:r>
      <w:r w:rsidRPr="00E752C2">
        <w:rPr>
          <w:rFonts w:hint="eastAsia"/>
          <w:color w:val="00B050"/>
          <w:sz w:val="21"/>
          <w:szCs w:val="21"/>
        </w:rPr>
        <w:t>通知</w:t>
      </w:r>
      <w:r w:rsidRPr="00E752C2">
        <w:rPr>
          <w:rFonts w:hint="eastAsia"/>
          <w:color w:val="00B050"/>
          <w:sz w:val="21"/>
          <w:szCs w:val="21"/>
        </w:rPr>
        <w:t>vpn</w:t>
      </w:r>
      <w:r w:rsidRPr="00E752C2">
        <w:rPr>
          <w:rFonts w:hint="eastAsia"/>
          <w:color w:val="00B050"/>
          <w:sz w:val="21"/>
          <w:szCs w:val="21"/>
        </w:rPr>
        <w:t>初始化成功或者失败，认证成功或者失败的结果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00B050"/>
          <w:sz w:val="21"/>
          <w:szCs w:val="21"/>
        </w:rPr>
      </w:pPr>
      <w:r w:rsidRPr="00E752C2">
        <w:rPr>
          <w:rFonts w:hint="eastAsia"/>
          <w:color w:val="00B050"/>
          <w:sz w:val="21"/>
          <w:szCs w:val="21"/>
        </w:rPr>
        <w:t xml:space="preserve"> * </w:t>
      </w:r>
      <w:r w:rsidRPr="00E752C2">
        <w:rPr>
          <w:rFonts w:hint="eastAsia"/>
          <w:color w:val="00B050"/>
          <w:sz w:val="21"/>
          <w:szCs w:val="21"/>
        </w:rPr>
        <w:t>注意事项</w:t>
      </w:r>
      <w:r w:rsidRPr="00E752C2">
        <w:rPr>
          <w:rFonts w:hint="eastAsia"/>
          <w:color w:val="00B050"/>
          <w:sz w:val="21"/>
          <w:szCs w:val="21"/>
        </w:rPr>
        <w:t xml:space="preserve"> </w:t>
      </w:r>
      <w:r w:rsidRPr="00E752C2">
        <w:rPr>
          <w:rFonts w:hint="eastAsia"/>
          <w:color w:val="00B050"/>
          <w:sz w:val="21"/>
          <w:szCs w:val="21"/>
        </w:rPr>
        <w:t>在给</w:t>
      </w:r>
      <w:r w:rsidRPr="00E752C2">
        <w:rPr>
          <w:rFonts w:hint="eastAsia"/>
          <w:color w:val="00B050"/>
          <w:sz w:val="21"/>
          <w:szCs w:val="21"/>
        </w:rPr>
        <w:t>AuthHelper</w:t>
      </w:r>
      <w:r w:rsidRPr="00E752C2">
        <w:rPr>
          <w:rFonts w:hint="eastAsia"/>
          <w:color w:val="00B050"/>
          <w:sz w:val="21"/>
          <w:szCs w:val="21"/>
        </w:rPr>
        <w:t>设置的委托中需要实现此方法，同时也可以在第一次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00B050"/>
          <w:sz w:val="21"/>
          <w:szCs w:val="21"/>
        </w:rPr>
      </w:pPr>
      <w:r w:rsidRPr="00E752C2">
        <w:rPr>
          <w:rFonts w:hint="eastAsia"/>
          <w:color w:val="00B050"/>
          <w:sz w:val="21"/>
          <w:szCs w:val="21"/>
        </w:rPr>
        <w:t xml:space="preserve"> */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0000FF"/>
          <w:sz w:val="21"/>
          <w:szCs w:val="21"/>
        </w:rPr>
      </w:pPr>
      <w:r w:rsidRPr="00E752C2">
        <w:rPr>
          <w:rFonts w:hint="eastAsia"/>
          <w:color w:val="0000FF"/>
          <w:sz w:val="21"/>
          <w:szCs w:val="21"/>
        </w:rPr>
        <w:t>- (void) onCallBack:(const VPN_RESULT_NO)vpnErrno authType:(const int)authType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0000FF"/>
          <w:sz w:val="21"/>
          <w:szCs w:val="21"/>
        </w:rPr>
      </w:pPr>
      <w:r w:rsidRPr="00E752C2">
        <w:rPr>
          <w:rFonts w:hint="eastAsia"/>
          <w:color w:val="0000FF"/>
          <w:sz w:val="21"/>
          <w:szCs w:val="21"/>
        </w:rPr>
        <w:t>{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0000FF"/>
          <w:sz w:val="21"/>
          <w:szCs w:val="21"/>
        </w:rPr>
      </w:pPr>
      <w:r w:rsidRPr="00E752C2">
        <w:rPr>
          <w:rFonts w:hint="eastAsia"/>
          <w:color w:val="0000FF"/>
          <w:sz w:val="21"/>
          <w:szCs w:val="21"/>
        </w:rPr>
        <w:t xml:space="preserve">    switch (vpnErrno)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0000FF"/>
          <w:sz w:val="21"/>
          <w:szCs w:val="21"/>
        </w:rPr>
      </w:pPr>
      <w:r w:rsidRPr="00E752C2">
        <w:rPr>
          <w:rFonts w:hint="eastAsia"/>
          <w:color w:val="0000FF"/>
          <w:sz w:val="21"/>
          <w:szCs w:val="21"/>
        </w:rPr>
        <w:t xml:space="preserve">    {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0000FF"/>
          <w:sz w:val="21"/>
          <w:szCs w:val="21"/>
        </w:rPr>
      </w:pPr>
      <w:r w:rsidRPr="00E752C2">
        <w:rPr>
          <w:rFonts w:hint="eastAsia"/>
          <w:color w:val="0000FF"/>
          <w:sz w:val="21"/>
          <w:szCs w:val="21"/>
        </w:rPr>
        <w:t xml:space="preserve">      </w:t>
      </w:r>
      <w:r w:rsidRPr="00E752C2">
        <w:rPr>
          <w:rFonts w:hint="eastAsia"/>
          <w:b/>
          <w:color w:val="00B050"/>
          <w:sz w:val="21"/>
          <w:szCs w:val="21"/>
        </w:rPr>
        <w:t xml:space="preserve">  </w:t>
      </w:r>
      <w:r w:rsidRPr="00E752C2">
        <w:rPr>
          <w:rFonts w:hint="eastAsia"/>
          <w:color w:val="0000FF"/>
          <w:sz w:val="21"/>
          <w:szCs w:val="21"/>
        </w:rPr>
        <w:t>case RESULT_VPN_INIT_FAIL:</w:t>
      </w:r>
      <w:r w:rsidRPr="00E752C2">
        <w:rPr>
          <w:rFonts w:hint="eastAsia"/>
          <w:color w:val="00B050"/>
          <w:sz w:val="21"/>
          <w:szCs w:val="21"/>
        </w:rPr>
        <w:t xml:space="preserve"> // vpn </w:t>
      </w:r>
      <w:r w:rsidRPr="00E752C2">
        <w:rPr>
          <w:rFonts w:hint="eastAsia"/>
          <w:color w:val="00B050"/>
          <w:sz w:val="21"/>
          <w:szCs w:val="21"/>
        </w:rPr>
        <w:t>初始化失败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7F7F7F"/>
          <w:sz w:val="21"/>
          <w:szCs w:val="21"/>
        </w:rPr>
      </w:pPr>
      <w:r w:rsidRPr="00E752C2">
        <w:rPr>
          <w:rFonts w:hint="eastAsia"/>
          <w:color w:val="0000FF"/>
          <w:sz w:val="21"/>
          <w:szCs w:val="21"/>
        </w:rPr>
        <w:t xml:space="preserve">        </w:t>
      </w:r>
      <w:r w:rsidRPr="00E752C2">
        <w:rPr>
          <w:rFonts w:hint="eastAsia"/>
          <w:color w:val="7F7F7F"/>
          <w:sz w:val="21"/>
          <w:szCs w:val="21"/>
        </w:rPr>
        <w:t xml:space="preserve">    break;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0000FF"/>
          <w:sz w:val="21"/>
          <w:szCs w:val="21"/>
        </w:rPr>
      </w:pPr>
      <w:r w:rsidRPr="00E752C2">
        <w:rPr>
          <w:rFonts w:hint="eastAsia"/>
          <w:color w:val="0000FF"/>
          <w:sz w:val="21"/>
          <w:szCs w:val="21"/>
        </w:rPr>
        <w:t xml:space="preserve">        case RESULT_VPN_AUTH_FAIL: </w:t>
      </w:r>
      <w:r w:rsidRPr="00E752C2">
        <w:rPr>
          <w:rFonts w:hint="eastAsia"/>
          <w:color w:val="00B050"/>
          <w:sz w:val="21"/>
          <w:szCs w:val="21"/>
        </w:rPr>
        <w:t xml:space="preserve"> // vpn </w:t>
      </w:r>
      <w:r w:rsidRPr="00E752C2">
        <w:rPr>
          <w:rFonts w:hint="eastAsia"/>
          <w:color w:val="00B050"/>
          <w:sz w:val="21"/>
          <w:szCs w:val="21"/>
        </w:rPr>
        <w:t>认证失败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7F7F7F"/>
          <w:sz w:val="21"/>
          <w:szCs w:val="21"/>
        </w:rPr>
      </w:pPr>
      <w:r w:rsidRPr="00E752C2">
        <w:rPr>
          <w:rFonts w:hint="eastAsia"/>
          <w:color w:val="0000FF"/>
          <w:sz w:val="21"/>
          <w:szCs w:val="21"/>
        </w:rPr>
        <w:t xml:space="preserve">           </w:t>
      </w:r>
      <w:r w:rsidRPr="00E752C2">
        <w:rPr>
          <w:rFonts w:hint="eastAsia"/>
          <w:color w:val="7F7F7F"/>
          <w:sz w:val="21"/>
          <w:szCs w:val="21"/>
        </w:rPr>
        <w:t xml:space="preserve"> break;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0000FF"/>
          <w:sz w:val="21"/>
          <w:szCs w:val="21"/>
        </w:rPr>
      </w:pPr>
      <w:r w:rsidRPr="00E752C2">
        <w:rPr>
          <w:rFonts w:hint="eastAsia"/>
          <w:color w:val="0000FF"/>
          <w:sz w:val="21"/>
          <w:szCs w:val="21"/>
        </w:rPr>
        <w:t xml:space="preserve">        case RESULT_VPN_INIT_SUCCESS:  </w:t>
      </w:r>
      <w:r w:rsidRPr="00E752C2">
        <w:rPr>
          <w:rFonts w:hint="eastAsia"/>
          <w:color w:val="00B050"/>
          <w:sz w:val="21"/>
          <w:szCs w:val="21"/>
        </w:rPr>
        <w:t xml:space="preserve">// vpn </w:t>
      </w:r>
      <w:r w:rsidRPr="00E752C2">
        <w:rPr>
          <w:rFonts w:hint="eastAsia"/>
          <w:color w:val="00B050"/>
          <w:sz w:val="21"/>
          <w:szCs w:val="21"/>
        </w:rPr>
        <w:t>初始化成功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7F7F7F"/>
          <w:sz w:val="21"/>
          <w:szCs w:val="21"/>
        </w:rPr>
      </w:pPr>
      <w:r w:rsidRPr="00E752C2">
        <w:rPr>
          <w:rFonts w:hint="eastAsia"/>
          <w:color w:val="0000FF"/>
          <w:sz w:val="21"/>
          <w:szCs w:val="21"/>
        </w:rPr>
        <w:t xml:space="preserve">           </w:t>
      </w:r>
      <w:r w:rsidRPr="00E752C2">
        <w:rPr>
          <w:rFonts w:hint="eastAsia"/>
          <w:color w:val="7F7F7F"/>
          <w:sz w:val="21"/>
          <w:szCs w:val="21"/>
        </w:rPr>
        <w:t xml:space="preserve"> break;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0000FF"/>
          <w:sz w:val="21"/>
          <w:szCs w:val="21"/>
        </w:rPr>
      </w:pPr>
      <w:r w:rsidRPr="00E752C2">
        <w:rPr>
          <w:rFonts w:hint="eastAsia"/>
          <w:color w:val="0000FF"/>
          <w:sz w:val="21"/>
          <w:szCs w:val="21"/>
        </w:rPr>
        <w:t xml:space="preserve">       </w:t>
      </w:r>
      <w:r w:rsidRPr="00E752C2">
        <w:rPr>
          <w:rFonts w:hint="eastAsia"/>
          <w:b/>
          <w:color w:val="00B050"/>
          <w:sz w:val="21"/>
          <w:szCs w:val="21"/>
        </w:rPr>
        <w:t xml:space="preserve"> </w:t>
      </w:r>
      <w:r w:rsidRPr="00E752C2">
        <w:rPr>
          <w:rFonts w:hint="eastAsia"/>
          <w:color w:val="0000FF"/>
          <w:sz w:val="21"/>
          <w:szCs w:val="21"/>
        </w:rPr>
        <w:t>case RESULT_VPN_AUTH_SUCCESS:</w:t>
      </w:r>
      <w:r w:rsidRPr="00E752C2">
        <w:rPr>
          <w:rFonts w:hint="eastAsia"/>
          <w:b/>
          <w:color w:val="00B050"/>
          <w:sz w:val="21"/>
          <w:szCs w:val="21"/>
        </w:rPr>
        <w:t xml:space="preserve"> </w:t>
      </w:r>
      <w:r w:rsidRPr="00E752C2">
        <w:rPr>
          <w:rFonts w:hint="eastAsia"/>
          <w:color w:val="00B050"/>
          <w:sz w:val="21"/>
          <w:szCs w:val="21"/>
        </w:rPr>
        <w:t xml:space="preserve">// vpn </w:t>
      </w:r>
      <w:r w:rsidRPr="00E752C2">
        <w:rPr>
          <w:rFonts w:hint="eastAsia"/>
          <w:color w:val="00B050"/>
          <w:sz w:val="21"/>
          <w:szCs w:val="21"/>
        </w:rPr>
        <w:t>认证成功，</w:t>
      </w:r>
      <w:r w:rsidRPr="00E752C2">
        <w:rPr>
          <w:rFonts w:hint="eastAsia"/>
          <w:color w:val="00B050"/>
          <w:sz w:val="21"/>
          <w:szCs w:val="21"/>
        </w:rPr>
        <w:t>authType</w:t>
      </w:r>
      <w:r w:rsidRPr="00E752C2">
        <w:rPr>
          <w:rFonts w:hint="eastAsia"/>
          <w:color w:val="00B050"/>
          <w:sz w:val="21"/>
          <w:szCs w:val="21"/>
        </w:rPr>
        <w:t>具体值表示下一个需要的认证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7F7F7F"/>
          <w:sz w:val="21"/>
          <w:szCs w:val="21"/>
        </w:rPr>
      </w:pPr>
      <w:r w:rsidRPr="00E752C2">
        <w:rPr>
          <w:rFonts w:hint="eastAsia"/>
          <w:color w:val="0000FF"/>
          <w:sz w:val="21"/>
          <w:szCs w:val="21"/>
        </w:rPr>
        <w:t xml:space="preserve">               </w:t>
      </w:r>
      <w:r w:rsidRPr="00E752C2">
        <w:rPr>
          <w:rFonts w:hint="eastAsia"/>
          <w:color w:val="7F7F7F"/>
          <w:sz w:val="21"/>
          <w:szCs w:val="21"/>
        </w:rPr>
        <w:t xml:space="preserve"> break;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0000FF"/>
          <w:sz w:val="21"/>
          <w:szCs w:val="21"/>
        </w:rPr>
      </w:pPr>
      <w:r w:rsidRPr="00E752C2">
        <w:rPr>
          <w:rFonts w:hint="eastAsia"/>
          <w:color w:val="0000FF"/>
          <w:sz w:val="21"/>
          <w:szCs w:val="21"/>
        </w:rPr>
        <w:t xml:space="preserve">        case RESULT_VPN_AUTH_LOGOUT:  </w:t>
      </w:r>
      <w:r w:rsidRPr="00E752C2">
        <w:rPr>
          <w:rFonts w:hint="eastAsia"/>
          <w:color w:val="00B050"/>
          <w:sz w:val="21"/>
          <w:szCs w:val="21"/>
        </w:rPr>
        <w:t xml:space="preserve">// vpn </w:t>
      </w:r>
      <w:r w:rsidRPr="00E752C2">
        <w:rPr>
          <w:rFonts w:hint="eastAsia"/>
          <w:color w:val="00B050"/>
          <w:sz w:val="21"/>
          <w:szCs w:val="21"/>
        </w:rPr>
        <w:t>注销成功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7F7F7F"/>
          <w:sz w:val="21"/>
          <w:szCs w:val="21"/>
        </w:rPr>
      </w:pPr>
      <w:r w:rsidRPr="00E752C2">
        <w:rPr>
          <w:rFonts w:hint="eastAsia"/>
          <w:color w:val="0000FF"/>
          <w:sz w:val="21"/>
          <w:szCs w:val="21"/>
        </w:rPr>
        <w:t xml:space="preserve">          </w:t>
      </w:r>
      <w:r w:rsidRPr="00E752C2">
        <w:rPr>
          <w:rFonts w:hint="eastAsia"/>
          <w:color w:val="7F7F7F"/>
          <w:sz w:val="21"/>
          <w:szCs w:val="21"/>
        </w:rPr>
        <w:t xml:space="preserve">  break;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0000FF"/>
          <w:sz w:val="21"/>
          <w:szCs w:val="21"/>
        </w:rPr>
      </w:pPr>
      <w:r w:rsidRPr="00E752C2">
        <w:rPr>
          <w:rFonts w:hint="eastAsia"/>
          <w:color w:val="0000FF"/>
          <w:sz w:val="21"/>
          <w:szCs w:val="21"/>
        </w:rPr>
        <w:t xml:space="preserve">        case RESULT_VPN_NONE: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7F7F7F"/>
          <w:sz w:val="21"/>
          <w:szCs w:val="21"/>
        </w:rPr>
      </w:pPr>
      <w:r w:rsidRPr="00E752C2">
        <w:rPr>
          <w:rFonts w:hint="eastAsia"/>
          <w:color w:val="0000FF"/>
          <w:sz w:val="21"/>
          <w:szCs w:val="21"/>
        </w:rPr>
        <w:lastRenderedPageBreak/>
        <w:t xml:space="preserve">         </w:t>
      </w:r>
      <w:r w:rsidRPr="00E752C2">
        <w:rPr>
          <w:rFonts w:hint="eastAsia"/>
          <w:color w:val="7F7F7F"/>
          <w:sz w:val="21"/>
          <w:szCs w:val="21"/>
        </w:rPr>
        <w:t xml:space="preserve">   break;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7F7F7F"/>
          <w:sz w:val="21"/>
          <w:szCs w:val="21"/>
        </w:rPr>
      </w:pPr>
      <w:r w:rsidRPr="00E752C2">
        <w:rPr>
          <w:rFonts w:hint="eastAsia"/>
          <w:color w:val="0000FF"/>
          <w:sz w:val="21"/>
          <w:szCs w:val="21"/>
        </w:rPr>
        <w:t xml:space="preserve">    </w:t>
      </w:r>
      <w:r w:rsidRPr="00E752C2">
        <w:rPr>
          <w:rFonts w:hint="eastAsia"/>
          <w:color w:val="7F7F7F"/>
          <w:sz w:val="21"/>
          <w:szCs w:val="21"/>
        </w:rPr>
        <w:t xml:space="preserve">    default: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7F7F7F"/>
          <w:sz w:val="21"/>
          <w:szCs w:val="21"/>
        </w:rPr>
      </w:pPr>
      <w:r w:rsidRPr="00E752C2">
        <w:rPr>
          <w:rFonts w:hint="eastAsia"/>
          <w:color w:val="7F7F7F"/>
          <w:sz w:val="21"/>
          <w:szCs w:val="21"/>
        </w:rPr>
        <w:t xml:space="preserve">            break;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0000FF"/>
          <w:sz w:val="21"/>
          <w:szCs w:val="21"/>
        </w:rPr>
      </w:pPr>
      <w:r w:rsidRPr="00E752C2">
        <w:rPr>
          <w:rFonts w:hint="eastAsia"/>
          <w:color w:val="0000FF"/>
          <w:sz w:val="21"/>
          <w:szCs w:val="21"/>
        </w:rPr>
        <w:t xml:space="preserve">    }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0000FF"/>
          <w:sz w:val="21"/>
          <w:szCs w:val="21"/>
        </w:rPr>
      </w:pPr>
      <w:r w:rsidRPr="00E752C2">
        <w:rPr>
          <w:rFonts w:hint="eastAsia"/>
          <w:color w:val="0000FF"/>
          <w:sz w:val="21"/>
          <w:szCs w:val="21"/>
        </w:rPr>
        <w:t>}</w:t>
      </w:r>
    </w:p>
    <w:p w:rsidR="004B3C56" w:rsidRPr="00E752C2" w:rsidRDefault="00E752C2" w:rsidP="0048511D">
      <w:pPr>
        <w:spacing w:line="240" w:lineRule="auto"/>
        <w:ind w:leftChars="200" w:left="480" w:firstLine="422"/>
        <w:rPr>
          <w:b/>
          <w:color w:val="00B050"/>
          <w:sz w:val="21"/>
          <w:szCs w:val="21"/>
        </w:rPr>
      </w:pPr>
      <w:r w:rsidRPr="00E752C2">
        <w:rPr>
          <w:rFonts w:hint="eastAsia"/>
          <w:b/>
          <w:color w:val="00B050"/>
          <w:sz w:val="21"/>
          <w:szCs w:val="21"/>
        </w:rPr>
        <w:t>/*</w:t>
      </w:r>
      <w:r w:rsidRPr="00E752C2">
        <w:rPr>
          <w:rFonts w:hint="eastAsia"/>
          <w:b/>
          <w:color w:val="00B050"/>
          <w:sz w:val="21"/>
          <w:szCs w:val="21"/>
        </w:rPr>
        <w:t>第三</w:t>
      </w:r>
      <w:r w:rsidRPr="00E752C2">
        <w:rPr>
          <w:rFonts w:hint="eastAsia"/>
          <w:b/>
          <w:color w:val="00B050"/>
          <w:sz w:val="21"/>
          <w:szCs w:val="21"/>
        </w:rPr>
        <w:t xml:space="preserve"> </w:t>
      </w:r>
      <w:r w:rsidR="004B3C56" w:rsidRPr="00E752C2">
        <w:rPr>
          <w:rFonts w:hint="eastAsia"/>
          <w:b/>
          <w:color w:val="00B050"/>
          <w:sz w:val="21"/>
          <w:szCs w:val="21"/>
        </w:rPr>
        <w:t>设置认证参数，开始登录</w:t>
      </w:r>
      <w:r w:rsidR="004B3C56" w:rsidRPr="00E752C2">
        <w:rPr>
          <w:rFonts w:hint="eastAsia"/>
          <w:b/>
          <w:color w:val="00B050"/>
          <w:sz w:val="21"/>
          <w:szCs w:val="21"/>
        </w:rPr>
        <w:t>SVPN</w:t>
      </w:r>
      <w:r w:rsidRPr="00E752C2">
        <w:rPr>
          <w:rFonts w:hint="eastAsia"/>
          <w:b/>
          <w:color w:val="00B050"/>
          <w:sz w:val="21"/>
          <w:szCs w:val="21"/>
        </w:rPr>
        <w:t>*/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7F7F7F"/>
          <w:sz w:val="21"/>
          <w:szCs w:val="21"/>
        </w:rPr>
      </w:pPr>
      <w:r w:rsidRPr="00E752C2">
        <w:rPr>
          <w:rFonts w:hint="eastAsia"/>
          <w:color w:val="7F7F7F"/>
          <w:sz w:val="21"/>
          <w:szCs w:val="21"/>
        </w:rPr>
        <w:t>-(IBAction)buttonPressed:(id)sender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7F7F7F"/>
          <w:sz w:val="21"/>
          <w:szCs w:val="21"/>
        </w:rPr>
      </w:pPr>
      <w:r w:rsidRPr="00E752C2">
        <w:rPr>
          <w:rFonts w:hint="eastAsia"/>
          <w:color w:val="7F7F7F"/>
          <w:sz w:val="21"/>
          <w:szCs w:val="21"/>
        </w:rPr>
        <w:t>{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00B050"/>
          <w:sz w:val="21"/>
          <w:szCs w:val="21"/>
        </w:rPr>
      </w:pPr>
      <w:r w:rsidRPr="00E752C2">
        <w:rPr>
          <w:rFonts w:hint="eastAsia"/>
          <w:color w:val="0000FF"/>
          <w:sz w:val="21"/>
          <w:szCs w:val="21"/>
        </w:rPr>
        <w:t xml:space="preserve">       </w:t>
      </w:r>
      <w:r w:rsidRPr="00E752C2">
        <w:rPr>
          <w:rFonts w:hint="eastAsia"/>
          <w:color w:val="00B050"/>
          <w:sz w:val="21"/>
          <w:szCs w:val="21"/>
        </w:rPr>
        <w:t xml:space="preserve"> /* </w:t>
      </w:r>
      <w:r w:rsidRPr="00E752C2">
        <w:rPr>
          <w:rFonts w:hint="eastAsia"/>
          <w:color w:val="00B050"/>
          <w:sz w:val="21"/>
          <w:szCs w:val="21"/>
        </w:rPr>
        <w:t>说明</w:t>
      </w:r>
      <w:r w:rsidRPr="00E752C2">
        <w:rPr>
          <w:rFonts w:hint="eastAsia"/>
          <w:color w:val="00B050"/>
          <w:sz w:val="21"/>
          <w:szCs w:val="21"/>
        </w:rPr>
        <w:t xml:space="preserve"> </w:t>
      </w:r>
      <w:r w:rsidRPr="00E752C2">
        <w:rPr>
          <w:rFonts w:hint="eastAsia"/>
          <w:color w:val="00B050"/>
          <w:sz w:val="21"/>
          <w:szCs w:val="21"/>
        </w:rPr>
        <w:t>此句为</w:t>
      </w:r>
      <w:r w:rsidRPr="00E752C2">
        <w:rPr>
          <w:rFonts w:hint="eastAsia"/>
          <w:color w:val="00B050"/>
          <w:sz w:val="21"/>
          <w:szCs w:val="21"/>
        </w:rPr>
        <w:t>SVPN</w:t>
      </w:r>
      <w:r w:rsidRPr="00E752C2">
        <w:rPr>
          <w:rFonts w:hint="eastAsia"/>
          <w:color w:val="00B050"/>
          <w:sz w:val="21"/>
          <w:szCs w:val="21"/>
        </w:rPr>
        <w:t>认证设置参数的接口调用，已经直接将</w:t>
      </w:r>
      <w:r w:rsidRPr="00E752C2">
        <w:rPr>
          <w:rFonts w:hint="eastAsia"/>
          <w:color w:val="00B050"/>
          <w:sz w:val="21"/>
          <w:szCs w:val="21"/>
        </w:rPr>
        <w:t>C</w:t>
      </w:r>
      <w:r w:rsidRPr="00E752C2">
        <w:rPr>
          <w:rFonts w:hint="eastAsia"/>
          <w:color w:val="00B050"/>
          <w:sz w:val="21"/>
          <w:szCs w:val="21"/>
        </w:rPr>
        <w:t>接口封装为</w:t>
      </w:r>
      <w:r w:rsidRPr="00E752C2">
        <w:rPr>
          <w:rFonts w:hint="eastAsia"/>
          <w:color w:val="00B050"/>
          <w:sz w:val="21"/>
          <w:szCs w:val="21"/>
        </w:rPr>
        <w:t>AuthHelper</w:t>
      </w:r>
      <w:r w:rsidRPr="00E752C2">
        <w:rPr>
          <w:rFonts w:hint="eastAsia"/>
          <w:color w:val="00B050"/>
          <w:sz w:val="21"/>
          <w:szCs w:val="21"/>
        </w:rPr>
        <w:t>类的方法，方便用户使用，如果想了解实现细则，可以直接查看</w:t>
      </w:r>
      <w:r w:rsidRPr="00E752C2">
        <w:rPr>
          <w:rFonts w:hint="eastAsia"/>
          <w:color w:val="00B050"/>
          <w:sz w:val="21"/>
          <w:szCs w:val="21"/>
        </w:rPr>
        <w:t>AuthHelper</w:t>
      </w:r>
      <w:r w:rsidRPr="00E752C2">
        <w:rPr>
          <w:rFonts w:hint="eastAsia"/>
          <w:color w:val="00B050"/>
          <w:sz w:val="21"/>
          <w:szCs w:val="21"/>
        </w:rPr>
        <w:t>类的实现方法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00B050"/>
          <w:sz w:val="21"/>
          <w:szCs w:val="21"/>
        </w:rPr>
      </w:pPr>
      <w:r w:rsidRPr="00E752C2">
        <w:rPr>
          <w:rFonts w:hint="eastAsia"/>
          <w:color w:val="00B050"/>
          <w:sz w:val="21"/>
          <w:szCs w:val="21"/>
        </w:rPr>
        <w:t xml:space="preserve">         *  </w:t>
      </w:r>
      <w:r w:rsidRPr="00E752C2">
        <w:rPr>
          <w:rFonts w:hint="eastAsia"/>
          <w:color w:val="00B050"/>
          <w:sz w:val="21"/>
          <w:szCs w:val="21"/>
        </w:rPr>
        <w:t>功能</w:t>
      </w:r>
      <w:r w:rsidRPr="00E752C2">
        <w:rPr>
          <w:rFonts w:hint="eastAsia"/>
          <w:color w:val="00B050"/>
          <w:sz w:val="21"/>
          <w:szCs w:val="21"/>
        </w:rPr>
        <w:t xml:space="preserve"> </w:t>
      </w:r>
      <w:r w:rsidRPr="00E752C2">
        <w:rPr>
          <w:rFonts w:hint="eastAsia"/>
          <w:color w:val="00B050"/>
          <w:sz w:val="21"/>
          <w:szCs w:val="21"/>
        </w:rPr>
        <w:t>开始登陆</w:t>
      </w:r>
      <w:r w:rsidRPr="00E752C2">
        <w:rPr>
          <w:rFonts w:hint="eastAsia"/>
          <w:color w:val="00B050"/>
          <w:sz w:val="21"/>
          <w:szCs w:val="21"/>
        </w:rPr>
        <w:t>SVPN</w:t>
      </w:r>
      <w:r w:rsidRPr="00E752C2">
        <w:rPr>
          <w:rFonts w:hint="eastAsia"/>
          <w:color w:val="00B050"/>
          <w:sz w:val="21"/>
          <w:szCs w:val="21"/>
        </w:rPr>
        <w:t>服务器，开始</w:t>
      </w:r>
      <w:r w:rsidRPr="00E752C2">
        <w:rPr>
          <w:rFonts w:hint="eastAsia"/>
          <w:color w:val="00B050"/>
          <w:sz w:val="21"/>
          <w:szCs w:val="21"/>
        </w:rPr>
        <w:t>SVPN</w:t>
      </w:r>
      <w:r w:rsidRPr="00E752C2">
        <w:rPr>
          <w:rFonts w:hint="eastAsia"/>
          <w:color w:val="00B050"/>
          <w:sz w:val="21"/>
          <w:szCs w:val="21"/>
        </w:rPr>
        <w:t>的用户名密码认证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00B050"/>
          <w:sz w:val="21"/>
          <w:szCs w:val="21"/>
        </w:rPr>
      </w:pPr>
      <w:r w:rsidRPr="00E752C2">
        <w:rPr>
          <w:rFonts w:hint="eastAsia"/>
          <w:color w:val="00B050"/>
          <w:sz w:val="21"/>
          <w:szCs w:val="21"/>
        </w:rPr>
        <w:t xml:space="preserve">         *  </w:t>
      </w:r>
      <w:r w:rsidRPr="00E752C2">
        <w:rPr>
          <w:rFonts w:hint="eastAsia"/>
          <w:color w:val="00B050"/>
          <w:sz w:val="21"/>
          <w:szCs w:val="21"/>
        </w:rPr>
        <w:t>注意事项</w:t>
      </w:r>
      <w:r w:rsidRPr="00E752C2">
        <w:rPr>
          <w:rFonts w:hint="eastAsia"/>
          <w:color w:val="00B050"/>
          <w:sz w:val="21"/>
          <w:szCs w:val="21"/>
        </w:rPr>
        <w:t xml:space="preserve"> </w:t>
      </w:r>
      <w:r w:rsidRPr="00E752C2">
        <w:rPr>
          <w:rFonts w:hint="eastAsia"/>
          <w:color w:val="00B050"/>
          <w:sz w:val="21"/>
          <w:szCs w:val="21"/>
        </w:rPr>
        <w:t>设置认证参数可以在开始认证前或者开始认证之后，如果开始认证后发现没有设置对应的认真参数，还会以回调函数的形势通知用户设置，此处具有很强的灵活性，方便用户选择性的使用</w:t>
      </w:r>
      <w:r w:rsidRPr="00E752C2">
        <w:rPr>
          <w:rFonts w:hint="eastAsia"/>
          <w:color w:val="00B050"/>
          <w:sz w:val="21"/>
          <w:szCs w:val="21"/>
        </w:rPr>
        <w:t>*/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0000FF"/>
          <w:sz w:val="21"/>
          <w:szCs w:val="21"/>
        </w:rPr>
      </w:pPr>
      <w:r w:rsidRPr="00E752C2">
        <w:rPr>
          <w:rFonts w:hint="eastAsia"/>
          <w:color w:val="0000FF"/>
          <w:sz w:val="21"/>
          <w:szCs w:val="21"/>
        </w:rPr>
        <w:t xml:space="preserve">    [helper setUserNamePassword:userName1 password:password1];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00B050"/>
          <w:sz w:val="21"/>
          <w:szCs w:val="21"/>
        </w:rPr>
      </w:pPr>
      <w:r w:rsidRPr="00E752C2">
        <w:rPr>
          <w:rFonts w:hint="eastAsia"/>
          <w:color w:val="0000FF"/>
          <w:sz w:val="21"/>
          <w:szCs w:val="21"/>
        </w:rPr>
        <w:t xml:space="preserve">        </w:t>
      </w:r>
      <w:r w:rsidRPr="00E752C2">
        <w:rPr>
          <w:rFonts w:hint="eastAsia"/>
          <w:color w:val="00B050"/>
          <w:sz w:val="21"/>
          <w:szCs w:val="21"/>
        </w:rPr>
        <w:t>/*</w:t>
      </w:r>
      <w:r w:rsidRPr="00E752C2">
        <w:rPr>
          <w:rFonts w:hint="eastAsia"/>
          <w:color w:val="00B050"/>
          <w:sz w:val="21"/>
          <w:szCs w:val="21"/>
        </w:rPr>
        <w:t>说明</w:t>
      </w:r>
      <w:r w:rsidRPr="00E752C2">
        <w:rPr>
          <w:rFonts w:hint="eastAsia"/>
          <w:color w:val="00B050"/>
          <w:sz w:val="21"/>
          <w:szCs w:val="21"/>
        </w:rPr>
        <w:t xml:space="preserve"> </w:t>
      </w:r>
      <w:r w:rsidRPr="00E752C2">
        <w:rPr>
          <w:rFonts w:hint="eastAsia"/>
          <w:color w:val="00B050"/>
          <w:sz w:val="21"/>
          <w:szCs w:val="21"/>
        </w:rPr>
        <w:t>此句为</w:t>
      </w:r>
      <w:r w:rsidRPr="00E752C2">
        <w:rPr>
          <w:rFonts w:hint="eastAsia"/>
          <w:color w:val="00B050"/>
          <w:sz w:val="21"/>
          <w:szCs w:val="21"/>
        </w:rPr>
        <w:t>SVPN</w:t>
      </w:r>
      <w:r w:rsidRPr="00E752C2">
        <w:rPr>
          <w:rFonts w:hint="eastAsia"/>
          <w:color w:val="00B050"/>
          <w:sz w:val="21"/>
          <w:szCs w:val="21"/>
        </w:rPr>
        <w:t>认证开启认证的接口调用，已经直接将</w:t>
      </w:r>
      <w:r w:rsidRPr="00E752C2">
        <w:rPr>
          <w:rFonts w:hint="eastAsia"/>
          <w:color w:val="00B050"/>
          <w:sz w:val="21"/>
          <w:szCs w:val="21"/>
        </w:rPr>
        <w:t>C</w:t>
      </w:r>
      <w:r w:rsidRPr="00E752C2">
        <w:rPr>
          <w:rFonts w:hint="eastAsia"/>
          <w:color w:val="00B050"/>
          <w:sz w:val="21"/>
          <w:szCs w:val="21"/>
        </w:rPr>
        <w:t>接口封装为</w:t>
      </w:r>
      <w:r w:rsidRPr="00E752C2">
        <w:rPr>
          <w:rFonts w:hint="eastAsia"/>
          <w:color w:val="00B050"/>
          <w:sz w:val="21"/>
          <w:szCs w:val="21"/>
        </w:rPr>
        <w:t>AuthHelper</w:t>
      </w:r>
      <w:r w:rsidRPr="00E752C2">
        <w:rPr>
          <w:rFonts w:hint="eastAsia"/>
          <w:color w:val="00B050"/>
          <w:sz w:val="21"/>
          <w:szCs w:val="21"/>
        </w:rPr>
        <w:t>类的方法，方便用户使用，如果想了解实现细则，可以直接查看</w:t>
      </w:r>
      <w:r w:rsidRPr="00E752C2">
        <w:rPr>
          <w:rFonts w:hint="eastAsia"/>
          <w:color w:val="00B050"/>
          <w:sz w:val="21"/>
          <w:szCs w:val="21"/>
        </w:rPr>
        <w:t>AuthHelper</w:t>
      </w:r>
      <w:r w:rsidRPr="00E752C2">
        <w:rPr>
          <w:rFonts w:hint="eastAsia"/>
          <w:color w:val="00B050"/>
          <w:sz w:val="21"/>
          <w:szCs w:val="21"/>
        </w:rPr>
        <w:t>类的实现方法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00B050"/>
          <w:sz w:val="21"/>
          <w:szCs w:val="21"/>
        </w:rPr>
      </w:pPr>
      <w:r w:rsidRPr="00E752C2">
        <w:rPr>
          <w:rFonts w:hint="eastAsia"/>
          <w:color w:val="00B050"/>
          <w:sz w:val="21"/>
          <w:szCs w:val="21"/>
        </w:rPr>
        <w:t xml:space="preserve">         *  </w:t>
      </w:r>
      <w:r w:rsidRPr="00E752C2">
        <w:rPr>
          <w:rFonts w:hint="eastAsia"/>
          <w:color w:val="00B050"/>
          <w:sz w:val="21"/>
          <w:szCs w:val="21"/>
        </w:rPr>
        <w:t>功能</w:t>
      </w:r>
      <w:r w:rsidRPr="00E752C2">
        <w:rPr>
          <w:rFonts w:hint="eastAsia"/>
          <w:color w:val="00B050"/>
          <w:sz w:val="21"/>
          <w:szCs w:val="21"/>
        </w:rPr>
        <w:t xml:space="preserve"> </w:t>
      </w:r>
      <w:r w:rsidRPr="00E752C2">
        <w:rPr>
          <w:rFonts w:hint="eastAsia"/>
          <w:color w:val="00B050"/>
          <w:sz w:val="21"/>
          <w:szCs w:val="21"/>
        </w:rPr>
        <w:t>开始登陆</w:t>
      </w:r>
      <w:r w:rsidRPr="00E752C2">
        <w:rPr>
          <w:rFonts w:hint="eastAsia"/>
          <w:color w:val="00B050"/>
          <w:sz w:val="21"/>
          <w:szCs w:val="21"/>
        </w:rPr>
        <w:t>SVPN</w:t>
      </w:r>
      <w:r w:rsidRPr="00E752C2">
        <w:rPr>
          <w:rFonts w:hint="eastAsia"/>
          <w:color w:val="00B050"/>
          <w:sz w:val="21"/>
          <w:szCs w:val="21"/>
        </w:rPr>
        <w:t>服务器，开始</w:t>
      </w:r>
      <w:r w:rsidRPr="00E752C2">
        <w:rPr>
          <w:rFonts w:hint="eastAsia"/>
          <w:color w:val="00B050"/>
          <w:sz w:val="21"/>
          <w:szCs w:val="21"/>
        </w:rPr>
        <w:t>SVPN</w:t>
      </w:r>
      <w:r w:rsidRPr="00E752C2">
        <w:rPr>
          <w:rFonts w:hint="eastAsia"/>
          <w:color w:val="00B050"/>
          <w:sz w:val="21"/>
          <w:szCs w:val="21"/>
        </w:rPr>
        <w:t>的用户名密码认证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00B050"/>
          <w:sz w:val="21"/>
          <w:szCs w:val="21"/>
        </w:rPr>
      </w:pPr>
      <w:r w:rsidRPr="00E752C2">
        <w:rPr>
          <w:rFonts w:hint="eastAsia"/>
          <w:color w:val="00B050"/>
          <w:sz w:val="21"/>
          <w:szCs w:val="21"/>
        </w:rPr>
        <w:t xml:space="preserve">         *  </w:t>
      </w:r>
      <w:r w:rsidRPr="00E752C2">
        <w:rPr>
          <w:rFonts w:hint="eastAsia"/>
          <w:color w:val="00B050"/>
          <w:sz w:val="21"/>
          <w:szCs w:val="21"/>
        </w:rPr>
        <w:t>注意事项</w:t>
      </w:r>
      <w:r w:rsidRPr="00E752C2">
        <w:rPr>
          <w:rFonts w:hint="eastAsia"/>
          <w:color w:val="00B050"/>
          <w:sz w:val="21"/>
          <w:szCs w:val="21"/>
        </w:rPr>
        <w:t xml:space="preserve"> </w:t>
      </w:r>
      <w:r w:rsidRPr="00E752C2">
        <w:rPr>
          <w:rFonts w:hint="eastAsia"/>
          <w:color w:val="00B050"/>
          <w:sz w:val="21"/>
          <w:szCs w:val="21"/>
        </w:rPr>
        <w:t>此接口调用必须在</w:t>
      </w:r>
      <w:r w:rsidRPr="00E752C2">
        <w:rPr>
          <w:rFonts w:hint="eastAsia"/>
          <w:color w:val="00B050"/>
          <w:sz w:val="21"/>
          <w:szCs w:val="21"/>
        </w:rPr>
        <w:t>setSvpnHostAndPort</w:t>
      </w:r>
      <w:r w:rsidRPr="00E752C2">
        <w:rPr>
          <w:rFonts w:hint="eastAsia"/>
          <w:color w:val="00B050"/>
          <w:sz w:val="21"/>
          <w:szCs w:val="21"/>
        </w:rPr>
        <w:t>调用成功后调用，否则可能会直接失败，认证的结果将会以回调函数的方式通知用户</w:t>
      </w:r>
      <w:r w:rsidRPr="00E752C2">
        <w:rPr>
          <w:rFonts w:hint="eastAsia"/>
          <w:color w:val="00B050"/>
          <w:sz w:val="21"/>
          <w:szCs w:val="21"/>
        </w:rPr>
        <w:t>*/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0000FF"/>
          <w:sz w:val="21"/>
          <w:szCs w:val="21"/>
        </w:rPr>
      </w:pPr>
      <w:r w:rsidRPr="00E752C2">
        <w:rPr>
          <w:rFonts w:hint="eastAsia"/>
          <w:color w:val="0000FF"/>
          <w:sz w:val="21"/>
          <w:szCs w:val="21"/>
        </w:rPr>
        <w:t xml:space="preserve">    [helper loginVpn:SSL_AUTH_TYPE_PASSWORD];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b/>
          <w:color w:val="00B050"/>
          <w:sz w:val="21"/>
          <w:szCs w:val="21"/>
        </w:rPr>
      </w:pPr>
      <w:r w:rsidRPr="00E752C2">
        <w:rPr>
          <w:rFonts w:hint="eastAsia"/>
          <w:sz w:val="21"/>
          <w:szCs w:val="21"/>
        </w:rPr>
        <w:t xml:space="preserve">    </w:t>
      </w:r>
      <w:r w:rsidRPr="00E752C2">
        <w:rPr>
          <w:rFonts w:hint="eastAsia"/>
          <w:b/>
          <w:color w:val="00B050"/>
          <w:sz w:val="21"/>
          <w:szCs w:val="21"/>
        </w:rPr>
        <w:t>//</w:t>
      </w:r>
      <w:r w:rsidR="00E752C2">
        <w:rPr>
          <w:rFonts w:hint="eastAsia"/>
          <w:b/>
          <w:color w:val="00B050"/>
          <w:sz w:val="21"/>
          <w:szCs w:val="21"/>
        </w:rPr>
        <w:t xml:space="preserve"> </w:t>
      </w:r>
      <w:r w:rsidRPr="00E752C2">
        <w:rPr>
          <w:rFonts w:hint="eastAsia"/>
          <w:b/>
          <w:color w:val="00B050"/>
          <w:sz w:val="21"/>
          <w:szCs w:val="21"/>
        </w:rPr>
        <w:t>以下为</w:t>
      </w:r>
      <w:r w:rsidRPr="00E752C2">
        <w:rPr>
          <w:rFonts w:hint="eastAsia"/>
          <w:b/>
          <w:color w:val="00B050"/>
          <w:sz w:val="21"/>
          <w:szCs w:val="21"/>
        </w:rPr>
        <w:t>APP</w:t>
      </w:r>
      <w:r w:rsidRPr="00E752C2">
        <w:rPr>
          <w:rFonts w:hint="eastAsia"/>
          <w:b/>
          <w:color w:val="00B050"/>
          <w:sz w:val="21"/>
          <w:szCs w:val="21"/>
        </w:rPr>
        <w:t>自身的初始化过程，与</w:t>
      </w:r>
      <w:r w:rsidRPr="00E752C2">
        <w:rPr>
          <w:rFonts w:hint="eastAsia"/>
          <w:b/>
          <w:color w:val="00B050"/>
          <w:sz w:val="21"/>
          <w:szCs w:val="21"/>
        </w:rPr>
        <w:t>SDK</w:t>
      </w:r>
      <w:r w:rsidRPr="00E752C2">
        <w:rPr>
          <w:rFonts w:hint="eastAsia"/>
          <w:b/>
          <w:color w:val="00B050"/>
          <w:sz w:val="21"/>
          <w:szCs w:val="21"/>
        </w:rPr>
        <w:t>无关。</w:t>
      </w:r>
    </w:p>
    <w:p w:rsidR="004B3C56" w:rsidRPr="00E752C2" w:rsidRDefault="004B3C56" w:rsidP="0048511D">
      <w:pPr>
        <w:spacing w:line="240" w:lineRule="auto"/>
        <w:ind w:leftChars="524" w:left="1258" w:firstLine="422"/>
        <w:rPr>
          <w:b/>
          <w:color w:val="7F7F7F"/>
          <w:sz w:val="21"/>
          <w:szCs w:val="21"/>
        </w:rPr>
      </w:pPr>
      <w:r w:rsidRPr="00E752C2">
        <w:rPr>
          <w:rFonts w:hint="eastAsia"/>
          <w:b/>
          <w:color w:val="7F7F7F"/>
          <w:sz w:val="21"/>
          <w:szCs w:val="21"/>
        </w:rPr>
        <w:t>……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sz w:val="21"/>
          <w:szCs w:val="21"/>
        </w:rPr>
      </w:pPr>
      <w:r w:rsidRPr="00E752C2">
        <w:rPr>
          <w:rFonts w:hint="eastAsia"/>
          <w:color w:val="7F7F7F"/>
          <w:sz w:val="21"/>
          <w:szCs w:val="21"/>
        </w:rPr>
        <w:t xml:space="preserve">     }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sz w:val="21"/>
          <w:szCs w:val="21"/>
        </w:rPr>
      </w:pPr>
      <w:r w:rsidRPr="00E752C2">
        <w:rPr>
          <w:rFonts w:hint="eastAsia"/>
          <w:sz w:val="21"/>
          <w:szCs w:val="21"/>
        </w:rPr>
        <w:t>第四步，注销登陆</w:t>
      </w:r>
      <w:r w:rsidRPr="00E752C2">
        <w:rPr>
          <w:rFonts w:hint="eastAsia"/>
          <w:sz w:val="21"/>
          <w:szCs w:val="21"/>
        </w:rPr>
        <w:t>SVPN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7F7F7F"/>
          <w:sz w:val="21"/>
          <w:szCs w:val="21"/>
        </w:rPr>
      </w:pPr>
      <w:r w:rsidRPr="00E752C2">
        <w:rPr>
          <w:rFonts w:hint="eastAsia"/>
          <w:color w:val="7F7F7F"/>
          <w:sz w:val="21"/>
          <w:szCs w:val="21"/>
        </w:rPr>
        <w:t>-(IBAction)buttonPressed:(id)sender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7F7F7F"/>
          <w:sz w:val="21"/>
          <w:szCs w:val="21"/>
        </w:rPr>
      </w:pPr>
      <w:r w:rsidRPr="00E752C2">
        <w:rPr>
          <w:rFonts w:hint="eastAsia"/>
          <w:color w:val="7F7F7F"/>
          <w:sz w:val="21"/>
          <w:szCs w:val="21"/>
        </w:rPr>
        <w:t>{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7F7F7F"/>
          <w:sz w:val="21"/>
          <w:szCs w:val="21"/>
        </w:rPr>
      </w:pPr>
      <w:r w:rsidRPr="00E752C2">
        <w:rPr>
          <w:rFonts w:hint="eastAsia"/>
          <w:color w:val="7F7F7F"/>
          <w:sz w:val="21"/>
          <w:szCs w:val="21"/>
        </w:rPr>
        <w:t xml:space="preserve">    if (islogout)  {</w:t>
      </w:r>
    </w:p>
    <w:p w:rsidR="004B3C56" w:rsidRPr="00C44009" w:rsidRDefault="004B3C56" w:rsidP="0048511D">
      <w:pPr>
        <w:spacing w:line="240" w:lineRule="auto"/>
        <w:ind w:leftChars="200" w:left="480" w:firstLine="420"/>
        <w:rPr>
          <w:color w:val="00B050"/>
          <w:sz w:val="21"/>
          <w:szCs w:val="21"/>
        </w:rPr>
      </w:pPr>
      <w:r w:rsidRPr="00E752C2">
        <w:rPr>
          <w:sz w:val="21"/>
          <w:szCs w:val="21"/>
        </w:rPr>
        <w:t xml:space="preserve">   </w:t>
      </w:r>
      <w:r w:rsidRPr="00C44009">
        <w:rPr>
          <w:sz w:val="21"/>
          <w:szCs w:val="21"/>
        </w:rPr>
        <w:t xml:space="preserve">    </w:t>
      </w:r>
      <w:r w:rsidRPr="00C44009">
        <w:rPr>
          <w:rFonts w:hint="eastAsia"/>
          <w:color w:val="00B050"/>
          <w:sz w:val="21"/>
          <w:szCs w:val="21"/>
        </w:rPr>
        <w:t xml:space="preserve"> /**</w:t>
      </w:r>
      <w:r w:rsidRPr="00C44009">
        <w:rPr>
          <w:rFonts w:hint="eastAsia"/>
          <w:color w:val="00B050"/>
          <w:sz w:val="21"/>
          <w:szCs w:val="21"/>
        </w:rPr>
        <w:t>说明</w:t>
      </w:r>
      <w:r w:rsidRPr="00C44009">
        <w:rPr>
          <w:rFonts w:hint="eastAsia"/>
          <w:color w:val="00B050"/>
          <w:sz w:val="21"/>
          <w:szCs w:val="21"/>
        </w:rPr>
        <w:t xml:space="preserve"> </w:t>
      </w:r>
      <w:r w:rsidRPr="00C44009">
        <w:rPr>
          <w:rFonts w:hint="eastAsia"/>
          <w:color w:val="00B050"/>
          <w:sz w:val="21"/>
          <w:szCs w:val="21"/>
        </w:rPr>
        <w:t>此句为</w:t>
      </w:r>
      <w:r w:rsidRPr="00C44009">
        <w:rPr>
          <w:rFonts w:hint="eastAsia"/>
          <w:color w:val="00B050"/>
          <w:sz w:val="21"/>
          <w:szCs w:val="21"/>
        </w:rPr>
        <w:t>SVPN</w:t>
      </w:r>
      <w:r w:rsidRPr="00C44009">
        <w:rPr>
          <w:rFonts w:hint="eastAsia"/>
          <w:color w:val="00B050"/>
          <w:sz w:val="21"/>
          <w:szCs w:val="21"/>
        </w:rPr>
        <w:t>注销</w:t>
      </w:r>
      <w:r w:rsidRPr="00C44009">
        <w:rPr>
          <w:rFonts w:hint="eastAsia"/>
          <w:color w:val="00B050"/>
          <w:sz w:val="21"/>
          <w:szCs w:val="21"/>
        </w:rPr>
        <w:t>SVPN</w:t>
      </w:r>
      <w:r w:rsidRPr="00C44009">
        <w:rPr>
          <w:rFonts w:hint="eastAsia"/>
          <w:color w:val="00B050"/>
          <w:sz w:val="21"/>
          <w:szCs w:val="21"/>
        </w:rPr>
        <w:t>用户的接口调用，已经直接将</w:t>
      </w:r>
      <w:r w:rsidRPr="00C44009">
        <w:rPr>
          <w:rFonts w:hint="eastAsia"/>
          <w:color w:val="00B050"/>
          <w:sz w:val="21"/>
          <w:szCs w:val="21"/>
        </w:rPr>
        <w:t>C</w:t>
      </w:r>
      <w:r w:rsidRPr="00C44009">
        <w:rPr>
          <w:rFonts w:hint="eastAsia"/>
          <w:color w:val="00B050"/>
          <w:sz w:val="21"/>
          <w:szCs w:val="21"/>
        </w:rPr>
        <w:t>接口封装为</w:t>
      </w:r>
      <w:r w:rsidRPr="00C44009">
        <w:rPr>
          <w:rFonts w:hint="eastAsia"/>
          <w:color w:val="00B050"/>
          <w:sz w:val="21"/>
          <w:szCs w:val="21"/>
        </w:rPr>
        <w:t>AuthHelper</w:t>
      </w:r>
      <w:r w:rsidRPr="00C44009">
        <w:rPr>
          <w:rFonts w:hint="eastAsia"/>
          <w:color w:val="00B050"/>
          <w:sz w:val="21"/>
          <w:szCs w:val="21"/>
        </w:rPr>
        <w:t>类的方法，方便用户使用，如果想了解实现细则，可以直接查看</w:t>
      </w:r>
      <w:r w:rsidRPr="00C44009">
        <w:rPr>
          <w:rFonts w:hint="eastAsia"/>
          <w:color w:val="00B050"/>
          <w:sz w:val="21"/>
          <w:szCs w:val="21"/>
        </w:rPr>
        <w:t>AuthHelper</w:t>
      </w:r>
      <w:r w:rsidRPr="00C44009">
        <w:rPr>
          <w:rFonts w:hint="eastAsia"/>
          <w:color w:val="00B050"/>
          <w:sz w:val="21"/>
          <w:szCs w:val="21"/>
        </w:rPr>
        <w:t>类的实现方法</w:t>
      </w:r>
    </w:p>
    <w:p w:rsidR="004B3C56" w:rsidRPr="00C44009" w:rsidRDefault="004B3C56" w:rsidP="0048511D">
      <w:pPr>
        <w:spacing w:line="240" w:lineRule="auto"/>
        <w:ind w:leftChars="200" w:left="480" w:firstLine="420"/>
        <w:rPr>
          <w:color w:val="00B050"/>
          <w:sz w:val="21"/>
          <w:szCs w:val="21"/>
        </w:rPr>
      </w:pPr>
      <w:r w:rsidRPr="00C44009">
        <w:rPr>
          <w:rFonts w:hint="eastAsia"/>
          <w:color w:val="00B050"/>
          <w:sz w:val="21"/>
          <w:szCs w:val="21"/>
        </w:rPr>
        <w:t xml:space="preserve">         *  </w:t>
      </w:r>
      <w:r w:rsidRPr="00C44009">
        <w:rPr>
          <w:rFonts w:hint="eastAsia"/>
          <w:color w:val="00B050"/>
          <w:sz w:val="21"/>
          <w:szCs w:val="21"/>
        </w:rPr>
        <w:t>功能</w:t>
      </w:r>
      <w:r w:rsidRPr="00C44009">
        <w:rPr>
          <w:rFonts w:hint="eastAsia"/>
          <w:color w:val="00B050"/>
          <w:sz w:val="21"/>
          <w:szCs w:val="21"/>
        </w:rPr>
        <w:t xml:space="preserve"> </w:t>
      </w:r>
      <w:r w:rsidRPr="00C44009">
        <w:rPr>
          <w:rFonts w:hint="eastAsia"/>
          <w:color w:val="00B050"/>
          <w:sz w:val="21"/>
          <w:szCs w:val="21"/>
        </w:rPr>
        <w:t>注销登陆的</w:t>
      </w:r>
      <w:r w:rsidRPr="00C44009">
        <w:rPr>
          <w:rFonts w:hint="eastAsia"/>
          <w:color w:val="00B050"/>
          <w:sz w:val="21"/>
          <w:szCs w:val="21"/>
        </w:rPr>
        <w:t>SVPN</w:t>
      </w:r>
      <w:r w:rsidRPr="00C44009">
        <w:rPr>
          <w:rFonts w:hint="eastAsia"/>
          <w:color w:val="00B050"/>
          <w:sz w:val="21"/>
          <w:szCs w:val="21"/>
        </w:rPr>
        <w:t>用户</w:t>
      </w:r>
    </w:p>
    <w:p w:rsidR="004B3C56" w:rsidRPr="00C44009" w:rsidRDefault="004B3C56" w:rsidP="0048511D">
      <w:pPr>
        <w:spacing w:line="240" w:lineRule="auto"/>
        <w:ind w:leftChars="200" w:left="480" w:firstLine="420"/>
        <w:rPr>
          <w:color w:val="00B050"/>
          <w:sz w:val="21"/>
          <w:szCs w:val="21"/>
        </w:rPr>
      </w:pPr>
      <w:r w:rsidRPr="00C44009">
        <w:rPr>
          <w:rFonts w:hint="eastAsia"/>
          <w:color w:val="00B050"/>
          <w:sz w:val="21"/>
          <w:szCs w:val="21"/>
        </w:rPr>
        <w:t xml:space="preserve">         */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0000FF"/>
          <w:sz w:val="21"/>
          <w:szCs w:val="21"/>
        </w:rPr>
      </w:pPr>
      <w:r w:rsidRPr="00E752C2">
        <w:rPr>
          <w:sz w:val="21"/>
          <w:szCs w:val="21"/>
        </w:rPr>
        <w:lastRenderedPageBreak/>
        <w:t xml:space="preserve">    </w:t>
      </w:r>
      <w:r w:rsidRPr="00E752C2">
        <w:rPr>
          <w:rFonts w:hint="eastAsia"/>
          <w:color w:val="0000FF"/>
          <w:sz w:val="21"/>
          <w:szCs w:val="21"/>
        </w:rPr>
        <w:t xml:space="preserve">    [helper logoutVpn];</w:t>
      </w:r>
    </w:p>
    <w:p w:rsidR="004B3C56" w:rsidRPr="00C44009" w:rsidRDefault="004B3C56" w:rsidP="0048511D">
      <w:pPr>
        <w:spacing w:line="240" w:lineRule="auto"/>
        <w:ind w:leftChars="200" w:left="480" w:firstLine="420"/>
        <w:rPr>
          <w:color w:val="7F7F7F"/>
          <w:sz w:val="21"/>
          <w:szCs w:val="21"/>
        </w:rPr>
      </w:pPr>
      <w:r w:rsidRPr="00C44009">
        <w:rPr>
          <w:rFonts w:hint="eastAsia"/>
          <w:color w:val="00B050"/>
          <w:sz w:val="21"/>
          <w:szCs w:val="21"/>
          <w:u w:val="single"/>
        </w:rPr>
        <w:t>//</w:t>
      </w:r>
      <w:r w:rsidRPr="00C44009">
        <w:rPr>
          <w:rFonts w:hint="eastAsia"/>
          <w:color w:val="00B050"/>
          <w:sz w:val="21"/>
          <w:szCs w:val="21"/>
          <w:u w:val="single"/>
        </w:rPr>
        <w:t>注销步骤为非必要步骤，可以不实现，不显式调用注销即可，则可以通过后台超时机制自动注销会话。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color w:val="7F7F7F"/>
          <w:sz w:val="21"/>
          <w:szCs w:val="21"/>
        </w:rPr>
      </w:pPr>
      <w:r w:rsidRPr="00E752C2">
        <w:rPr>
          <w:rFonts w:hint="eastAsia"/>
          <w:color w:val="7F7F7F"/>
          <w:sz w:val="21"/>
          <w:szCs w:val="21"/>
        </w:rPr>
        <w:t xml:space="preserve">    }</w:t>
      </w:r>
    </w:p>
    <w:p w:rsidR="004B3C56" w:rsidRPr="00E752C2" w:rsidRDefault="004B3C56" w:rsidP="0048511D">
      <w:pPr>
        <w:spacing w:line="240" w:lineRule="auto"/>
        <w:ind w:leftChars="200" w:left="480" w:firstLine="420"/>
        <w:rPr>
          <w:b/>
          <w:color w:val="00B050"/>
          <w:sz w:val="21"/>
          <w:szCs w:val="21"/>
        </w:rPr>
      </w:pPr>
      <w:r w:rsidRPr="00E752C2">
        <w:rPr>
          <w:sz w:val="21"/>
          <w:szCs w:val="21"/>
        </w:rPr>
        <w:tab/>
      </w:r>
      <w:r w:rsidRPr="00E752C2">
        <w:rPr>
          <w:rFonts w:hint="eastAsia"/>
          <w:sz w:val="21"/>
          <w:szCs w:val="21"/>
        </w:rPr>
        <w:t xml:space="preserve"> </w:t>
      </w:r>
      <w:r w:rsidRPr="00E752C2">
        <w:rPr>
          <w:rFonts w:hint="eastAsia"/>
          <w:b/>
          <w:color w:val="00B050"/>
          <w:sz w:val="21"/>
          <w:szCs w:val="21"/>
        </w:rPr>
        <w:t>//</w:t>
      </w:r>
      <w:r w:rsidRPr="00E752C2">
        <w:rPr>
          <w:rFonts w:hint="eastAsia"/>
          <w:b/>
          <w:color w:val="00B050"/>
          <w:sz w:val="21"/>
          <w:szCs w:val="21"/>
        </w:rPr>
        <w:t>以下为</w:t>
      </w:r>
      <w:r w:rsidRPr="00E752C2">
        <w:rPr>
          <w:rFonts w:hint="eastAsia"/>
          <w:b/>
          <w:color w:val="00B050"/>
          <w:sz w:val="21"/>
          <w:szCs w:val="21"/>
        </w:rPr>
        <w:t>APP</w:t>
      </w:r>
      <w:r w:rsidRPr="00E752C2">
        <w:rPr>
          <w:rFonts w:hint="eastAsia"/>
          <w:b/>
          <w:color w:val="00B050"/>
          <w:sz w:val="21"/>
          <w:szCs w:val="21"/>
        </w:rPr>
        <w:t>自身的初始化过程，与</w:t>
      </w:r>
      <w:r w:rsidRPr="00E752C2">
        <w:rPr>
          <w:rFonts w:hint="eastAsia"/>
          <w:b/>
          <w:color w:val="00B050"/>
          <w:sz w:val="21"/>
          <w:szCs w:val="21"/>
        </w:rPr>
        <w:t>SDK</w:t>
      </w:r>
      <w:r w:rsidRPr="00E752C2">
        <w:rPr>
          <w:rFonts w:hint="eastAsia"/>
          <w:b/>
          <w:color w:val="00B050"/>
          <w:sz w:val="21"/>
          <w:szCs w:val="21"/>
        </w:rPr>
        <w:t>无关</w:t>
      </w:r>
      <w:r w:rsidR="00C44009">
        <w:rPr>
          <w:rFonts w:hint="eastAsia"/>
          <w:b/>
          <w:color w:val="00B050"/>
          <w:sz w:val="21"/>
          <w:szCs w:val="21"/>
        </w:rPr>
        <w:t>，用省略号代替</w:t>
      </w:r>
      <w:r w:rsidRPr="00E752C2">
        <w:rPr>
          <w:rFonts w:hint="eastAsia"/>
          <w:b/>
          <w:color w:val="00B050"/>
          <w:sz w:val="21"/>
          <w:szCs w:val="21"/>
        </w:rPr>
        <w:t>。</w:t>
      </w:r>
    </w:p>
    <w:p w:rsidR="004B3C56" w:rsidRPr="00E752C2" w:rsidRDefault="004B3C56" w:rsidP="0048511D">
      <w:pPr>
        <w:spacing w:line="240" w:lineRule="auto"/>
        <w:ind w:leftChars="524" w:left="1258" w:firstLine="422"/>
        <w:rPr>
          <w:color w:val="7F7F7F"/>
          <w:sz w:val="21"/>
          <w:szCs w:val="21"/>
        </w:rPr>
      </w:pPr>
      <w:r w:rsidRPr="00E752C2">
        <w:rPr>
          <w:rFonts w:hint="eastAsia"/>
          <w:b/>
          <w:color w:val="7F7F7F"/>
          <w:sz w:val="21"/>
          <w:szCs w:val="21"/>
        </w:rPr>
        <w:t>……</w:t>
      </w:r>
    </w:p>
    <w:p w:rsidR="008407B7" w:rsidRPr="005040C1" w:rsidRDefault="004B3C56" w:rsidP="0048511D">
      <w:pPr>
        <w:spacing w:line="240" w:lineRule="auto"/>
        <w:ind w:leftChars="200" w:left="480" w:firstLine="420"/>
        <w:rPr>
          <w:color w:val="7F7F7F"/>
          <w:sz w:val="21"/>
          <w:szCs w:val="21"/>
        </w:rPr>
      </w:pPr>
      <w:r w:rsidRPr="00E752C2">
        <w:rPr>
          <w:rFonts w:hint="eastAsia"/>
          <w:color w:val="7F7F7F"/>
          <w:sz w:val="21"/>
          <w:szCs w:val="21"/>
        </w:rPr>
        <w:t>}</w:t>
      </w:r>
    </w:p>
    <w:p w:rsidR="00E752C2" w:rsidRDefault="00E752C2" w:rsidP="004B3C56">
      <w:pPr>
        <w:ind w:firstLine="480"/>
        <w:rPr>
          <w:color w:val="7F7F7F"/>
          <w:szCs w:val="11"/>
        </w:rPr>
        <w:sectPr w:rsidR="00E752C2" w:rsidSect="00E752C2">
          <w:type w:val="continuous"/>
          <w:pgSz w:w="11906" w:h="16838"/>
          <w:pgMar w:top="1440" w:right="1080" w:bottom="1440" w:left="1080" w:header="851" w:footer="992" w:gutter="0"/>
          <w:lnNumType w:countBy="1" w:restart="newSection"/>
          <w:cols w:space="425"/>
          <w:docGrid w:type="lines" w:linePitch="326"/>
        </w:sectPr>
      </w:pPr>
    </w:p>
    <w:p w:rsidR="00894407" w:rsidRPr="00894407" w:rsidRDefault="00C44009" w:rsidP="0048511D">
      <w:pPr>
        <w:pStyle w:val="2"/>
      </w:pPr>
      <w:bookmarkStart w:id="58" w:name="_Toc351052286"/>
      <w:bookmarkStart w:id="59" w:name="_Toc351052454"/>
      <w:bookmarkStart w:id="60" w:name="_Toc355961591"/>
      <w:r>
        <w:rPr>
          <w:rFonts w:hint="eastAsia"/>
        </w:rPr>
        <w:lastRenderedPageBreak/>
        <w:t>自动注销和断线自动重连说明</w:t>
      </w:r>
      <w:bookmarkEnd w:id="58"/>
      <w:bookmarkEnd w:id="59"/>
      <w:bookmarkEnd w:id="60"/>
    </w:p>
    <w:p w:rsidR="00C44009" w:rsidRDefault="00C44009" w:rsidP="00C44009">
      <w:pPr>
        <w:ind w:firstLine="482"/>
      </w:pPr>
      <w:r w:rsidRPr="00C44009">
        <w:rPr>
          <w:rFonts w:hint="eastAsia"/>
          <w:b/>
        </w:rPr>
        <w:t>自动注销：</w:t>
      </w:r>
      <w:r w:rsidR="00894407">
        <w:rPr>
          <w:rFonts w:hint="eastAsia"/>
        </w:rPr>
        <w:t>由于</w:t>
      </w:r>
      <w:r w:rsidR="00894407">
        <w:rPr>
          <w:rFonts w:hint="eastAsia"/>
        </w:rPr>
        <w:t>VPN</w:t>
      </w:r>
      <w:r>
        <w:rPr>
          <w:rFonts w:hint="eastAsia"/>
        </w:rPr>
        <w:t>网关设备处可以设置用户</w:t>
      </w:r>
      <w:r w:rsidR="00894407">
        <w:rPr>
          <w:rFonts w:hint="eastAsia"/>
        </w:rPr>
        <w:t>超时时间，</w:t>
      </w:r>
      <w:r>
        <w:rPr>
          <w:rFonts w:hint="eastAsia"/>
        </w:rPr>
        <w:t>即</w:t>
      </w:r>
      <w:r w:rsidR="00894407">
        <w:rPr>
          <w:rFonts w:hint="eastAsia"/>
        </w:rPr>
        <w:t>如</w:t>
      </w:r>
      <w:r>
        <w:rPr>
          <w:rFonts w:hint="eastAsia"/>
        </w:rPr>
        <w:t>果用户在一定时间内与</w:t>
      </w:r>
      <w:r>
        <w:rPr>
          <w:rFonts w:hint="eastAsia"/>
        </w:rPr>
        <w:t>VPN</w:t>
      </w:r>
      <w:r>
        <w:rPr>
          <w:rFonts w:hint="eastAsia"/>
        </w:rPr>
        <w:t>服务端没有任何数据交互</w:t>
      </w:r>
      <w:r w:rsidR="00894407">
        <w:rPr>
          <w:rFonts w:hint="eastAsia"/>
        </w:rPr>
        <w:t>，则</w:t>
      </w:r>
      <w:r w:rsidR="00894407">
        <w:rPr>
          <w:rFonts w:hint="eastAsia"/>
        </w:rPr>
        <w:t>VPN</w:t>
      </w:r>
      <w:r>
        <w:rPr>
          <w:rFonts w:hint="eastAsia"/>
        </w:rPr>
        <w:t>网关设备会自动</w:t>
      </w:r>
      <w:r w:rsidR="00894407">
        <w:rPr>
          <w:rFonts w:hint="eastAsia"/>
        </w:rPr>
        <w:t>的注销用户</w:t>
      </w:r>
      <w:r>
        <w:rPr>
          <w:rFonts w:hint="eastAsia"/>
        </w:rPr>
        <w:t>，则需要用户</w:t>
      </w:r>
      <w:r w:rsidR="001B2C1D">
        <w:rPr>
          <w:rFonts w:hint="eastAsia"/>
        </w:rPr>
        <w:t>再次</w:t>
      </w:r>
      <w:r>
        <w:rPr>
          <w:rFonts w:hint="eastAsia"/>
        </w:rPr>
        <w:t>登录上线。</w:t>
      </w:r>
    </w:p>
    <w:p w:rsidR="00C44009" w:rsidRDefault="00C44009" w:rsidP="00C44009">
      <w:pPr>
        <w:ind w:firstLine="482"/>
      </w:pPr>
      <w:r w:rsidRPr="00C44009">
        <w:rPr>
          <w:rFonts w:hint="eastAsia"/>
          <w:b/>
        </w:rPr>
        <w:t>断线自动重连</w:t>
      </w:r>
      <w:r w:rsidR="00480245">
        <w:rPr>
          <w:rFonts w:hint="eastAsia"/>
        </w:rPr>
        <w:t>：用户登录</w:t>
      </w:r>
      <w:r>
        <w:rPr>
          <w:rFonts w:hint="eastAsia"/>
        </w:rPr>
        <w:t>后，超时时间内的意外的网络掉线，</w:t>
      </w:r>
      <w:r>
        <w:rPr>
          <w:rFonts w:hint="eastAsia"/>
        </w:rPr>
        <w:t>SDK</w:t>
      </w:r>
      <w:r>
        <w:rPr>
          <w:rFonts w:hint="eastAsia"/>
        </w:rPr>
        <w:t>会监测到并进行自动重连操作</w:t>
      </w:r>
      <w:r w:rsidR="006D427B">
        <w:rPr>
          <w:rFonts w:hint="eastAsia"/>
        </w:rPr>
        <w:t>，用户无需任何操作，且无感知</w:t>
      </w:r>
      <w:r>
        <w:rPr>
          <w:rFonts w:hint="eastAsia"/>
        </w:rPr>
        <w:t>。</w:t>
      </w:r>
    </w:p>
    <w:p w:rsidR="00480245" w:rsidRPr="00480245" w:rsidRDefault="00480245" w:rsidP="00480245">
      <w:pPr>
        <w:ind w:firstLine="482"/>
      </w:pPr>
      <w:r w:rsidRPr="00480245">
        <w:rPr>
          <w:rFonts w:hint="eastAsia"/>
          <w:b/>
        </w:rPr>
        <w:t>主动注销</w:t>
      </w:r>
      <w:r w:rsidRPr="00480245">
        <w:rPr>
          <w:rFonts w:hint="eastAsia"/>
        </w:rPr>
        <w:t>：当用户主动注销登陆时，</w:t>
      </w:r>
      <w:r w:rsidRPr="00480245">
        <w:rPr>
          <w:rFonts w:hint="eastAsia"/>
        </w:rPr>
        <w:t>SDK</w:t>
      </w:r>
      <w:r w:rsidRPr="00480245">
        <w:rPr>
          <w:rFonts w:hint="eastAsia"/>
        </w:rPr>
        <w:t>不会自动重连。</w:t>
      </w:r>
    </w:p>
    <w:p w:rsidR="00C8632F" w:rsidRDefault="00C8632F" w:rsidP="00C8632F">
      <w:pPr>
        <w:pStyle w:val="1"/>
      </w:pPr>
      <w:bookmarkStart w:id="61" w:name="_Toc351052293"/>
      <w:bookmarkStart w:id="62" w:name="_Toc351052461"/>
      <w:bookmarkStart w:id="63" w:name="_Toc355961592"/>
      <w:r>
        <w:rPr>
          <w:rFonts w:hint="eastAsia"/>
        </w:rPr>
        <w:t>iOS&amp;Android</w:t>
      </w:r>
      <w:r>
        <w:rPr>
          <w:rFonts w:hint="eastAsia"/>
        </w:rPr>
        <w:t>平台</w:t>
      </w:r>
      <w:r>
        <w:rPr>
          <w:rFonts w:hint="eastAsia"/>
        </w:rPr>
        <w:t>SDK</w:t>
      </w:r>
      <w:r>
        <w:rPr>
          <w:rFonts w:hint="eastAsia"/>
        </w:rPr>
        <w:t>接口介绍</w:t>
      </w:r>
      <w:bookmarkEnd w:id="61"/>
      <w:bookmarkEnd w:id="62"/>
      <w:bookmarkEnd w:id="63"/>
    </w:p>
    <w:p w:rsidR="00C8632F" w:rsidRDefault="00C8632F" w:rsidP="0048511D">
      <w:pPr>
        <w:pStyle w:val="2"/>
        <w:rPr>
          <w:rFonts w:ascii="宋体" w:hAnsi="宋体"/>
        </w:rPr>
      </w:pPr>
      <w:bookmarkStart w:id="64" w:name="_Toc351052294"/>
      <w:bookmarkStart w:id="65" w:name="_Toc351052462"/>
      <w:bookmarkStart w:id="66" w:name="_Toc355961593"/>
      <w:r>
        <w:t>Android</w:t>
      </w:r>
      <w:r>
        <w:rPr>
          <w:rFonts w:ascii="宋体" w:hAnsi="宋体" w:hint="eastAsia"/>
        </w:rPr>
        <w:t>平台接口</w:t>
      </w:r>
      <w:bookmarkEnd w:id="64"/>
      <w:bookmarkEnd w:id="65"/>
      <w:bookmarkEnd w:id="66"/>
    </w:p>
    <w:p w:rsidR="00C8632F" w:rsidRDefault="00C8632F" w:rsidP="00C8632F">
      <w:pPr>
        <w:pStyle w:val="3"/>
        <w:rPr>
          <w:rFonts w:ascii="宋体" w:hAnsi="宋体"/>
          <w:sz w:val="30"/>
          <w:szCs w:val="30"/>
        </w:rPr>
      </w:pPr>
      <w:bookmarkStart w:id="67" w:name="_Toc351052295"/>
      <w:bookmarkStart w:id="68" w:name="_Toc351052463"/>
      <w:bookmarkStart w:id="69" w:name="_Toc355961594"/>
      <w:r>
        <w:rPr>
          <w:sz w:val="30"/>
          <w:szCs w:val="30"/>
        </w:rPr>
        <w:t>Android</w:t>
      </w:r>
      <w:r>
        <w:rPr>
          <w:rFonts w:ascii="宋体" w:hAnsi="宋体" w:hint="eastAsia"/>
          <w:sz w:val="30"/>
          <w:szCs w:val="30"/>
        </w:rPr>
        <w:t>平台阻塞接口</w:t>
      </w:r>
      <w:bookmarkEnd w:id="67"/>
      <w:bookmarkEnd w:id="68"/>
      <w:bookmarkEnd w:id="69"/>
    </w:p>
    <w:p w:rsidR="00C8632F" w:rsidRPr="0048511D" w:rsidRDefault="00C8632F" w:rsidP="0048511D">
      <w:pPr>
        <w:ind w:firstLine="480"/>
        <w:rPr>
          <w:bCs/>
          <w:szCs w:val="28"/>
        </w:rPr>
      </w:pPr>
      <w:r w:rsidRPr="0048511D">
        <w:rPr>
          <w:rFonts w:hint="eastAsia"/>
          <w:bCs/>
          <w:szCs w:val="28"/>
        </w:rPr>
        <w:t>阻塞接口，认证过程采用阻塞方式，适用用单一认证或者一次性把认证参数设定完再进行认证，被动注销时也会通过回调接口通知。</w:t>
      </w:r>
    </w:p>
    <w:p w:rsidR="00C8632F" w:rsidRPr="0048511D" w:rsidRDefault="00C8632F" w:rsidP="0048511D">
      <w:pPr>
        <w:ind w:firstLine="480"/>
        <w:rPr>
          <w:bCs/>
          <w:szCs w:val="28"/>
        </w:rPr>
      </w:pPr>
    </w:p>
    <w:p w:rsidR="00C8632F" w:rsidRPr="0048511D" w:rsidRDefault="00C8632F" w:rsidP="0048511D">
      <w:pPr>
        <w:ind w:firstLine="440"/>
        <w:rPr>
          <w:sz w:val="22"/>
        </w:rPr>
      </w:pPr>
      <w:r w:rsidRPr="0048511D">
        <w:rPr>
          <w:rFonts w:hint="eastAsia"/>
          <w:sz w:val="22"/>
        </w:rPr>
        <w:t>SangforAuth</w:t>
      </w:r>
      <w:r w:rsidRPr="0048511D">
        <w:rPr>
          <w:rFonts w:hint="eastAsia"/>
          <w:sz w:val="22"/>
        </w:rPr>
        <w:t>获得</w:t>
      </w:r>
      <w:r w:rsidRPr="0048511D">
        <w:rPr>
          <w:sz w:val="22"/>
        </w:rPr>
        <w:t>Sangfor</w:t>
      </w:r>
      <w:r w:rsidRPr="0048511D">
        <w:rPr>
          <w:rFonts w:hint="eastAsia"/>
          <w:sz w:val="22"/>
        </w:rPr>
        <w:t>Auth</w:t>
      </w:r>
      <w:r w:rsidRPr="0048511D">
        <w:rPr>
          <w:rFonts w:hint="eastAsia"/>
          <w:sz w:val="22"/>
        </w:rPr>
        <w:t>的单例。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43"/>
        <w:gridCol w:w="1828"/>
        <w:gridCol w:w="1270"/>
        <w:gridCol w:w="1327"/>
        <w:gridCol w:w="3388"/>
      </w:tblGrid>
      <w:tr w:rsidR="00C8632F" w:rsidRPr="0048511D" w:rsidTr="00CA2133">
        <w:trPr>
          <w:trHeight w:val="15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 xml:space="preserve">SangforAuth </w:t>
            </w:r>
            <w:r w:rsidRPr="0048511D">
              <w:rPr>
                <w:b w:val="0"/>
              </w:rPr>
              <w:t>get</w:t>
            </w:r>
            <w:r w:rsidRPr="0048511D">
              <w:rPr>
                <w:rFonts w:hint="eastAsia"/>
                <w:b w:val="0"/>
              </w:rPr>
              <w:t>Instance()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获取</w:t>
            </w:r>
            <w:r w:rsidRPr="0048511D">
              <w:rPr>
                <w:rFonts w:hint="eastAsia"/>
                <w:b w:val="0"/>
              </w:rPr>
              <w:t>SangforVpn</w:t>
            </w:r>
            <w:r w:rsidRPr="0048511D">
              <w:rPr>
                <w:rFonts w:hint="eastAsia"/>
                <w:b w:val="0"/>
              </w:rPr>
              <w:t>单实例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327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38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327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338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327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338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lastRenderedPageBreak/>
              <w:t>返回值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SangforAuth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获取</w:t>
            </w:r>
            <w:r w:rsidRPr="0048511D">
              <w:rPr>
                <w:rFonts w:hint="eastAsia"/>
                <w:b w:val="0"/>
              </w:rPr>
              <w:t>SangforAuth</w:t>
            </w:r>
            <w:r w:rsidRPr="0048511D">
              <w:rPr>
                <w:rFonts w:hint="eastAsia"/>
                <w:b w:val="0"/>
              </w:rPr>
              <w:t>单实例，用于</w:t>
            </w: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认证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40"/>
      </w:pPr>
      <w:r w:rsidRPr="0048511D">
        <w:rPr>
          <w:rFonts w:hint="eastAsia"/>
          <w:sz w:val="22"/>
        </w:rPr>
        <w:t xml:space="preserve">SangforAuth </w:t>
      </w:r>
      <w:r w:rsidRPr="0048511D">
        <w:rPr>
          <w:rFonts w:hint="eastAsia"/>
          <w:sz w:val="22"/>
        </w:rPr>
        <w:t>初始化</w:t>
      </w:r>
      <w:r w:rsidRPr="0048511D">
        <w:rPr>
          <w:rFonts w:hint="eastAsia"/>
          <w:sz w:val="22"/>
        </w:rPr>
        <w:t>SangforAuth</w:t>
      </w:r>
      <w:r w:rsidRPr="0048511D">
        <w:rPr>
          <w:rFonts w:hint="eastAsia"/>
          <w:sz w:val="22"/>
        </w:rPr>
        <w:t>实例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43"/>
        <w:gridCol w:w="1828"/>
        <w:gridCol w:w="1270"/>
        <w:gridCol w:w="1327"/>
        <w:gridCol w:w="3388"/>
      </w:tblGrid>
      <w:tr w:rsidR="00C8632F" w:rsidRPr="0048511D" w:rsidTr="00CA2133">
        <w:trPr>
          <w:trHeight w:val="15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void init(Context context,  IVpnDelegate delegate) throws SFException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设置上下文对象</w:t>
            </w:r>
            <w:r w:rsidRPr="0048511D">
              <w:rPr>
                <w:rFonts w:hint="eastAsia"/>
                <w:b w:val="0"/>
              </w:rPr>
              <w:t xml:space="preserve">context, </w:t>
            </w:r>
            <w:r w:rsidRPr="0048511D">
              <w:rPr>
                <w:rFonts w:hint="eastAsia"/>
                <w:b w:val="0"/>
              </w:rPr>
              <w:t>设置回调接口</w:t>
            </w:r>
            <w:r w:rsidRPr="0048511D">
              <w:rPr>
                <w:rFonts w:hint="eastAsia"/>
                <w:b w:val="0"/>
              </w:rPr>
              <w:t>delegate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实现各个回调接口，同时需要在主线程中调用该函数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需要处理关注下异常的处理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327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38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BE2D86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C</w:t>
            </w:r>
            <w:r w:rsidR="00C8632F" w:rsidRPr="0048511D">
              <w:rPr>
                <w:rFonts w:hint="eastAsia"/>
                <w:b w:val="0"/>
              </w:rPr>
              <w:t>ontext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Context</w:t>
            </w:r>
          </w:p>
        </w:tc>
        <w:tc>
          <w:tcPr>
            <w:tcW w:w="1327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</w:t>
            </w:r>
          </w:p>
        </w:tc>
        <w:tc>
          <w:tcPr>
            <w:tcW w:w="338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上下文对象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BE2D86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D</w:t>
            </w:r>
            <w:r w:rsidR="00C8632F" w:rsidRPr="0048511D">
              <w:rPr>
                <w:rFonts w:hint="eastAsia"/>
                <w:b w:val="0"/>
              </w:rPr>
              <w:t>elegate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 xml:space="preserve">IVpnDelegate </w:t>
            </w:r>
          </w:p>
        </w:tc>
        <w:tc>
          <w:tcPr>
            <w:tcW w:w="1327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</w:t>
            </w:r>
          </w:p>
        </w:tc>
        <w:tc>
          <w:tcPr>
            <w:tcW w:w="338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回调接口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813" w:type="dxa"/>
            <w:gridSpan w:val="4"/>
          </w:tcPr>
          <w:p w:rsidR="00C8632F" w:rsidRPr="0048511D" w:rsidRDefault="00BE2D86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V</w:t>
            </w:r>
            <w:r w:rsidR="00C8632F" w:rsidRPr="0048511D">
              <w:rPr>
                <w:rFonts w:hint="eastAsia"/>
                <w:b w:val="0"/>
              </w:rPr>
              <w:t>oid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连接</w:t>
            </w: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前设置实现回调接口，该接口主要用户通知用户是否被动注销了，其它功能基本可忽略；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备注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抛出：</w:t>
            </w: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ascii="仿宋_GB2312" w:eastAsia="仿宋_GB2312" w:hAnsi="宋体" w:hint="eastAsia"/>
                <w:b w:val="0"/>
              </w:rPr>
              <w:t>com.sangfor.vpn.SFException</w:t>
            </w:r>
            <w:r w:rsidRPr="0048511D">
              <w:rPr>
                <w:rFonts w:hint="eastAsia"/>
                <w:b w:val="0"/>
              </w:rPr>
              <w:t>：任一参数为</w:t>
            </w:r>
            <w:r w:rsidRPr="0048511D">
              <w:rPr>
                <w:rFonts w:hint="eastAsia"/>
                <w:b w:val="0"/>
              </w:rPr>
              <w:t>null</w:t>
            </w:r>
            <w:r w:rsidRPr="0048511D">
              <w:rPr>
                <w:rFonts w:hint="eastAsia"/>
                <w:b w:val="0"/>
              </w:rPr>
              <w:t>或者在非主线程中调用；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40"/>
      </w:pPr>
      <w:r w:rsidRPr="0048511D">
        <w:rPr>
          <w:rFonts w:hint="eastAsia"/>
          <w:sz w:val="22"/>
        </w:rPr>
        <w:t xml:space="preserve">SangforAuth </w:t>
      </w:r>
      <w:r w:rsidRPr="0048511D">
        <w:rPr>
          <w:rFonts w:hint="eastAsia"/>
          <w:sz w:val="22"/>
        </w:rPr>
        <w:t>初始化</w:t>
      </w:r>
      <w:r w:rsidRPr="0048511D">
        <w:rPr>
          <w:rFonts w:hint="eastAsia"/>
          <w:sz w:val="22"/>
        </w:rPr>
        <w:t>vpn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43"/>
        <w:gridCol w:w="1828"/>
        <w:gridCol w:w="1270"/>
        <w:gridCol w:w="1239"/>
        <w:gridCol w:w="3476"/>
      </w:tblGrid>
      <w:tr w:rsidR="00C8632F" w:rsidRPr="0048511D" w:rsidTr="00CA2133">
        <w:trPr>
          <w:trHeight w:val="15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boolean vpnInit</w:t>
            </w:r>
            <w:r w:rsidRPr="0048511D">
              <w:rPr>
                <w:b w:val="0"/>
              </w:rPr>
              <w:t>(</w:t>
            </w:r>
            <w:r w:rsidRPr="0048511D">
              <w:rPr>
                <w:rFonts w:hint="eastAsia"/>
                <w:b w:val="0"/>
              </w:rPr>
              <w:t>long host</w:t>
            </w:r>
            <w:r w:rsidRPr="0048511D">
              <w:rPr>
                <w:b w:val="0"/>
              </w:rPr>
              <w:t xml:space="preserve">, int </w:t>
            </w:r>
            <w:r w:rsidRPr="0048511D">
              <w:rPr>
                <w:rFonts w:hint="eastAsia"/>
                <w:b w:val="0"/>
              </w:rPr>
              <w:t>port</w:t>
            </w:r>
            <w:r w:rsidRPr="0048511D">
              <w:rPr>
                <w:b w:val="0"/>
              </w:rPr>
              <w:t>)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初始化</w:t>
            </w: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、设定</w:t>
            </w: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的地址和端口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BE2D86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H</w:t>
            </w:r>
            <w:r w:rsidR="00C8632F" w:rsidRPr="0048511D">
              <w:rPr>
                <w:rFonts w:hint="eastAsia"/>
                <w:b w:val="0"/>
              </w:rPr>
              <w:t>ost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long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连接</w:t>
            </w: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地址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BE2D86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P</w:t>
            </w:r>
            <w:r w:rsidR="00C8632F" w:rsidRPr="0048511D">
              <w:rPr>
                <w:rFonts w:hint="eastAsia"/>
                <w:b w:val="0"/>
              </w:rPr>
              <w:t>ort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int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连接</w:t>
            </w: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端口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 xml:space="preserve">boolean 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初始化</w:t>
            </w: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，成功返回</w:t>
            </w:r>
            <w:r w:rsidRPr="0048511D">
              <w:rPr>
                <w:rFonts w:hint="eastAsia"/>
                <w:b w:val="0"/>
              </w:rPr>
              <w:t>true</w:t>
            </w:r>
            <w:r w:rsidRPr="0048511D">
              <w:rPr>
                <w:rFonts w:hint="eastAsia"/>
                <w:b w:val="0"/>
              </w:rPr>
              <w:t>，失败返回</w:t>
            </w:r>
            <w:r w:rsidRPr="0048511D">
              <w:rPr>
                <w:rFonts w:hint="eastAsia"/>
                <w:b w:val="0"/>
              </w:rPr>
              <w:t>false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40"/>
      </w:pPr>
      <w:r w:rsidRPr="0048511D">
        <w:rPr>
          <w:rFonts w:hint="eastAsia"/>
          <w:sz w:val="22"/>
        </w:rPr>
        <w:t xml:space="preserve">SangforAuth </w:t>
      </w:r>
      <w:r w:rsidRPr="0048511D">
        <w:rPr>
          <w:rFonts w:hint="eastAsia"/>
          <w:sz w:val="22"/>
        </w:rPr>
        <w:t>设置认证参数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49"/>
        <w:gridCol w:w="1772"/>
        <w:gridCol w:w="1745"/>
        <w:gridCol w:w="1171"/>
        <w:gridCol w:w="3219"/>
      </w:tblGrid>
      <w:tr w:rsidR="00C8632F" w:rsidRPr="0048511D" w:rsidTr="00CA2133">
        <w:trPr>
          <w:trHeight w:val="150"/>
        </w:trPr>
        <w:tc>
          <w:tcPr>
            <w:tcW w:w="1449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907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boolean setLoginParam(String key, String value)</w:t>
            </w:r>
          </w:p>
        </w:tc>
      </w:tr>
      <w:tr w:rsidR="00C8632F" w:rsidRPr="0048511D" w:rsidTr="00CA2133">
        <w:trPr>
          <w:trHeight w:val="285"/>
        </w:trPr>
        <w:tc>
          <w:tcPr>
            <w:tcW w:w="1449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907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认证之前通过该接口设定认证参数，</w:t>
            </w:r>
            <w:r w:rsidRPr="0048511D">
              <w:rPr>
                <w:rFonts w:hint="eastAsia"/>
                <w:b w:val="0"/>
              </w:rPr>
              <w:t>key</w:t>
            </w:r>
            <w:r w:rsidRPr="0048511D">
              <w:rPr>
                <w:rFonts w:hint="eastAsia"/>
                <w:b w:val="0"/>
              </w:rPr>
              <w:t>值在</w:t>
            </w:r>
            <w:r w:rsidRPr="0048511D">
              <w:rPr>
                <w:rFonts w:hint="eastAsia"/>
                <w:b w:val="0"/>
              </w:rPr>
              <w:t>IVpnDelegate</w:t>
            </w:r>
            <w:r w:rsidRPr="0048511D">
              <w:rPr>
                <w:rFonts w:hint="eastAsia"/>
                <w:b w:val="0"/>
              </w:rPr>
              <w:t>中定义，</w:t>
            </w:r>
            <w:r w:rsidRPr="0048511D">
              <w:rPr>
                <w:rFonts w:hint="eastAsia"/>
                <w:b w:val="0"/>
              </w:rPr>
              <w:t>value</w:t>
            </w:r>
            <w:r w:rsidRPr="0048511D">
              <w:rPr>
                <w:rFonts w:hint="eastAsia"/>
                <w:b w:val="0"/>
              </w:rPr>
              <w:t>为</w:t>
            </w:r>
            <w:r w:rsidRPr="0048511D">
              <w:rPr>
                <w:rFonts w:hint="eastAsia"/>
                <w:b w:val="0"/>
              </w:rPr>
              <w:t>key</w:t>
            </w:r>
            <w:r w:rsidRPr="0048511D">
              <w:rPr>
                <w:rFonts w:hint="eastAsia"/>
                <w:b w:val="0"/>
              </w:rPr>
              <w:t>值对应的数据</w:t>
            </w:r>
          </w:p>
        </w:tc>
      </w:tr>
      <w:tr w:rsidR="00C8632F" w:rsidRPr="0048511D" w:rsidTr="00CA2133">
        <w:trPr>
          <w:trHeight w:val="285"/>
        </w:trPr>
        <w:tc>
          <w:tcPr>
            <w:tcW w:w="1449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907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认证之前需要调用该接口设定参数</w:t>
            </w:r>
          </w:p>
        </w:tc>
      </w:tr>
      <w:tr w:rsidR="00C8632F" w:rsidRPr="0048511D" w:rsidTr="00CA2133">
        <w:trPr>
          <w:trHeight w:val="285"/>
        </w:trPr>
        <w:tc>
          <w:tcPr>
            <w:tcW w:w="1449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907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20"/>
        </w:trPr>
        <w:tc>
          <w:tcPr>
            <w:tcW w:w="1449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lastRenderedPageBreak/>
              <w:t>参数</w:t>
            </w:r>
          </w:p>
        </w:tc>
        <w:tc>
          <w:tcPr>
            <w:tcW w:w="1772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lastRenderedPageBreak/>
              <w:t>参数名</w:t>
            </w:r>
          </w:p>
        </w:tc>
        <w:tc>
          <w:tcPr>
            <w:tcW w:w="1745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171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21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40"/>
        </w:trPr>
        <w:tc>
          <w:tcPr>
            <w:tcW w:w="1449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772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key</w:t>
            </w:r>
          </w:p>
        </w:tc>
        <w:tc>
          <w:tcPr>
            <w:tcW w:w="1745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String</w:t>
            </w:r>
          </w:p>
        </w:tc>
        <w:tc>
          <w:tcPr>
            <w:tcW w:w="1171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</w:t>
            </w:r>
          </w:p>
        </w:tc>
        <w:tc>
          <w:tcPr>
            <w:tcW w:w="321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认证参数</w:t>
            </w:r>
            <w:r w:rsidRPr="0048511D">
              <w:rPr>
                <w:rFonts w:hint="eastAsia"/>
                <w:b w:val="0"/>
              </w:rPr>
              <w:t>key</w:t>
            </w:r>
            <w:r w:rsidRPr="0048511D">
              <w:rPr>
                <w:rFonts w:hint="eastAsia"/>
                <w:b w:val="0"/>
              </w:rPr>
              <w:t>值，定义在</w:t>
            </w:r>
            <w:r w:rsidRPr="0048511D">
              <w:rPr>
                <w:rFonts w:hint="eastAsia"/>
                <w:b w:val="0"/>
              </w:rPr>
              <w:t>IVpnDelegate</w:t>
            </w:r>
          </w:p>
        </w:tc>
      </w:tr>
      <w:tr w:rsidR="00C8632F" w:rsidRPr="0048511D" w:rsidTr="00CA2133">
        <w:trPr>
          <w:trHeight w:val="140"/>
        </w:trPr>
        <w:tc>
          <w:tcPr>
            <w:tcW w:w="1449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772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value</w:t>
            </w:r>
          </w:p>
        </w:tc>
        <w:tc>
          <w:tcPr>
            <w:tcW w:w="1745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String</w:t>
            </w:r>
          </w:p>
        </w:tc>
        <w:tc>
          <w:tcPr>
            <w:tcW w:w="1171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</w:t>
            </w:r>
          </w:p>
        </w:tc>
        <w:tc>
          <w:tcPr>
            <w:tcW w:w="321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Key</w:t>
            </w:r>
            <w:r w:rsidRPr="0048511D">
              <w:rPr>
                <w:rFonts w:hint="eastAsia"/>
                <w:b w:val="0"/>
              </w:rPr>
              <w:t>对应的认证参数</w:t>
            </w:r>
          </w:p>
        </w:tc>
      </w:tr>
      <w:tr w:rsidR="00C8632F" w:rsidRPr="0048511D" w:rsidTr="00CA2133">
        <w:trPr>
          <w:trHeight w:val="290"/>
        </w:trPr>
        <w:tc>
          <w:tcPr>
            <w:tcW w:w="1449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907" w:type="dxa"/>
            <w:gridSpan w:val="4"/>
          </w:tcPr>
          <w:p w:rsidR="00C8632F" w:rsidRPr="0048511D" w:rsidRDefault="00BE2D86" w:rsidP="00CA2133">
            <w:pPr>
              <w:pStyle w:val="aff2"/>
              <w:rPr>
                <w:b w:val="0"/>
              </w:rPr>
            </w:pPr>
            <w:r>
              <w:rPr>
                <w:b w:val="0"/>
              </w:rPr>
              <w:t>Boolean</w:t>
            </w:r>
          </w:p>
        </w:tc>
      </w:tr>
      <w:tr w:rsidR="00C8632F" w:rsidRPr="0048511D" w:rsidTr="00CA2133">
        <w:trPr>
          <w:trHeight w:val="290"/>
        </w:trPr>
        <w:tc>
          <w:tcPr>
            <w:tcW w:w="1449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907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设定成功返回</w:t>
            </w:r>
            <w:r w:rsidRPr="0048511D">
              <w:rPr>
                <w:rFonts w:hint="eastAsia"/>
                <w:b w:val="0"/>
              </w:rPr>
              <w:t>true</w:t>
            </w:r>
            <w:r w:rsidRPr="0048511D">
              <w:rPr>
                <w:rFonts w:hint="eastAsia"/>
                <w:b w:val="0"/>
              </w:rPr>
              <w:t>，失败返回</w:t>
            </w:r>
            <w:r w:rsidRPr="0048511D">
              <w:rPr>
                <w:rFonts w:hint="eastAsia"/>
                <w:b w:val="0"/>
              </w:rPr>
              <w:t>false</w:t>
            </w:r>
            <w:r w:rsidRPr="0048511D">
              <w:rPr>
                <w:rFonts w:hint="eastAsia"/>
                <w:b w:val="0"/>
              </w:rPr>
              <w:t>，该接口可重复调用，将需要的认证参数一次性设定完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40"/>
      </w:pPr>
      <w:r w:rsidRPr="0048511D">
        <w:rPr>
          <w:rFonts w:hint="eastAsia"/>
          <w:sz w:val="22"/>
        </w:rPr>
        <w:t xml:space="preserve">SangforAuth </w:t>
      </w:r>
      <w:r w:rsidRPr="0048511D">
        <w:rPr>
          <w:rFonts w:hint="eastAsia"/>
          <w:sz w:val="22"/>
        </w:rPr>
        <w:t>用户认证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43"/>
        <w:gridCol w:w="1828"/>
        <w:gridCol w:w="1270"/>
        <w:gridCol w:w="1239"/>
        <w:gridCol w:w="3476"/>
      </w:tblGrid>
      <w:tr w:rsidR="00C8632F" w:rsidRPr="0048511D" w:rsidTr="00CA2133">
        <w:trPr>
          <w:trHeight w:val="15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boolean vpnLogin(int authType)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根据认证类型进行用户认证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先要设定认证参数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如果此次认证成功，且需要下一个认证，则会回调告知需要下一个认证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authType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int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认证类型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成功认证返回</w:t>
            </w:r>
            <w:r w:rsidRPr="0048511D">
              <w:rPr>
                <w:rFonts w:hint="eastAsia"/>
                <w:b w:val="0"/>
              </w:rPr>
              <w:t>true</w:t>
            </w:r>
            <w:r w:rsidRPr="0048511D">
              <w:rPr>
                <w:rFonts w:hint="eastAsia"/>
                <w:b w:val="0"/>
              </w:rPr>
              <w:t>，失败返回</w:t>
            </w:r>
            <w:r w:rsidRPr="0048511D">
              <w:rPr>
                <w:rFonts w:hint="eastAsia"/>
                <w:b w:val="0"/>
              </w:rPr>
              <w:t>false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成功返回</w:t>
            </w:r>
            <w:r w:rsidRPr="0048511D">
              <w:rPr>
                <w:rFonts w:hint="eastAsia"/>
                <w:b w:val="0"/>
              </w:rPr>
              <w:t>true</w:t>
            </w:r>
            <w:r w:rsidRPr="0048511D">
              <w:rPr>
                <w:rFonts w:hint="eastAsia"/>
                <w:b w:val="0"/>
              </w:rPr>
              <w:t>失败返回</w:t>
            </w:r>
            <w:r w:rsidRPr="0048511D">
              <w:rPr>
                <w:rFonts w:hint="eastAsia"/>
                <w:b w:val="0"/>
              </w:rPr>
              <w:t>false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40"/>
      </w:pPr>
      <w:r w:rsidRPr="0048511D">
        <w:rPr>
          <w:rFonts w:hint="eastAsia"/>
          <w:sz w:val="22"/>
        </w:rPr>
        <w:t xml:space="preserve">SangforAuth </w:t>
      </w:r>
      <w:r w:rsidRPr="0048511D">
        <w:rPr>
          <w:rFonts w:hint="eastAsia"/>
          <w:sz w:val="22"/>
        </w:rPr>
        <w:t>取消认证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43"/>
        <w:gridCol w:w="1828"/>
        <w:gridCol w:w="1270"/>
        <w:gridCol w:w="1239"/>
        <w:gridCol w:w="3476"/>
      </w:tblGrid>
      <w:tr w:rsidR="00C8632F" w:rsidRPr="0048511D" w:rsidTr="00CA2133">
        <w:trPr>
          <w:trHeight w:val="15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48511D">
            <w:pPr>
              <w:ind w:firstLine="440"/>
            </w:pPr>
            <w:r w:rsidRPr="0048511D">
              <w:rPr>
                <w:rFonts w:ascii="Arial" w:hAnsi="Arial" w:cs="Arial" w:hint="eastAsia"/>
                <w:iCs/>
                <w:kern w:val="0"/>
                <w:sz w:val="22"/>
              </w:rPr>
              <w:t xml:space="preserve">boolean </w:t>
            </w:r>
            <w:hyperlink r:id="rId39" w:anchor="vpnCancelLogin()" w:history="1">
              <w:r w:rsidRPr="0048511D">
                <w:rPr>
                  <w:rFonts w:ascii="Arial" w:hAnsi="Arial" w:cs="Arial"/>
                  <w:iCs/>
                  <w:kern w:val="0"/>
                  <w:sz w:val="22"/>
                </w:rPr>
                <w:t>vpnCancelLogin</w:t>
              </w:r>
            </w:hyperlink>
            <w:r w:rsidRPr="0048511D">
              <w:rPr>
                <w:rFonts w:ascii="Arial" w:hAnsi="Arial" w:cs="Arial"/>
                <w:iCs/>
                <w:kern w:val="0"/>
                <w:sz w:val="22"/>
              </w:rPr>
              <w:t>()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取消登录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正在登录</w:t>
            </w:r>
            <w:r w:rsidRPr="0048511D">
              <w:rPr>
                <w:rFonts w:hint="eastAsia"/>
                <w:b w:val="0"/>
              </w:rPr>
              <w:t>vpn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813" w:type="dxa"/>
            <w:gridSpan w:val="4"/>
          </w:tcPr>
          <w:p w:rsidR="00C8632F" w:rsidRPr="0048511D" w:rsidRDefault="00BE2D86" w:rsidP="00CA2133">
            <w:pPr>
              <w:pStyle w:val="aff2"/>
              <w:rPr>
                <w:b w:val="0"/>
              </w:rPr>
            </w:pPr>
            <w:r>
              <w:rPr>
                <w:b w:val="0"/>
              </w:rPr>
              <w:t>Boolean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成功返回</w:t>
            </w:r>
            <w:r w:rsidRPr="0048511D">
              <w:rPr>
                <w:rFonts w:hint="eastAsia"/>
                <w:b w:val="0"/>
              </w:rPr>
              <w:t>true</w:t>
            </w:r>
            <w:r w:rsidRPr="0048511D">
              <w:rPr>
                <w:rFonts w:hint="eastAsia"/>
                <w:b w:val="0"/>
              </w:rPr>
              <w:t>失败返回</w:t>
            </w:r>
            <w:r w:rsidRPr="0048511D">
              <w:rPr>
                <w:rFonts w:hint="eastAsia"/>
                <w:b w:val="0"/>
              </w:rPr>
              <w:t>false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40"/>
      </w:pPr>
      <w:r w:rsidRPr="0048511D">
        <w:rPr>
          <w:rFonts w:hint="eastAsia"/>
          <w:sz w:val="22"/>
        </w:rPr>
        <w:t xml:space="preserve">SangforAuth </w:t>
      </w:r>
      <w:r w:rsidRPr="0048511D">
        <w:rPr>
          <w:rFonts w:hint="eastAsia"/>
          <w:sz w:val="22"/>
        </w:rPr>
        <w:t>主动用户注销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43"/>
        <w:gridCol w:w="1828"/>
        <w:gridCol w:w="1270"/>
        <w:gridCol w:w="1239"/>
        <w:gridCol w:w="3476"/>
      </w:tblGrid>
      <w:tr w:rsidR="00C8632F" w:rsidRPr="0048511D" w:rsidTr="00CA2133">
        <w:trPr>
          <w:trHeight w:val="15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48511D">
            <w:pPr>
              <w:ind w:firstLine="440"/>
            </w:pPr>
            <w:r w:rsidRPr="0048511D">
              <w:rPr>
                <w:rFonts w:ascii="Arial" w:hAnsi="Arial" w:cs="Arial" w:hint="eastAsia"/>
                <w:iCs/>
                <w:kern w:val="0"/>
                <w:sz w:val="22"/>
              </w:rPr>
              <w:t xml:space="preserve">boolean </w:t>
            </w:r>
            <w:hyperlink r:id="rId40" w:anchor="vpnLogout()" w:history="1">
              <w:r w:rsidRPr="0048511D">
                <w:rPr>
                  <w:rFonts w:ascii="Arial" w:hAnsi="Arial" w:cs="Arial"/>
                  <w:iCs/>
                  <w:kern w:val="0"/>
                  <w:sz w:val="22"/>
                </w:rPr>
                <w:t>vpnLogout</w:t>
              </w:r>
            </w:hyperlink>
            <w:r w:rsidRPr="0048511D">
              <w:rPr>
                <w:rFonts w:ascii="Arial" w:hAnsi="Arial" w:cs="Arial"/>
                <w:iCs/>
                <w:kern w:val="0"/>
                <w:sz w:val="22"/>
              </w:rPr>
              <w:t>()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主动用户注销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用户已经登入了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813" w:type="dxa"/>
            <w:gridSpan w:val="4"/>
          </w:tcPr>
          <w:p w:rsidR="00C8632F" w:rsidRPr="0048511D" w:rsidRDefault="00BE2D86" w:rsidP="00CA2133">
            <w:pPr>
              <w:pStyle w:val="aff2"/>
              <w:rPr>
                <w:b w:val="0"/>
              </w:rPr>
            </w:pPr>
            <w:r>
              <w:rPr>
                <w:b w:val="0"/>
              </w:rPr>
              <w:t>Boolean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当用户认证通过后，如果想退出使用</w:t>
            </w: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则需要调用该接口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40"/>
      </w:pPr>
      <w:r w:rsidRPr="0048511D">
        <w:rPr>
          <w:rFonts w:hint="eastAsia"/>
          <w:sz w:val="22"/>
        </w:rPr>
        <w:t xml:space="preserve">SangforAuth </w:t>
      </w:r>
      <w:r w:rsidRPr="0048511D">
        <w:rPr>
          <w:rFonts w:hint="eastAsia"/>
          <w:sz w:val="22"/>
        </w:rPr>
        <w:t>获取错误信息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43"/>
        <w:gridCol w:w="1828"/>
        <w:gridCol w:w="1270"/>
        <w:gridCol w:w="1239"/>
        <w:gridCol w:w="3476"/>
      </w:tblGrid>
      <w:tr w:rsidR="00C8632F" w:rsidRPr="0048511D" w:rsidTr="00CA2133">
        <w:trPr>
          <w:trHeight w:val="15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813" w:type="dxa"/>
            <w:gridSpan w:val="4"/>
          </w:tcPr>
          <w:p w:rsidR="00C8632F" w:rsidRPr="0048511D" w:rsidRDefault="00037346" w:rsidP="00CA2133">
            <w:pPr>
              <w:ind w:firstLine="480"/>
            </w:pPr>
            <w:hyperlink r:id="rId41" w:anchor="vpnGeterr()" w:history="1">
              <w:r w:rsidR="00C8632F" w:rsidRPr="0048511D">
                <w:rPr>
                  <w:rFonts w:ascii="Arial" w:hAnsi="Arial" w:cs="Arial"/>
                  <w:iCs/>
                  <w:kern w:val="0"/>
                  <w:sz w:val="22"/>
                </w:rPr>
                <w:t>vpnGeterr</w:t>
              </w:r>
            </w:hyperlink>
            <w:r w:rsidR="00C8632F" w:rsidRPr="0048511D">
              <w:rPr>
                <w:rFonts w:ascii="Arial" w:hAnsi="Arial" w:cs="Arial"/>
                <w:iCs/>
                <w:kern w:val="0"/>
                <w:sz w:val="22"/>
              </w:rPr>
              <w:t>()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当调用</w:t>
            </w: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接口时出错，可通过该接口获取具体信息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发生了调用失败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 xml:space="preserve">String </w:t>
            </w:r>
            <w:r w:rsidRPr="0048511D">
              <w:rPr>
                <w:rFonts w:hint="eastAsia"/>
                <w:b w:val="0"/>
              </w:rPr>
              <w:t>注意该返回值的编码格式是</w:t>
            </w:r>
            <w:r w:rsidRPr="0048511D">
              <w:rPr>
                <w:rFonts w:hint="eastAsia"/>
                <w:b w:val="0"/>
              </w:rPr>
              <w:t>UTF-8</w:t>
            </w:r>
            <w:r w:rsidRPr="0048511D">
              <w:rPr>
                <w:rFonts w:hint="eastAsia"/>
                <w:b w:val="0"/>
              </w:rPr>
              <w:t>编码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当调用</w:t>
            </w: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接口失败时可获取错误信息，需要及时获取，如果继续操作错误信息会被其它覆盖掉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80"/>
      </w:pPr>
      <w:r w:rsidRPr="0048511D">
        <w:rPr>
          <w:rFonts w:hint="eastAsia"/>
        </w:rPr>
        <w:t>接口</w:t>
      </w:r>
      <w:r w:rsidRPr="0048511D">
        <w:t>IVpnDelegate</w:t>
      </w:r>
      <w:r w:rsidRPr="0048511D">
        <w:rPr>
          <w:rFonts w:hint="eastAsia"/>
        </w:rPr>
        <w:t xml:space="preserve"> </w:t>
      </w:r>
      <w:r w:rsidRPr="0048511D">
        <w:rPr>
          <w:rFonts w:hint="eastAsia"/>
        </w:rPr>
        <w:t>回调函数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276"/>
        <w:gridCol w:w="1619"/>
        <w:gridCol w:w="2699"/>
        <w:gridCol w:w="1087"/>
        <w:gridCol w:w="2675"/>
      </w:tblGrid>
      <w:tr w:rsidR="00C8632F" w:rsidRPr="0048511D" w:rsidTr="00CA2133">
        <w:trPr>
          <w:trHeight w:val="15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8080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void vpn</w:t>
            </w:r>
            <w:hyperlink r:id="rId42" w:anchor="vpnCallback(int, int)" w:history="1">
              <w:r w:rsidRPr="0048511D">
                <w:rPr>
                  <w:b w:val="0"/>
                </w:rPr>
                <w:t>Callback</w:t>
              </w:r>
            </w:hyperlink>
            <w:r w:rsidRPr="0048511D">
              <w:rPr>
                <w:b w:val="0"/>
              </w:rPr>
              <w:t>(int vpnResult, int authType)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8080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操作过程中回调通知结果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8080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8080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20"/>
        </w:trPr>
        <w:tc>
          <w:tcPr>
            <w:tcW w:w="1276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61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269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087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2675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40"/>
        </w:trPr>
        <w:tc>
          <w:tcPr>
            <w:tcW w:w="1276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61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vpnResult</w:t>
            </w:r>
          </w:p>
        </w:tc>
        <w:tc>
          <w:tcPr>
            <w:tcW w:w="269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int</w:t>
            </w:r>
          </w:p>
        </w:tc>
        <w:tc>
          <w:tcPr>
            <w:tcW w:w="1087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</w:t>
            </w:r>
          </w:p>
        </w:tc>
        <w:tc>
          <w:tcPr>
            <w:tcW w:w="2675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操作结果</w:t>
            </w:r>
          </w:p>
        </w:tc>
      </w:tr>
      <w:tr w:rsidR="00C8632F" w:rsidRPr="0048511D" w:rsidTr="00CA2133">
        <w:trPr>
          <w:trHeight w:val="140"/>
        </w:trPr>
        <w:tc>
          <w:tcPr>
            <w:tcW w:w="1276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61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authType</w:t>
            </w:r>
          </w:p>
        </w:tc>
        <w:tc>
          <w:tcPr>
            <w:tcW w:w="269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int</w:t>
            </w:r>
          </w:p>
        </w:tc>
        <w:tc>
          <w:tcPr>
            <w:tcW w:w="1087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</w:t>
            </w:r>
          </w:p>
        </w:tc>
        <w:tc>
          <w:tcPr>
            <w:tcW w:w="2675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当前认证类型</w:t>
            </w:r>
          </w:p>
        </w:tc>
      </w:tr>
      <w:tr w:rsidR="00C8632F" w:rsidRPr="0048511D" w:rsidTr="00CA2133">
        <w:trPr>
          <w:trHeight w:val="29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8080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9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8080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操作</w:t>
            </w: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过程中会回调，主要用在用户被动注销时通知</w:t>
            </w:r>
            <w:r w:rsidRPr="0048511D">
              <w:rPr>
                <w:rFonts w:hint="eastAsia"/>
                <w:b w:val="0"/>
              </w:rPr>
              <w:t>logout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80"/>
      </w:pPr>
      <w:r w:rsidRPr="0048511D">
        <w:rPr>
          <w:rFonts w:hint="eastAsia"/>
        </w:rPr>
        <w:t>查询</w:t>
      </w:r>
      <w:r w:rsidRPr="0048511D">
        <w:rPr>
          <w:rFonts w:hint="eastAsia"/>
        </w:rPr>
        <w:t>VPN</w:t>
      </w:r>
      <w:r w:rsidRPr="0048511D">
        <w:rPr>
          <w:rFonts w:hint="eastAsia"/>
        </w:rPr>
        <w:t>状态接口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276"/>
        <w:gridCol w:w="8080"/>
      </w:tblGrid>
      <w:tr w:rsidR="00C8632F" w:rsidRPr="0048511D" w:rsidTr="00CA2133">
        <w:trPr>
          <w:trHeight w:val="15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8080" w:type="dxa"/>
          </w:tcPr>
          <w:p w:rsidR="00C8632F" w:rsidRPr="0048511D" w:rsidRDefault="00037346" w:rsidP="00CA2133">
            <w:pPr>
              <w:pStyle w:val="aff2"/>
              <w:rPr>
                <w:b w:val="0"/>
              </w:rPr>
            </w:pPr>
            <w:hyperlink r:id="rId43" w:anchor="vpnQueryStatus()" w:history="1">
              <w:r w:rsidR="00C8632F" w:rsidRPr="0048511D">
                <w:rPr>
                  <w:b w:val="0"/>
                </w:rPr>
                <w:t>vpnQueryStatus</w:t>
              </w:r>
            </w:hyperlink>
            <w:r w:rsidR="00C8632F" w:rsidRPr="0048511D">
              <w:rPr>
                <w:b w:val="0"/>
              </w:rPr>
              <w:t>() 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查询</w:t>
            </w: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状态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在主线程调用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9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lastRenderedPageBreak/>
              <w:t>返回值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HTML0"/>
              <w:shd w:val="clear" w:color="auto" w:fill="FFFFFF"/>
            </w:pPr>
            <w:r w:rsidRPr="0048511D">
              <w:rPr>
                <w:rFonts w:hint="eastAsia"/>
              </w:rPr>
              <w:t>VPN</w:t>
            </w:r>
            <w:r w:rsidRPr="0048511D">
              <w:rPr>
                <w:rFonts w:hint="eastAsia"/>
              </w:rPr>
              <w:t>状态，状态码在</w:t>
            </w:r>
            <w:r w:rsidRPr="0048511D">
              <w:t>IVpnDelegate</w:t>
            </w:r>
            <w:r w:rsidRPr="0048511D">
              <w:rPr>
                <w:rFonts w:hint="eastAsia"/>
              </w:rPr>
              <w:t>中</w:t>
            </w:r>
          </w:p>
        </w:tc>
      </w:tr>
      <w:tr w:rsidR="00C8632F" w:rsidRPr="0048511D" w:rsidTr="00CA2133">
        <w:trPr>
          <w:trHeight w:val="29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80"/>
      </w:pPr>
      <w:r w:rsidRPr="0048511D">
        <w:rPr>
          <w:rFonts w:hint="eastAsia"/>
        </w:rPr>
        <w:t>设置需要加密文件路径的规则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276"/>
        <w:gridCol w:w="8080"/>
      </w:tblGrid>
      <w:tr w:rsidR="00C8632F" w:rsidRPr="0048511D" w:rsidTr="00CA2133">
        <w:trPr>
          <w:trHeight w:val="15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void setCryptFileRule(String rules)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8080" w:type="dxa"/>
          </w:tcPr>
          <w:p w:rsidR="00C8632F" w:rsidRPr="0048511D" w:rsidRDefault="00C8632F" w:rsidP="0048511D">
            <w:pPr>
              <w:ind w:firstLine="480"/>
            </w:pPr>
            <w:r w:rsidRPr="0048511D">
              <w:rPr>
                <w:rFonts w:hint="eastAsia"/>
              </w:rPr>
              <w:t>设置需要加密文件路径的规则。可以使用</w:t>
            </w:r>
            <w:r w:rsidRPr="0048511D">
              <w:rPr>
                <w:rFonts w:hint="eastAsia"/>
              </w:rPr>
              <w:t>*</w:t>
            </w:r>
            <w:r w:rsidRPr="0048511D">
              <w:rPr>
                <w:rFonts w:hint="eastAsia"/>
              </w:rPr>
              <w:t>和</w:t>
            </w:r>
            <w:r w:rsidRPr="0048511D">
              <w:rPr>
                <w:rFonts w:hint="eastAsia"/>
              </w:rPr>
              <w:t>?</w:t>
            </w:r>
            <w:r w:rsidRPr="0048511D">
              <w:rPr>
                <w:rFonts w:hint="eastAsia"/>
              </w:rPr>
              <w:t>模式匹配符号。如</w:t>
            </w:r>
            <w:r w:rsidRPr="0048511D">
              <w:rPr>
                <w:rFonts w:hint="eastAsia"/>
              </w:rPr>
              <w:t>/sdcard/*;</w:t>
            </w:r>
            <w:r w:rsidRPr="0048511D">
              <w:rPr>
                <w:rFonts w:hint="eastAsia"/>
              </w:rPr>
              <w:t>等，可以有多条规则，但每一规则之前用分号隔开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在主线程调用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9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HTML0"/>
              <w:shd w:val="clear" w:color="auto" w:fill="FFFFFF"/>
            </w:pPr>
            <w:r w:rsidRPr="0048511D">
              <w:rPr>
                <w:rFonts w:hint="eastAsia"/>
              </w:rPr>
              <w:t>无</w:t>
            </w:r>
          </w:p>
        </w:tc>
      </w:tr>
      <w:tr w:rsidR="00C8632F" w:rsidRPr="0048511D" w:rsidTr="00CA2133">
        <w:trPr>
          <w:trHeight w:val="29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需要在</w:t>
            </w:r>
            <w:r w:rsidRPr="0048511D">
              <w:rPr>
                <w:b w:val="0"/>
              </w:rPr>
              <w:t>vpnInit</w:t>
            </w:r>
            <w:r w:rsidRPr="0048511D">
              <w:rPr>
                <w:rFonts w:hint="eastAsia"/>
                <w:b w:val="0"/>
              </w:rPr>
              <w:t>之前调用，在之后调用无效果。如果在</w:t>
            </w:r>
            <w:r w:rsidRPr="0048511D">
              <w:rPr>
                <w:b w:val="0"/>
              </w:rPr>
              <w:t>vpnInit</w:t>
            </w:r>
            <w:r w:rsidRPr="0048511D">
              <w:rPr>
                <w:rFonts w:hint="eastAsia"/>
                <w:b w:val="0"/>
              </w:rPr>
              <w:t>之前没有调用此接口，将不会启动本地防泄密功能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80"/>
      </w:pPr>
      <w:r w:rsidRPr="0048511D">
        <w:rPr>
          <w:rFonts w:hint="eastAsia"/>
        </w:rPr>
        <w:t>设置加密文件路径排除规则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276"/>
        <w:gridCol w:w="8080"/>
      </w:tblGrid>
      <w:tr w:rsidR="00C8632F" w:rsidRPr="0048511D" w:rsidTr="00CA2133">
        <w:trPr>
          <w:trHeight w:val="15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void setExCrptFileRule(String rules)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8080" w:type="dxa"/>
          </w:tcPr>
          <w:p w:rsidR="00C8632F" w:rsidRPr="0048511D" w:rsidRDefault="00C8632F" w:rsidP="0048511D">
            <w:pPr>
              <w:ind w:firstLine="480"/>
            </w:pPr>
            <w:r w:rsidRPr="0048511D">
              <w:rPr>
                <w:rFonts w:hint="eastAsia"/>
              </w:rPr>
              <w:t>设置加密文件路径排除规则，同上可以使用</w:t>
            </w:r>
            <w:r w:rsidRPr="0048511D">
              <w:rPr>
                <w:rFonts w:hint="eastAsia"/>
              </w:rPr>
              <w:t>*</w:t>
            </w:r>
            <w:r w:rsidRPr="0048511D">
              <w:rPr>
                <w:rFonts w:hint="eastAsia"/>
              </w:rPr>
              <w:t>和</w:t>
            </w:r>
            <w:r w:rsidRPr="0048511D">
              <w:rPr>
                <w:rFonts w:hint="eastAsia"/>
              </w:rPr>
              <w:t>?</w:t>
            </w:r>
            <w:r w:rsidRPr="0048511D">
              <w:rPr>
                <w:rFonts w:hint="eastAsia"/>
              </w:rPr>
              <w:t>的模式匹配。可以有多条，每一条之前用分号隔开。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在主线程调用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9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HTML0"/>
              <w:shd w:val="clear" w:color="auto" w:fill="FFFFFF"/>
            </w:pPr>
            <w:r w:rsidRPr="0048511D">
              <w:rPr>
                <w:rFonts w:hint="eastAsia"/>
              </w:rPr>
              <w:t>无</w:t>
            </w:r>
          </w:p>
        </w:tc>
      </w:tr>
      <w:tr w:rsidR="00C8632F" w:rsidRPr="0048511D" w:rsidTr="00CA2133">
        <w:trPr>
          <w:trHeight w:val="29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如果同时设置了加密规则和排除规则，先匹配排除规则</w:t>
            </w:r>
          </w:p>
        </w:tc>
      </w:tr>
    </w:tbl>
    <w:p w:rsidR="00C8632F" w:rsidRPr="0048511D" w:rsidRDefault="00C8632F" w:rsidP="0048511D">
      <w:pPr>
        <w:ind w:firstLine="600"/>
        <w:rPr>
          <w:sz w:val="30"/>
          <w:szCs w:val="30"/>
        </w:rPr>
      </w:pPr>
    </w:p>
    <w:p w:rsidR="00C8632F" w:rsidRPr="0048511D" w:rsidRDefault="00C8632F" w:rsidP="00C8632F">
      <w:pPr>
        <w:pStyle w:val="3"/>
        <w:rPr>
          <w:b w:val="0"/>
          <w:sz w:val="30"/>
          <w:szCs w:val="30"/>
          <w:lang w:val="fr-FR"/>
        </w:rPr>
      </w:pPr>
      <w:bookmarkStart w:id="70" w:name="_Toc351052296"/>
      <w:bookmarkStart w:id="71" w:name="_Toc351052464"/>
      <w:bookmarkStart w:id="72" w:name="_Toc355961595"/>
      <w:r w:rsidRPr="0048511D">
        <w:rPr>
          <w:rFonts w:hint="eastAsia"/>
          <w:b w:val="0"/>
          <w:sz w:val="30"/>
          <w:szCs w:val="30"/>
          <w:lang w:val="fr-FR"/>
        </w:rPr>
        <w:t>4.1.2 Android</w:t>
      </w:r>
      <w:r w:rsidRPr="0048511D">
        <w:rPr>
          <w:rFonts w:hint="eastAsia"/>
          <w:b w:val="0"/>
          <w:sz w:val="30"/>
          <w:szCs w:val="30"/>
        </w:rPr>
        <w:t>平台非阻塞接口</w:t>
      </w:r>
      <w:bookmarkEnd w:id="70"/>
      <w:bookmarkEnd w:id="71"/>
      <w:bookmarkEnd w:id="72"/>
    </w:p>
    <w:p w:rsidR="00C8632F" w:rsidRPr="0048511D" w:rsidRDefault="00C8632F" w:rsidP="0048511D">
      <w:pPr>
        <w:ind w:firstLine="480"/>
        <w:rPr>
          <w:bCs/>
          <w:szCs w:val="28"/>
        </w:rPr>
      </w:pPr>
      <w:r w:rsidRPr="0048511D">
        <w:rPr>
          <w:rFonts w:hint="eastAsia"/>
          <w:bCs/>
          <w:szCs w:val="28"/>
        </w:rPr>
        <w:t>非阻塞接口，用户认证过程中均采用非阻塞方式，所以需要注意调用下面标注是否为异步接口，如果是则调用成功并不代表成功了，结果会通过回到函数通知。</w:t>
      </w:r>
    </w:p>
    <w:p w:rsidR="00C8632F" w:rsidRPr="0048511D" w:rsidRDefault="00C8632F" w:rsidP="0048511D">
      <w:pPr>
        <w:ind w:firstLine="480"/>
        <w:rPr>
          <w:bCs/>
          <w:szCs w:val="28"/>
        </w:rPr>
      </w:pPr>
    </w:p>
    <w:p w:rsidR="00C8632F" w:rsidRPr="0048511D" w:rsidRDefault="00C8632F" w:rsidP="0048511D">
      <w:pPr>
        <w:ind w:firstLine="440"/>
        <w:rPr>
          <w:sz w:val="22"/>
        </w:rPr>
      </w:pPr>
      <w:r w:rsidRPr="0048511D">
        <w:rPr>
          <w:rFonts w:hint="eastAsia"/>
          <w:sz w:val="22"/>
        </w:rPr>
        <w:t>SangforNbAuth</w:t>
      </w:r>
      <w:r w:rsidRPr="0048511D">
        <w:rPr>
          <w:rFonts w:hint="eastAsia"/>
          <w:sz w:val="22"/>
        </w:rPr>
        <w:t>获得</w:t>
      </w:r>
      <w:r w:rsidRPr="0048511D">
        <w:rPr>
          <w:sz w:val="22"/>
        </w:rPr>
        <w:t>Sangfor</w:t>
      </w:r>
      <w:r w:rsidRPr="0048511D">
        <w:rPr>
          <w:rFonts w:hint="eastAsia"/>
          <w:sz w:val="22"/>
        </w:rPr>
        <w:t>NbAuth</w:t>
      </w:r>
      <w:r w:rsidRPr="0048511D">
        <w:rPr>
          <w:rFonts w:hint="eastAsia"/>
          <w:sz w:val="22"/>
        </w:rPr>
        <w:t>的单例。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43"/>
        <w:gridCol w:w="1828"/>
        <w:gridCol w:w="1270"/>
        <w:gridCol w:w="1327"/>
        <w:gridCol w:w="3388"/>
      </w:tblGrid>
      <w:tr w:rsidR="00C8632F" w:rsidRPr="0048511D" w:rsidTr="00CA2133">
        <w:trPr>
          <w:trHeight w:val="15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lastRenderedPageBreak/>
              <w:t>名称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SangforNbAuth</w:t>
            </w:r>
            <w:r w:rsidRPr="0048511D">
              <w:rPr>
                <w:b w:val="0"/>
              </w:rPr>
              <w:t>get</w:t>
            </w:r>
            <w:r w:rsidRPr="0048511D">
              <w:rPr>
                <w:rFonts w:hint="eastAsia"/>
                <w:b w:val="0"/>
              </w:rPr>
              <w:t>Instance()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获取</w:t>
            </w:r>
            <w:r w:rsidRPr="0048511D">
              <w:rPr>
                <w:rFonts w:hint="eastAsia"/>
                <w:b w:val="0"/>
              </w:rPr>
              <w:t>SangforNbAuth</w:t>
            </w:r>
            <w:r w:rsidRPr="0048511D">
              <w:rPr>
                <w:rFonts w:hint="eastAsia"/>
                <w:b w:val="0"/>
              </w:rPr>
              <w:t>单实例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327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38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327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338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327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338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 xml:space="preserve">SangforNbAuth </w:t>
            </w:r>
            <w:r w:rsidRPr="0048511D">
              <w:rPr>
                <w:rFonts w:hint="eastAsia"/>
                <w:b w:val="0"/>
              </w:rPr>
              <w:t>实例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获取</w:t>
            </w:r>
            <w:r w:rsidRPr="0048511D">
              <w:rPr>
                <w:rFonts w:hint="eastAsia"/>
                <w:b w:val="0"/>
              </w:rPr>
              <w:t>SangforNbAuth</w:t>
            </w:r>
            <w:r w:rsidRPr="0048511D">
              <w:rPr>
                <w:rFonts w:hint="eastAsia"/>
                <w:b w:val="0"/>
              </w:rPr>
              <w:t>单实例，用于</w:t>
            </w: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认证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40"/>
      </w:pPr>
      <w:r w:rsidRPr="0048511D">
        <w:rPr>
          <w:rFonts w:hint="eastAsia"/>
          <w:sz w:val="22"/>
        </w:rPr>
        <w:t>SangforNbAuth</w:t>
      </w:r>
      <w:r w:rsidRPr="0048511D">
        <w:rPr>
          <w:rFonts w:hint="eastAsia"/>
          <w:sz w:val="22"/>
        </w:rPr>
        <w:t>初始化</w:t>
      </w:r>
      <w:r w:rsidRPr="0048511D">
        <w:rPr>
          <w:rFonts w:hint="eastAsia"/>
          <w:sz w:val="22"/>
        </w:rPr>
        <w:t>SangforNbAuth</w:t>
      </w:r>
      <w:r w:rsidRPr="0048511D">
        <w:rPr>
          <w:rFonts w:hint="eastAsia"/>
          <w:sz w:val="22"/>
        </w:rPr>
        <w:t>实例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43"/>
        <w:gridCol w:w="1828"/>
        <w:gridCol w:w="1270"/>
        <w:gridCol w:w="1327"/>
        <w:gridCol w:w="3388"/>
      </w:tblGrid>
      <w:tr w:rsidR="00C8632F" w:rsidRPr="0048511D" w:rsidTr="00CA2133">
        <w:trPr>
          <w:trHeight w:val="15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void init(Context context,  IVpnDelegate delegate) throws SFException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设置上下文对象</w:t>
            </w:r>
            <w:r w:rsidRPr="0048511D">
              <w:rPr>
                <w:rFonts w:hint="eastAsia"/>
                <w:b w:val="0"/>
              </w:rPr>
              <w:t xml:space="preserve">context, </w:t>
            </w:r>
            <w:r w:rsidRPr="0048511D">
              <w:rPr>
                <w:rFonts w:hint="eastAsia"/>
                <w:b w:val="0"/>
              </w:rPr>
              <w:t>设置回调接口</w:t>
            </w:r>
            <w:r w:rsidRPr="0048511D">
              <w:rPr>
                <w:rFonts w:hint="eastAsia"/>
                <w:b w:val="0"/>
              </w:rPr>
              <w:t>delegate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实现各个回调接口，同时需要在主线程中调用该函数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需要处理关注下异常的处理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327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38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BE2D86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C</w:t>
            </w:r>
            <w:r w:rsidR="00C8632F" w:rsidRPr="0048511D">
              <w:rPr>
                <w:rFonts w:hint="eastAsia"/>
                <w:b w:val="0"/>
              </w:rPr>
              <w:t>ontext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Context</w:t>
            </w:r>
          </w:p>
        </w:tc>
        <w:tc>
          <w:tcPr>
            <w:tcW w:w="1327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</w:t>
            </w:r>
          </w:p>
        </w:tc>
        <w:tc>
          <w:tcPr>
            <w:tcW w:w="338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上下文对象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BE2D86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D</w:t>
            </w:r>
            <w:r w:rsidR="00C8632F" w:rsidRPr="0048511D">
              <w:rPr>
                <w:rFonts w:hint="eastAsia"/>
                <w:b w:val="0"/>
              </w:rPr>
              <w:t>elegate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 xml:space="preserve">IVpnDelegate </w:t>
            </w:r>
          </w:p>
        </w:tc>
        <w:tc>
          <w:tcPr>
            <w:tcW w:w="1327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</w:t>
            </w:r>
          </w:p>
        </w:tc>
        <w:tc>
          <w:tcPr>
            <w:tcW w:w="338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回调接口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813" w:type="dxa"/>
            <w:gridSpan w:val="4"/>
          </w:tcPr>
          <w:p w:rsidR="00C8632F" w:rsidRPr="0048511D" w:rsidRDefault="00BE2D86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V</w:t>
            </w:r>
            <w:r w:rsidR="00C8632F" w:rsidRPr="0048511D">
              <w:rPr>
                <w:rFonts w:hint="eastAsia"/>
                <w:b w:val="0"/>
              </w:rPr>
              <w:t>oid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连接</w:t>
            </w: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前设置实现回调接口，该接口主要用户通知用户是否被动注销了，其它功能基本可忽略；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备注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抛出：</w:t>
            </w: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ascii="仿宋_GB2312" w:eastAsia="仿宋_GB2312" w:hAnsi="宋体" w:hint="eastAsia"/>
                <w:b w:val="0"/>
              </w:rPr>
              <w:t>com.sangfor.vpn.SFException</w:t>
            </w:r>
            <w:r w:rsidRPr="0048511D">
              <w:rPr>
                <w:rFonts w:hint="eastAsia"/>
                <w:b w:val="0"/>
              </w:rPr>
              <w:t>：任一参数为</w:t>
            </w:r>
            <w:r w:rsidRPr="0048511D">
              <w:rPr>
                <w:rFonts w:hint="eastAsia"/>
                <w:b w:val="0"/>
              </w:rPr>
              <w:t>null</w:t>
            </w:r>
            <w:r w:rsidRPr="0048511D">
              <w:rPr>
                <w:rFonts w:hint="eastAsia"/>
                <w:b w:val="0"/>
              </w:rPr>
              <w:t>或者在非主线程中调用；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40"/>
      </w:pPr>
      <w:r w:rsidRPr="0048511D">
        <w:rPr>
          <w:rFonts w:hint="eastAsia"/>
          <w:sz w:val="22"/>
        </w:rPr>
        <w:t>SangforNbAuth</w:t>
      </w:r>
      <w:r w:rsidRPr="0048511D">
        <w:rPr>
          <w:rFonts w:hint="eastAsia"/>
          <w:sz w:val="22"/>
        </w:rPr>
        <w:t>初始化</w:t>
      </w:r>
      <w:r w:rsidRPr="0048511D">
        <w:rPr>
          <w:rFonts w:hint="eastAsia"/>
          <w:sz w:val="22"/>
        </w:rPr>
        <w:t>vpn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43"/>
        <w:gridCol w:w="1828"/>
        <w:gridCol w:w="1270"/>
        <w:gridCol w:w="1239"/>
        <w:gridCol w:w="3476"/>
      </w:tblGrid>
      <w:tr w:rsidR="00C8632F" w:rsidRPr="0048511D" w:rsidTr="00CA2133">
        <w:trPr>
          <w:trHeight w:val="15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boolean vpnInit</w:t>
            </w:r>
            <w:r w:rsidRPr="0048511D">
              <w:rPr>
                <w:b w:val="0"/>
              </w:rPr>
              <w:t>(</w:t>
            </w:r>
            <w:r w:rsidRPr="0048511D">
              <w:rPr>
                <w:rFonts w:hint="eastAsia"/>
                <w:b w:val="0"/>
              </w:rPr>
              <w:t>long host</w:t>
            </w:r>
            <w:r w:rsidRPr="0048511D">
              <w:rPr>
                <w:b w:val="0"/>
              </w:rPr>
              <w:t xml:space="preserve">, int </w:t>
            </w:r>
            <w:r w:rsidRPr="0048511D">
              <w:rPr>
                <w:rFonts w:hint="eastAsia"/>
                <w:b w:val="0"/>
              </w:rPr>
              <w:t>port</w:t>
            </w:r>
            <w:r w:rsidRPr="0048511D">
              <w:rPr>
                <w:b w:val="0"/>
              </w:rPr>
              <w:t>)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初始化</w:t>
            </w: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、设定</w:t>
            </w: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的地址和端口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BE2D86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H</w:t>
            </w:r>
            <w:r w:rsidR="00C8632F" w:rsidRPr="0048511D">
              <w:rPr>
                <w:rFonts w:hint="eastAsia"/>
                <w:b w:val="0"/>
              </w:rPr>
              <w:t>ost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long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连接</w:t>
            </w: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地址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BE2D86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P</w:t>
            </w:r>
            <w:r w:rsidR="00C8632F" w:rsidRPr="0048511D">
              <w:rPr>
                <w:rFonts w:hint="eastAsia"/>
                <w:b w:val="0"/>
              </w:rPr>
              <w:t>ort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int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连接</w:t>
            </w: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端口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 xml:space="preserve">boolean </w:t>
            </w:r>
            <w:r w:rsidRPr="0048511D">
              <w:rPr>
                <w:rFonts w:hint="eastAsia"/>
                <w:b w:val="0"/>
              </w:rPr>
              <w:t>成功调用返回</w:t>
            </w:r>
            <w:r w:rsidRPr="0048511D">
              <w:rPr>
                <w:rFonts w:hint="eastAsia"/>
                <w:b w:val="0"/>
              </w:rPr>
              <w:t>true</w:t>
            </w:r>
            <w:r w:rsidRPr="0048511D">
              <w:rPr>
                <w:rFonts w:hint="eastAsia"/>
                <w:b w:val="0"/>
              </w:rPr>
              <w:t>，失败调用返回</w:t>
            </w:r>
            <w:r w:rsidRPr="0048511D">
              <w:rPr>
                <w:rFonts w:hint="eastAsia"/>
                <w:b w:val="0"/>
              </w:rPr>
              <w:t>false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异步接口，最终结果由回调函数通知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40"/>
      </w:pPr>
      <w:r w:rsidRPr="0048511D">
        <w:rPr>
          <w:rFonts w:hint="eastAsia"/>
          <w:sz w:val="22"/>
        </w:rPr>
        <w:lastRenderedPageBreak/>
        <w:t>SangforNbAuth</w:t>
      </w:r>
      <w:r w:rsidRPr="0048511D">
        <w:rPr>
          <w:rFonts w:hint="eastAsia"/>
          <w:sz w:val="22"/>
        </w:rPr>
        <w:t>设置认证参数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49"/>
        <w:gridCol w:w="1772"/>
        <w:gridCol w:w="1745"/>
        <w:gridCol w:w="1171"/>
        <w:gridCol w:w="3219"/>
      </w:tblGrid>
      <w:tr w:rsidR="00C8632F" w:rsidRPr="0048511D" w:rsidTr="00CA2133">
        <w:trPr>
          <w:trHeight w:val="150"/>
        </w:trPr>
        <w:tc>
          <w:tcPr>
            <w:tcW w:w="1449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907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boolean setLoginParam(String key, String value)</w:t>
            </w:r>
          </w:p>
        </w:tc>
      </w:tr>
      <w:tr w:rsidR="00C8632F" w:rsidRPr="0048511D" w:rsidTr="00CA2133">
        <w:trPr>
          <w:trHeight w:val="285"/>
        </w:trPr>
        <w:tc>
          <w:tcPr>
            <w:tcW w:w="1449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907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认证之前通过该接口设定认证参数，</w:t>
            </w:r>
            <w:r w:rsidRPr="0048511D">
              <w:rPr>
                <w:rFonts w:hint="eastAsia"/>
                <w:b w:val="0"/>
              </w:rPr>
              <w:t>key</w:t>
            </w:r>
            <w:r w:rsidRPr="0048511D">
              <w:rPr>
                <w:rFonts w:hint="eastAsia"/>
                <w:b w:val="0"/>
              </w:rPr>
              <w:t>值在</w:t>
            </w:r>
            <w:r w:rsidRPr="0048511D">
              <w:rPr>
                <w:rFonts w:hint="eastAsia"/>
                <w:b w:val="0"/>
              </w:rPr>
              <w:t>IVpnDelegate</w:t>
            </w:r>
            <w:r w:rsidRPr="0048511D">
              <w:rPr>
                <w:rFonts w:hint="eastAsia"/>
                <w:b w:val="0"/>
              </w:rPr>
              <w:t>中定义，</w:t>
            </w:r>
            <w:r w:rsidRPr="0048511D">
              <w:rPr>
                <w:rFonts w:hint="eastAsia"/>
                <w:b w:val="0"/>
              </w:rPr>
              <w:t>value</w:t>
            </w:r>
            <w:r w:rsidRPr="0048511D">
              <w:rPr>
                <w:rFonts w:hint="eastAsia"/>
                <w:b w:val="0"/>
              </w:rPr>
              <w:t>为</w:t>
            </w:r>
            <w:r w:rsidRPr="0048511D">
              <w:rPr>
                <w:rFonts w:hint="eastAsia"/>
                <w:b w:val="0"/>
              </w:rPr>
              <w:t>key</w:t>
            </w:r>
            <w:r w:rsidRPr="0048511D">
              <w:rPr>
                <w:rFonts w:hint="eastAsia"/>
                <w:b w:val="0"/>
              </w:rPr>
              <w:t>值对应的数据</w:t>
            </w:r>
          </w:p>
        </w:tc>
      </w:tr>
      <w:tr w:rsidR="00C8632F" w:rsidRPr="0048511D" w:rsidTr="00CA2133">
        <w:trPr>
          <w:trHeight w:val="285"/>
        </w:trPr>
        <w:tc>
          <w:tcPr>
            <w:tcW w:w="1449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907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认证之前需要调用该接口设定参数</w:t>
            </w:r>
          </w:p>
        </w:tc>
      </w:tr>
      <w:tr w:rsidR="00C8632F" w:rsidRPr="0048511D" w:rsidTr="00CA2133">
        <w:trPr>
          <w:trHeight w:val="285"/>
        </w:trPr>
        <w:tc>
          <w:tcPr>
            <w:tcW w:w="1449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907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20"/>
        </w:trPr>
        <w:tc>
          <w:tcPr>
            <w:tcW w:w="1449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772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1745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171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21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40"/>
        </w:trPr>
        <w:tc>
          <w:tcPr>
            <w:tcW w:w="1449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772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key</w:t>
            </w:r>
          </w:p>
        </w:tc>
        <w:tc>
          <w:tcPr>
            <w:tcW w:w="1745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String</w:t>
            </w:r>
          </w:p>
        </w:tc>
        <w:tc>
          <w:tcPr>
            <w:tcW w:w="1171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</w:t>
            </w:r>
          </w:p>
        </w:tc>
        <w:tc>
          <w:tcPr>
            <w:tcW w:w="321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认证参数</w:t>
            </w:r>
            <w:r w:rsidRPr="0048511D">
              <w:rPr>
                <w:rFonts w:hint="eastAsia"/>
                <w:b w:val="0"/>
              </w:rPr>
              <w:t>key</w:t>
            </w:r>
            <w:r w:rsidRPr="0048511D">
              <w:rPr>
                <w:rFonts w:hint="eastAsia"/>
                <w:b w:val="0"/>
              </w:rPr>
              <w:t>值，定义在</w:t>
            </w:r>
            <w:r w:rsidRPr="0048511D">
              <w:rPr>
                <w:rFonts w:hint="eastAsia"/>
                <w:b w:val="0"/>
              </w:rPr>
              <w:t>IVpnDelegate</w:t>
            </w:r>
          </w:p>
        </w:tc>
      </w:tr>
      <w:tr w:rsidR="00C8632F" w:rsidRPr="0048511D" w:rsidTr="00CA2133">
        <w:trPr>
          <w:trHeight w:val="140"/>
        </w:trPr>
        <w:tc>
          <w:tcPr>
            <w:tcW w:w="1449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772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value</w:t>
            </w:r>
          </w:p>
        </w:tc>
        <w:tc>
          <w:tcPr>
            <w:tcW w:w="1745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String</w:t>
            </w:r>
          </w:p>
        </w:tc>
        <w:tc>
          <w:tcPr>
            <w:tcW w:w="1171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</w:t>
            </w:r>
          </w:p>
        </w:tc>
        <w:tc>
          <w:tcPr>
            <w:tcW w:w="321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Key</w:t>
            </w:r>
            <w:r w:rsidRPr="0048511D">
              <w:rPr>
                <w:rFonts w:hint="eastAsia"/>
                <w:b w:val="0"/>
              </w:rPr>
              <w:t>对应的认证参数</w:t>
            </w:r>
          </w:p>
        </w:tc>
      </w:tr>
      <w:tr w:rsidR="00C8632F" w:rsidRPr="0048511D" w:rsidTr="00CA2133">
        <w:trPr>
          <w:trHeight w:val="290"/>
        </w:trPr>
        <w:tc>
          <w:tcPr>
            <w:tcW w:w="1449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907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 xml:space="preserve">boolean </w:t>
            </w:r>
            <w:r w:rsidRPr="0048511D">
              <w:rPr>
                <w:rFonts w:hint="eastAsia"/>
                <w:b w:val="0"/>
              </w:rPr>
              <w:t>设定成功返回</w:t>
            </w:r>
            <w:r w:rsidRPr="0048511D">
              <w:rPr>
                <w:rFonts w:hint="eastAsia"/>
                <w:b w:val="0"/>
              </w:rPr>
              <w:t>true</w:t>
            </w:r>
            <w:r w:rsidRPr="0048511D">
              <w:rPr>
                <w:rFonts w:hint="eastAsia"/>
                <w:b w:val="0"/>
              </w:rPr>
              <w:t>，失败返回</w:t>
            </w:r>
            <w:r w:rsidRPr="0048511D">
              <w:rPr>
                <w:rFonts w:hint="eastAsia"/>
                <w:b w:val="0"/>
              </w:rPr>
              <w:t>false</w:t>
            </w:r>
          </w:p>
        </w:tc>
      </w:tr>
      <w:tr w:rsidR="00C8632F" w:rsidRPr="0048511D" w:rsidTr="00CA2133">
        <w:trPr>
          <w:trHeight w:val="290"/>
        </w:trPr>
        <w:tc>
          <w:tcPr>
            <w:tcW w:w="1449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907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该接口可重复调用，将需要的认证参数一次性设定完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40"/>
      </w:pPr>
      <w:r w:rsidRPr="0048511D">
        <w:rPr>
          <w:rFonts w:hint="eastAsia"/>
          <w:sz w:val="22"/>
        </w:rPr>
        <w:t>SangforNbAuth</w:t>
      </w:r>
      <w:r w:rsidRPr="0048511D">
        <w:rPr>
          <w:rFonts w:hint="eastAsia"/>
          <w:sz w:val="22"/>
        </w:rPr>
        <w:t>用户认证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43"/>
        <w:gridCol w:w="1828"/>
        <w:gridCol w:w="1270"/>
        <w:gridCol w:w="1239"/>
        <w:gridCol w:w="3476"/>
      </w:tblGrid>
      <w:tr w:rsidR="00C8632F" w:rsidRPr="0048511D" w:rsidTr="00CA2133">
        <w:trPr>
          <w:trHeight w:val="15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boolean vpnLogin(int authType)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根据认证类型进行用户认证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先要设定认证参数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如果此次认证成功，且需要下一个认证，则会回调告知需要下一个认证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authType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int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认证类型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 xml:space="preserve">boolean </w:t>
            </w:r>
            <w:r w:rsidRPr="0048511D">
              <w:rPr>
                <w:rFonts w:hint="eastAsia"/>
                <w:b w:val="0"/>
              </w:rPr>
              <w:t>成功调用返回</w:t>
            </w:r>
            <w:r w:rsidRPr="0048511D">
              <w:rPr>
                <w:rFonts w:hint="eastAsia"/>
                <w:b w:val="0"/>
              </w:rPr>
              <w:t>true</w:t>
            </w:r>
            <w:r w:rsidRPr="0048511D">
              <w:rPr>
                <w:rFonts w:hint="eastAsia"/>
                <w:b w:val="0"/>
              </w:rPr>
              <w:t>，失败调用返回</w:t>
            </w:r>
            <w:r w:rsidRPr="0048511D">
              <w:rPr>
                <w:rFonts w:hint="eastAsia"/>
                <w:b w:val="0"/>
              </w:rPr>
              <w:t>false</w:t>
            </w:r>
            <w:r w:rsidRPr="0048511D">
              <w:rPr>
                <w:rFonts w:hint="eastAsia"/>
                <w:b w:val="0"/>
              </w:rPr>
              <w:t>，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异步接口，最终结果由回调函数通知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40"/>
      </w:pPr>
      <w:r w:rsidRPr="0048511D">
        <w:rPr>
          <w:rFonts w:hint="eastAsia"/>
          <w:sz w:val="22"/>
        </w:rPr>
        <w:t>SangforNbAuth</w:t>
      </w:r>
      <w:r w:rsidRPr="0048511D">
        <w:rPr>
          <w:rFonts w:hint="eastAsia"/>
          <w:sz w:val="22"/>
        </w:rPr>
        <w:t>取消认证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43"/>
        <w:gridCol w:w="1828"/>
        <w:gridCol w:w="1270"/>
        <w:gridCol w:w="1239"/>
        <w:gridCol w:w="3476"/>
      </w:tblGrid>
      <w:tr w:rsidR="00C8632F" w:rsidRPr="0048511D" w:rsidTr="00CA2133">
        <w:trPr>
          <w:trHeight w:val="15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48511D">
            <w:pPr>
              <w:ind w:firstLine="440"/>
            </w:pPr>
            <w:r w:rsidRPr="0048511D">
              <w:rPr>
                <w:rFonts w:ascii="Arial" w:hAnsi="Arial" w:cs="Arial" w:hint="eastAsia"/>
                <w:iCs/>
                <w:kern w:val="0"/>
                <w:sz w:val="22"/>
              </w:rPr>
              <w:t xml:space="preserve">boolean </w:t>
            </w:r>
            <w:hyperlink r:id="rId44" w:anchor="vpnCancelLogin()" w:history="1">
              <w:r w:rsidRPr="0048511D">
                <w:rPr>
                  <w:rFonts w:ascii="Arial" w:hAnsi="Arial" w:cs="Arial"/>
                  <w:iCs/>
                  <w:kern w:val="0"/>
                  <w:sz w:val="22"/>
                </w:rPr>
                <w:t>vpnCancelLogin</w:t>
              </w:r>
            </w:hyperlink>
            <w:r w:rsidRPr="0048511D">
              <w:rPr>
                <w:rFonts w:ascii="Arial" w:hAnsi="Arial" w:cs="Arial"/>
                <w:iCs/>
                <w:kern w:val="0"/>
                <w:sz w:val="22"/>
              </w:rPr>
              <w:t>()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取消登录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正在登录</w:t>
            </w:r>
            <w:r w:rsidRPr="0048511D">
              <w:rPr>
                <w:rFonts w:hint="eastAsia"/>
                <w:b w:val="0"/>
              </w:rPr>
              <w:t>vpn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 xml:space="preserve">boolean </w:t>
            </w:r>
            <w:r w:rsidRPr="0048511D">
              <w:rPr>
                <w:rFonts w:hint="eastAsia"/>
                <w:b w:val="0"/>
              </w:rPr>
              <w:t>成功返回</w:t>
            </w:r>
            <w:r w:rsidRPr="0048511D">
              <w:rPr>
                <w:rFonts w:hint="eastAsia"/>
                <w:b w:val="0"/>
              </w:rPr>
              <w:t>true</w:t>
            </w:r>
            <w:r w:rsidRPr="0048511D">
              <w:rPr>
                <w:rFonts w:hint="eastAsia"/>
                <w:b w:val="0"/>
              </w:rPr>
              <w:t>失败返回</w:t>
            </w:r>
            <w:r w:rsidRPr="0048511D">
              <w:rPr>
                <w:rFonts w:hint="eastAsia"/>
                <w:b w:val="0"/>
              </w:rPr>
              <w:t>false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异步接口，成功取消由回调函数通知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40"/>
      </w:pPr>
      <w:r w:rsidRPr="0048511D">
        <w:rPr>
          <w:rFonts w:hint="eastAsia"/>
          <w:sz w:val="22"/>
        </w:rPr>
        <w:lastRenderedPageBreak/>
        <w:t>SangforNbAuth</w:t>
      </w:r>
      <w:r w:rsidRPr="0048511D">
        <w:rPr>
          <w:rFonts w:hint="eastAsia"/>
          <w:sz w:val="22"/>
        </w:rPr>
        <w:t>主动用户注销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43"/>
        <w:gridCol w:w="1828"/>
        <w:gridCol w:w="1270"/>
        <w:gridCol w:w="1239"/>
        <w:gridCol w:w="3476"/>
      </w:tblGrid>
      <w:tr w:rsidR="00C8632F" w:rsidRPr="0048511D" w:rsidTr="00CA2133">
        <w:trPr>
          <w:trHeight w:val="15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48511D">
            <w:pPr>
              <w:ind w:firstLine="440"/>
            </w:pPr>
            <w:r w:rsidRPr="0048511D">
              <w:rPr>
                <w:rFonts w:ascii="Arial" w:hAnsi="Arial" w:cs="Arial" w:hint="eastAsia"/>
                <w:iCs/>
                <w:kern w:val="0"/>
                <w:sz w:val="22"/>
              </w:rPr>
              <w:t xml:space="preserve">boolean </w:t>
            </w:r>
            <w:hyperlink r:id="rId45" w:anchor="vpnLogout()" w:history="1">
              <w:r w:rsidRPr="0048511D">
                <w:rPr>
                  <w:rFonts w:ascii="Arial" w:hAnsi="Arial" w:cs="Arial"/>
                  <w:iCs/>
                  <w:kern w:val="0"/>
                  <w:sz w:val="22"/>
                </w:rPr>
                <w:t>vpnLogout</w:t>
              </w:r>
            </w:hyperlink>
            <w:r w:rsidRPr="0048511D">
              <w:rPr>
                <w:rFonts w:ascii="Arial" w:hAnsi="Arial" w:cs="Arial"/>
                <w:iCs/>
                <w:kern w:val="0"/>
                <w:sz w:val="22"/>
              </w:rPr>
              <w:t>()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主动用户注销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用户已经登入了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 xml:space="preserve">boolean </w:t>
            </w:r>
            <w:r w:rsidRPr="0048511D">
              <w:rPr>
                <w:rFonts w:hint="eastAsia"/>
                <w:b w:val="0"/>
              </w:rPr>
              <w:t>成功调用返回</w:t>
            </w:r>
            <w:r w:rsidRPr="0048511D">
              <w:rPr>
                <w:rFonts w:hint="eastAsia"/>
                <w:b w:val="0"/>
              </w:rPr>
              <w:t>true</w:t>
            </w:r>
            <w:r w:rsidRPr="0048511D">
              <w:rPr>
                <w:rFonts w:hint="eastAsia"/>
                <w:b w:val="0"/>
              </w:rPr>
              <w:t>，失败调用返回</w:t>
            </w:r>
            <w:r w:rsidRPr="0048511D">
              <w:rPr>
                <w:rFonts w:hint="eastAsia"/>
                <w:b w:val="0"/>
              </w:rPr>
              <w:t>false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当用户认证通过后，如果想退出使用</w:t>
            </w: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则需要调用该接口，异步接口，</w:t>
            </w:r>
            <w:r w:rsidRPr="0048511D">
              <w:rPr>
                <w:rFonts w:hint="eastAsia"/>
                <w:b w:val="0"/>
              </w:rPr>
              <w:t>logout</w:t>
            </w:r>
            <w:r w:rsidRPr="0048511D">
              <w:rPr>
                <w:rFonts w:hint="eastAsia"/>
                <w:b w:val="0"/>
              </w:rPr>
              <w:t>结果由回调函数通知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40"/>
      </w:pPr>
      <w:r w:rsidRPr="0048511D">
        <w:rPr>
          <w:rFonts w:hint="eastAsia"/>
          <w:sz w:val="22"/>
        </w:rPr>
        <w:t>SangforNbAuth</w:t>
      </w:r>
      <w:r w:rsidRPr="0048511D">
        <w:rPr>
          <w:rFonts w:hint="eastAsia"/>
          <w:sz w:val="22"/>
        </w:rPr>
        <w:t>获取错误信息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43"/>
        <w:gridCol w:w="1828"/>
        <w:gridCol w:w="1270"/>
        <w:gridCol w:w="1239"/>
        <w:gridCol w:w="3476"/>
      </w:tblGrid>
      <w:tr w:rsidR="00C8632F" w:rsidRPr="0048511D" w:rsidTr="00CA2133">
        <w:trPr>
          <w:trHeight w:val="15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813" w:type="dxa"/>
            <w:gridSpan w:val="4"/>
          </w:tcPr>
          <w:p w:rsidR="00C8632F" w:rsidRPr="0048511D" w:rsidRDefault="00037346" w:rsidP="00CA2133">
            <w:pPr>
              <w:ind w:firstLine="480"/>
            </w:pPr>
            <w:hyperlink r:id="rId46" w:anchor="vpnGeterr()" w:history="1">
              <w:r w:rsidR="00C8632F" w:rsidRPr="0048511D">
                <w:rPr>
                  <w:rFonts w:ascii="Arial" w:hAnsi="Arial" w:cs="Arial"/>
                  <w:iCs/>
                  <w:kern w:val="0"/>
                  <w:sz w:val="22"/>
                </w:rPr>
                <w:t>vpnGeterr</w:t>
              </w:r>
            </w:hyperlink>
            <w:r w:rsidR="00C8632F" w:rsidRPr="0048511D">
              <w:rPr>
                <w:rFonts w:ascii="Arial" w:hAnsi="Arial" w:cs="Arial"/>
                <w:iCs/>
                <w:kern w:val="0"/>
                <w:sz w:val="22"/>
              </w:rPr>
              <w:t>()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当调用</w:t>
            </w: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接口时出错，可通过该接口获取具体信息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发生了调用失败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 xml:space="preserve">String </w:t>
            </w:r>
            <w:r w:rsidRPr="0048511D">
              <w:rPr>
                <w:rFonts w:hint="eastAsia"/>
                <w:b w:val="0"/>
              </w:rPr>
              <w:t>，注意该返回值的编码格式是</w:t>
            </w:r>
            <w:r w:rsidRPr="0048511D">
              <w:rPr>
                <w:rFonts w:hint="eastAsia"/>
                <w:b w:val="0"/>
              </w:rPr>
              <w:t>UTF-8</w:t>
            </w:r>
            <w:r w:rsidRPr="0048511D">
              <w:rPr>
                <w:rFonts w:hint="eastAsia"/>
                <w:b w:val="0"/>
              </w:rPr>
              <w:t>编码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当调用</w:t>
            </w: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接口失败时可获取错误信息，需要及时获取，如果继续操作错误信息会被其它覆盖掉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80"/>
      </w:pPr>
      <w:r w:rsidRPr="0048511D">
        <w:rPr>
          <w:rFonts w:hint="eastAsia"/>
        </w:rPr>
        <w:t>接口</w:t>
      </w:r>
      <w:r w:rsidRPr="0048511D">
        <w:t>IVpnDelegate</w:t>
      </w:r>
      <w:r w:rsidRPr="0048511D">
        <w:rPr>
          <w:rFonts w:hint="eastAsia"/>
        </w:rPr>
        <w:t xml:space="preserve"> </w:t>
      </w:r>
      <w:r w:rsidRPr="0048511D">
        <w:rPr>
          <w:rFonts w:hint="eastAsia"/>
        </w:rPr>
        <w:t>回调函数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276"/>
        <w:gridCol w:w="1619"/>
        <w:gridCol w:w="2699"/>
        <w:gridCol w:w="1087"/>
        <w:gridCol w:w="2675"/>
      </w:tblGrid>
      <w:tr w:rsidR="00C8632F" w:rsidRPr="0048511D" w:rsidTr="00CA2133">
        <w:trPr>
          <w:trHeight w:val="15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8080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void vpn</w:t>
            </w:r>
            <w:hyperlink r:id="rId47" w:anchor="vpnCallback(int, int)" w:history="1">
              <w:r w:rsidRPr="0048511D">
                <w:rPr>
                  <w:b w:val="0"/>
                </w:rPr>
                <w:t>Callback</w:t>
              </w:r>
            </w:hyperlink>
            <w:r w:rsidRPr="0048511D">
              <w:rPr>
                <w:b w:val="0"/>
              </w:rPr>
              <w:t>(int vpnResult, int authType)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8080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操作过程中回调通知结果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8080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8080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20"/>
        </w:trPr>
        <w:tc>
          <w:tcPr>
            <w:tcW w:w="1276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61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269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087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2675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40"/>
        </w:trPr>
        <w:tc>
          <w:tcPr>
            <w:tcW w:w="1276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61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vpnResult</w:t>
            </w:r>
          </w:p>
        </w:tc>
        <w:tc>
          <w:tcPr>
            <w:tcW w:w="269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int</w:t>
            </w:r>
          </w:p>
        </w:tc>
        <w:tc>
          <w:tcPr>
            <w:tcW w:w="1087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</w:t>
            </w:r>
          </w:p>
        </w:tc>
        <w:tc>
          <w:tcPr>
            <w:tcW w:w="2675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操作结果</w:t>
            </w:r>
          </w:p>
        </w:tc>
      </w:tr>
      <w:tr w:rsidR="00C8632F" w:rsidRPr="0048511D" w:rsidTr="00CA2133">
        <w:trPr>
          <w:trHeight w:val="140"/>
        </w:trPr>
        <w:tc>
          <w:tcPr>
            <w:tcW w:w="1276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61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authType</w:t>
            </w:r>
          </w:p>
        </w:tc>
        <w:tc>
          <w:tcPr>
            <w:tcW w:w="269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int</w:t>
            </w:r>
          </w:p>
        </w:tc>
        <w:tc>
          <w:tcPr>
            <w:tcW w:w="1087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</w:t>
            </w:r>
          </w:p>
        </w:tc>
        <w:tc>
          <w:tcPr>
            <w:tcW w:w="2675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当前认证类型</w:t>
            </w:r>
          </w:p>
        </w:tc>
      </w:tr>
      <w:tr w:rsidR="00C8632F" w:rsidRPr="0048511D" w:rsidTr="00CA2133">
        <w:trPr>
          <w:trHeight w:val="29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8080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9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lastRenderedPageBreak/>
              <w:t>说明</w:t>
            </w:r>
          </w:p>
        </w:tc>
        <w:tc>
          <w:tcPr>
            <w:tcW w:w="8080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操作</w:t>
            </w: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过程中会回调，主要用在用户被动注销时通知</w:t>
            </w:r>
            <w:r w:rsidRPr="0048511D">
              <w:rPr>
                <w:rFonts w:hint="eastAsia"/>
                <w:b w:val="0"/>
              </w:rPr>
              <w:t>logout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80"/>
      </w:pPr>
      <w:r w:rsidRPr="0048511D">
        <w:rPr>
          <w:rFonts w:hint="eastAsia"/>
        </w:rPr>
        <w:t>查询</w:t>
      </w:r>
      <w:r w:rsidRPr="0048511D">
        <w:rPr>
          <w:rFonts w:hint="eastAsia"/>
        </w:rPr>
        <w:t>VPN</w:t>
      </w:r>
      <w:r w:rsidRPr="0048511D">
        <w:rPr>
          <w:rFonts w:hint="eastAsia"/>
        </w:rPr>
        <w:t>状态接口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276"/>
        <w:gridCol w:w="8080"/>
      </w:tblGrid>
      <w:tr w:rsidR="00C8632F" w:rsidRPr="0048511D" w:rsidTr="00CA2133">
        <w:trPr>
          <w:trHeight w:val="15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8080" w:type="dxa"/>
          </w:tcPr>
          <w:p w:rsidR="00C8632F" w:rsidRPr="0048511D" w:rsidRDefault="00037346" w:rsidP="00CA2133">
            <w:pPr>
              <w:pStyle w:val="aff2"/>
              <w:rPr>
                <w:b w:val="0"/>
              </w:rPr>
            </w:pPr>
            <w:hyperlink r:id="rId48" w:anchor="vpnQueryStatus()" w:history="1">
              <w:r w:rsidR="00C8632F" w:rsidRPr="0048511D">
                <w:rPr>
                  <w:b w:val="0"/>
                </w:rPr>
                <w:t>vpnQueryStatus</w:t>
              </w:r>
            </w:hyperlink>
            <w:r w:rsidR="00C8632F" w:rsidRPr="0048511D">
              <w:rPr>
                <w:b w:val="0"/>
              </w:rPr>
              <w:t>() 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查询</w:t>
            </w: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状态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在主线程调用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9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HTML0"/>
              <w:shd w:val="clear" w:color="auto" w:fill="FFFFFF"/>
            </w:pPr>
            <w:r w:rsidRPr="0048511D">
              <w:rPr>
                <w:rFonts w:hint="eastAsia"/>
              </w:rPr>
              <w:t>VPN</w:t>
            </w:r>
            <w:r w:rsidRPr="0048511D">
              <w:rPr>
                <w:rFonts w:hint="eastAsia"/>
              </w:rPr>
              <w:t>状态，状态码在</w:t>
            </w:r>
            <w:r w:rsidRPr="0048511D">
              <w:t>IVpnDelegate</w:t>
            </w:r>
            <w:r w:rsidRPr="0048511D">
              <w:rPr>
                <w:rFonts w:hint="eastAsia"/>
              </w:rPr>
              <w:t>中</w:t>
            </w:r>
          </w:p>
        </w:tc>
      </w:tr>
      <w:tr w:rsidR="00C8632F" w:rsidRPr="0048511D" w:rsidTr="00CA2133">
        <w:trPr>
          <w:trHeight w:val="29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80"/>
      </w:pPr>
      <w:r w:rsidRPr="0048511D">
        <w:rPr>
          <w:rFonts w:hint="eastAsia"/>
        </w:rPr>
        <w:t>设置需要加密文件路径的规则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276"/>
        <w:gridCol w:w="8080"/>
      </w:tblGrid>
      <w:tr w:rsidR="00C8632F" w:rsidRPr="0048511D" w:rsidTr="00CA2133">
        <w:trPr>
          <w:trHeight w:val="15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void setCryptFileRule(String rules)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8080" w:type="dxa"/>
          </w:tcPr>
          <w:p w:rsidR="00C8632F" w:rsidRPr="0048511D" w:rsidRDefault="00C8632F" w:rsidP="0048511D">
            <w:pPr>
              <w:ind w:firstLine="480"/>
            </w:pPr>
            <w:r w:rsidRPr="0048511D">
              <w:rPr>
                <w:rFonts w:hint="eastAsia"/>
              </w:rPr>
              <w:t>设置需要加密文件路径的规则。可以使用</w:t>
            </w:r>
            <w:r w:rsidRPr="0048511D">
              <w:rPr>
                <w:rFonts w:hint="eastAsia"/>
              </w:rPr>
              <w:t>*</w:t>
            </w:r>
            <w:r w:rsidRPr="0048511D">
              <w:rPr>
                <w:rFonts w:hint="eastAsia"/>
              </w:rPr>
              <w:t>和</w:t>
            </w:r>
            <w:r w:rsidRPr="0048511D">
              <w:rPr>
                <w:rFonts w:hint="eastAsia"/>
              </w:rPr>
              <w:t>?</w:t>
            </w:r>
            <w:r w:rsidRPr="0048511D">
              <w:rPr>
                <w:rFonts w:hint="eastAsia"/>
              </w:rPr>
              <w:t>模式匹配符号。如</w:t>
            </w:r>
            <w:r w:rsidRPr="0048511D">
              <w:rPr>
                <w:rFonts w:hint="eastAsia"/>
              </w:rPr>
              <w:t>/sdcard/*;</w:t>
            </w:r>
            <w:r w:rsidRPr="0048511D">
              <w:rPr>
                <w:rFonts w:hint="eastAsia"/>
              </w:rPr>
              <w:t>等，可以有多条规则，但每一规则之前用分号隔开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在主线程调用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9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HTML0"/>
              <w:shd w:val="clear" w:color="auto" w:fill="FFFFFF"/>
            </w:pPr>
            <w:r w:rsidRPr="0048511D">
              <w:rPr>
                <w:rFonts w:hint="eastAsia"/>
              </w:rPr>
              <w:t>无</w:t>
            </w:r>
          </w:p>
        </w:tc>
      </w:tr>
      <w:tr w:rsidR="00C8632F" w:rsidRPr="0048511D" w:rsidTr="00CA2133">
        <w:trPr>
          <w:trHeight w:val="29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需要在</w:t>
            </w:r>
            <w:r w:rsidRPr="0048511D">
              <w:rPr>
                <w:b w:val="0"/>
              </w:rPr>
              <w:t>vpnInit</w:t>
            </w:r>
            <w:r w:rsidRPr="0048511D">
              <w:rPr>
                <w:rFonts w:hint="eastAsia"/>
                <w:b w:val="0"/>
              </w:rPr>
              <w:t>之前调用，在之后调用无效果。如果在</w:t>
            </w:r>
            <w:r w:rsidRPr="0048511D">
              <w:rPr>
                <w:b w:val="0"/>
              </w:rPr>
              <w:t>vpnInit</w:t>
            </w:r>
            <w:r w:rsidRPr="0048511D">
              <w:rPr>
                <w:rFonts w:hint="eastAsia"/>
                <w:b w:val="0"/>
              </w:rPr>
              <w:t>之前没有调用此接口，将不会启动本地防泄密功能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80"/>
      </w:pPr>
      <w:r w:rsidRPr="0048511D">
        <w:rPr>
          <w:rFonts w:hint="eastAsia"/>
        </w:rPr>
        <w:t>设置加密文件路径排除规则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276"/>
        <w:gridCol w:w="8080"/>
      </w:tblGrid>
      <w:tr w:rsidR="00C8632F" w:rsidRPr="0048511D" w:rsidTr="00CA2133">
        <w:trPr>
          <w:trHeight w:val="15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void setExCrptFileRule(String rules)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8080" w:type="dxa"/>
          </w:tcPr>
          <w:p w:rsidR="00C8632F" w:rsidRPr="0048511D" w:rsidRDefault="00C8632F" w:rsidP="0048511D">
            <w:pPr>
              <w:ind w:firstLine="480"/>
            </w:pPr>
            <w:r w:rsidRPr="0048511D">
              <w:rPr>
                <w:rFonts w:hint="eastAsia"/>
              </w:rPr>
              <w:t>设置加密文件路径排除规则，同上可以使用</w:t>
            </w:r>
            <w:r w:rsidRPr="0048511D">
              <w:rPr>
                <w:rFonts w:hint="eastAsia"/>
              </w:rPr>
              <w:t>*</w:t>
            </w:r>
            <w:r w:rsidRPr="0048511D">
              <w:rPr>
                <w:rFonts w:hint="eastAsia"/>
              </w:rPr>
              <w:t>和</w:t>
            </w:r>
            <w:r w:rsidRPr="0048511D">
              <w:rPr>
                <w:rFonts w:hint="eastAsia"/>
              </w:rPr>
              <w:t>?</w:t>
            </w:r>
            <w:r w:rsidRPr="0048511D">
              <w:rPr>
                <w:rFonts w:hint="eastAsia"/>
              </w:rPr>
              <w:t>的模式匹配。可以有多条，每一条之前用分号隔开。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在主线程调用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9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HTML0"/>
              <w:shd w:val="clear" w:color="auto" w:fill="FFFFFF"/>
            </w:pPr>
            <w:r w:rsidRPr="0048511D">
              <w:rPr>
                <w:rFonts w:hint="eastAsia"/>
              </w:rPr>
              <w:t>无</w:t>
            </w:r>
          </w:p>
        </w:tc>
      </w:tr>
      <w:tr w:rsidR="00C8632F" w:rsidRPr="0048511D" w:rsidTr="00CA2133">
        <w:trPr>
          <w:trHeight w:val="29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如果同时设置了加密规则和排除规则，先匹配排除规则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pStyle w:val="2"/>
      </w:pPr>
      <w:bookmarkStart w:id="73" w:name="_Toc351052297"/>
      <w:bookmarkStart w:id="74" w:name="_Toc351052465"/>
      <w:bookmarkStart w:id="75" w:name="_Toc355961596"/>
      <w:r w:rsidRPr="0048511D">
        <w:rPr>
          <w:rFonts w:hint="eastAsia"/>
        </w:rPr>
        <w:lastRenderedPageBreak/>
        <w:t xml:space="preserve">4.2 </w:t>
      </w:r>
      <w:r w:rsidRPr="0048511D">
        <w:t>iOS</w:t>
      </w:r>
      <w:r w:rsidRPr="0048511D">
        <w:t>平台</w:t>
      </w:r>
      <w:r w:rsidRPr="0048511D">
        <w:rPr>
          <w:rFonts w:hint="eastAsia"/>
        </w:rPr>
        <w:t>接口</w:t>
      </w:r>
      <w:bookmarkEnd w:id="73"/>
      <w:bookmarkEnd w:id="74"/>
      <w:bookmarkEnd w:id="75"/>
    </w:p>
    <w:p w:rsidR="00C8632F" w:rsidRPr="0048511D" w:rsidRDefault="00C8632F" w:rsidP="00C8632F">
      <w:pPr>
        <w:pStyle w:val="3"/>
        <w:rPr>
          <w:b w:val="0"/>
          <w:sz w:val="30"/>
          <w:szCs w:val="30"/>
        </w:rPr>
      </w:pPr>
      <w:bookmarkStart w:id="76" w:name="_Toc351052298"/>
      <w:bookmarkStart w:id="77" w:name="_Toc351052466"/>
      <w:bookmarkStart w:id="78" w:name="_Toc355961597"/>
      <w:r w:rsidRPr="0048511D">
        <w:rPr>
          <w:b w:val="0"/>
          <w:sz w:val="30"/>
          <w:szCs w:val="30"/>
        </w:rPr>
        <w:t xml:space="preserve">4.2.1 </w:t>
      </w:r>
      <w:r w:rsidRPr="0048511D">
        <w:rPr>
          <w:rFonts w:hint="eastAsia"/>
          <w:b w:val="0"/>
          <w:sz w:val="30"/>
          <w:szCs w:val="30"/>
        </w:rPr>
        <w:t>iOS</w:t>
      </w:r>
      <w:r w:rsidRPr="0048511D">
        <w:rPr>
          <w:rFonts w:hint="eastAsia"/>
          <w:b w:val="0"/>
          <w:sz w:val="30"/>
          <w:szCs w:val="30"/>
        </w:rPr>
        <w:t>平台</w:t>
      </w:r>
      <w:r w:rsidRPr="0048511D">
        <w:rPr>
          <w:b w:val="0"/>
          <w:sz w:val="30"/>
          <w:szCs w:val="30"/>
        </w:rPr>
        <w:t>阻塞接口</w:t>
      </w:r>
      <w:bookmarkEnd w:id="76"/>
      <w:bookmarkEnd w:id="77"/>
      <w:bookmarkEnd w:id="78"/>
    </w:p>
    <w:p w:rsidR="00C8632F" w:rsidRPr="0048511D" w:rsidRDefault="00C8632F" w:rsidP="0048511D">
      <w:pPr>
        <w:ind w:firstLine="480"/>
        <w:rPr>
          <w:bCs/>
          <w:szCs w:val="28"/>
        </w:rPr>
      </w:pPr>
      <w:r w:rsidRPr="0048511D">
        <w:rPr>
          <w:rFonts w:hint="eastAsia"/>
          <w:bCs/>
          <w:szCs w:val="28"/>
        </w:rPr>
        <w:t>阻塞接口，认证过程采用阻塞方式，适用用单一认证或者一次性把认证参数设定完再进行认证，被动注销时也会通过回调接口通知。</w:t>
      </w:r>
    </w:p>
    <w:p w:rsidR="00C8632F" w:rsidRPr="0048511D" w:rsidRDefault="00C8632F" w:rsidP="0048511D">
      <w:pPr>
        <w:ind w:firstLine="480"/>
        <w:rPr>
          <w:bCs/>
          <w:szCs w:val="28"/>
        </w:rPr>
      </w:pPr>
    </w:p>
    <w:p w:rsidR="00C8632F" w:rsidRPr="0048511D" w:rsidRDefault="00C8632F" w:rsidP="0048511D">
      <w:pPr>
        <w:ind w:firstLine="480"/>
      </w:pPr>
      <w:r w:rsidRPr="0048511D">
        <w:rPr>
          <w:rFonts w:hint="eastAsia"/>
        </w:rPr>
        <w:t>vpn_init</w:t>
      </w:r>
      <w:r w:rsidRPr="0048511D">
        <w:rPr>
          <w:rFonts w:hint="eastAsia"/>
        </w:rPr>
        <w:t>初始化</w:t>
      </w:r>
      <w:r w:rsidRPr="0048511D">
        <w:rPr>
          <w:rFonts w:hint="eastAsia"/>
        </w:rPr>
        <w:t>VPN</w:t>
      </w:r>
      <w:r w:rsidRPr="0048511D">
        <w:rPr>
          <w:rFonts w:hint="eastAsia"/>
        </w:rPr>
        <w:t>信息，设置回调函数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43"/>
        <w:gridCol w:w="1434"/>
        <w:gridCol w:w="2268"/>
        <w:gridCol w:w="723"/>
        <w:gridCol w:w="3388"/>
      </w:tblGrid>
      <w:tr w:rsidR="00C8632F" w:rsidRPr="0048511D" w:rsidTr="00CA2133">
        <w:trPr>
          <w:trHeight w:val="15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I</w:t>
            </w:r>
            <w:r w:rsidRPr="0048511D">
              <w:rPr>
                <w:rFonts w:hint="eastAsia"/>
                <w:b w:val="0"/>
              </w:rPr>
              <w:t>nt vpn_init(const VPN_CALL_BACK callBank, const uint32_t vpn, const uint16_t port);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初始化</w:t>
            </w: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信息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434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226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723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38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434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callback</w:t>
            </w:r>
          </w:p>
        </w:tc>
        <w:tc>
          <w:tcPr>
            <w:tcW w:w="226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VPN_CALL_BACK</w:t>
            </w:r>
          </w:p>
        </w:tc>
        <w:tc>
          <w:tcPr>
            <w:tcW w:w="723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</w:t>
            </w:r>
          </w:p>
        </w:tc>
        <w:tc>
          <w:tcPr>
            <w:tcW w:w="338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初始化成功或者失败的回调函数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434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vpn</w:t>
            </w:r>
          </w:p>
        </w:tc>
        <w:tc>
          <w:tcPr>
            <w:tcW w:w="226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unt32_t</w:t>
            </w:r>
          </w:p>
        </w:tc>
        <w:tc>
          <w:tcPr>
            <w:tcW w:w="723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I</w:t>
            </w:r>
            <w:r w:rsidRPr="0048511D">
              <w:rPr>
                <w:rFonts w:hint="eastAsia"/>
                <w:b w:val="0"/>
              </w:rPr>
              <w:t>n</w:t>
            </w:r>
          </w:p>
        </w:tc>
        <w:tc>
          <w:tcPr>
            <w:tcW w:w="338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的</w:t>
            </w:r>
            <w:r w:rsidRPr="0048511D">
              <w:rPr>
                <w:rFonts w:hint="eastAsia"/>
                <w:b w:val="0"/>
              </w:rPr>
              <w:t>Ip</w:t>
            </w:r>
            <w:r w:rsidRPr="0048511D">
              <w:rPr>
                <w:rFonts w:hint="eastAsia"/>
                <w:b w:val="0"/>
              </w:rPr>
              <w:t>地址，必须为网络序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434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port</w:t>
            </w:r>
          </w:p>
        </w:tc>
        <w:tc>
          <w:tcPr>
            <w:tcW w:w="226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U</w:t>
            </w:r>
            <w:r w:rsidRPr="0048511D">
              <w:rPr>
                <w:rFonts w:hint="eastAsia"/>
                <w:b w:val="0"/>
              </w:rPr>
              <w:t>nt16_t</w:t>
            </w:r>
          </w:p>
        </w:tc>
        <w:tc>
          <w:tcPr>
            <w:tcW w:w="723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I</w:t>
            </w:r>
            <w:r w:rsidRPr="0048511D">
              <w:rPr>
                <w:rFonts w:hint="eastAsia"/>
                <w:b w:val="0"/>
              </w:rPr>
              <w:t>n</w:t>
            </w:r>
          </w:p>
        </w:tc>
        <w:tc>
          <w:tcPr>
            <w:tcW w:w="338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的端口值，必须为网络序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 xml:space="preserve">0 </w:t>
            </w:r>
            <w:r w:rsidRPr="0048511D">
              <w:rPr>
                <w:rFonts w:hint="eastAsia"/>
                <w:b w:val="0"/>
              </w:rPr>
              <w:t>表示初始化预成功，</w:t>
            </w:r>
            <w:r w:rsidRPr="0048511D">
              <w:rPr>
                <w:rFonts w:hint="eastAsia"/>
                <w:b w:val="0"/>
              </w:rPr>
              <w:t>-1</w:t>
            </w:r>
            <w:r w:rsidRPr="0048511D">
              <w:rPr>
                <w:rFonts w:hint="eastAsia"/>
                <w:b w:val="0"/>
              </w:rPr>
              <w:t>表示失败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当认证初始化成后，</w:t>
            </w:r>
            <w:r w:rsidRPr="0048511D">
              <w:rPr>
                <w:rFonts w:hint="eastAsia"/>
                <w:b w:val="0"/>
              </w:rPr>
              <w:t>callBack</w:t>
            </w:r>
            <w:r w:rsidRPr="0048511D">
              <w:rPr>
                <w:rFonts w:hint="eastAsia"/>
                <w:b w:val="0"/>
              </w:rPr>
              <w:t>都会回调，注意查看回调函数的错误码，判断认证初始化是否真正成功。</w:t>
            </w:r>
          </w:p>
        </w:tc>
      </w:tr>
    </w:tbl>
    <w:p w:rsidR="00C8632F" w:rsidRPr="0048511D" w:rsidRDefault="00C8632F" w:rsidP="0048511D">
      <w:pPr>
        <w:ind w:firstLine="440"/>
        <w:rPr>
          <w:sz w:val="22"/>
        </w:rPr>
      </w:pPr>
    </w:p>
    <w:p w:rsidR="00C8632F" w:rsidRPr="0048511D" w:rsidRDefault="00C8632F" w:rsidP="0048511D">
      <w:pPr>
        <w:ind w:firstLine="480"/>
        <w:rPr>
          <w:sz w:val="22"/>
        </w:rPr>
      </w:pPr>
      <w:r w:rsidRPr="0048511D">
        <w:rPr>
          <w:rFonts w:hint="eastAsia"/>
        </w:rPr>
        <w:t xml:space="preserve">vpn_set_login_param </w:t>
      </w:r>
      <w:r w:rsidRPr="0048511D">
        <w:rPr>
          <w:rFonts w:hint="eastAsia"/>
          <w:sz w:val="22"/>
        </w:rPr>
        <w:t>设置认证参数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43"/>
        <w:gridCol w:w="1434"/>
        <w:gridCol w:w="1664"/>
        <w:gridCol w:w="1327"/>
        <w:gridCol w:w="3388"/>
      </w:tblGrid>
      <w:tr w:rsidR="00C8632F" w:rsidRPr="0048511D" w:rsidTr="00CA2133">
        <w:trPr>
          <w:trHeight w:val="15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void vpn_set_login_param(const char *key, const char *value);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设置认证参数，</w:t>
            </w:r>
            <w:r w:rsidRPr="0048511D">
              <w:rPr>
                <w:rFonts w:hint="eastAsia"/>
                <w:b w:val="0"/>
              </w:rPr>
              <w:t>key</w:t>
            </w:r>
            <w:r w:rsidRPr="0048511D">
              <w:rPr>
                <w:rFonts w:hint="eastAsia"/>
                <w:b w:val="0"/>
              </w:rPr>
              <w:t>的参数设置请具体参看</w:t>
            </w:r>
            <w:r w:rsidRPr="0048511D">
              <w:rPr>
                <w:rFonts w:hint="eastAsia"/>
                <w:b w:val="0"/>
              </w:rPr>
              <w:t>sdkheader.h</w:t>
            </w:r>
            <w:r w:rsidRPr="0048511D">
              <w:rPr>
                <w:rFonts w:hint="eastAsia"/>
                <w:b w:val="0"/>
              </w:rPr>
              <w:t>文件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434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1664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327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38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434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key</w:t>
            </w:r>
          </w:p>
        </w:tc>
        <w:tc>
          <w:tcPr>
            <w:tcW w:w="1664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const char*</w:t>
            </w:r>
          </w:p>
        </w:tc>
        <w:tc>
          <w:tcPr>
            <w:tcW w:w="1327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I</w:t>
            </w:r>
            <w:r w:rsidRPr="0048511D">
              <w:rPr>
                <w:rFonts w:hint="eastAsia"/>
                <w:b w:val="0"/>
              </w:rPr>
              <w:t>n</w:t>
            </w:r>
          </w:p>
        </w:tc>
        <w:tc>
          <w:tcPr>
            <w:tcW w:w="338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必须为</w:t>
            </w:r>
            <w:r w:rsidRPr="0048511D">
              <w:rPr>
                <w:rFonts w:hint="eastAsia"/>
                <w:b w:val="0"/>
              </w:rPr>
              <w:t>sdkheader</w:t>
            </w:r>
            <w:r w:rsidRPr="0048511D">
              <w:rPr>
                <w:rFonts w:hint="eastAsia"/>
                <w:b w:val="0"/>
              </w:rPr>
              <w:t>中标准的</w:t>
            </w:r>
            <w:r w:rsidRPr="0048511D">
              <w:rPr>
                <w:rFonts w:hint="eastAsia"/>
                <w:b w:val="0"/>
              </w:rPr>
              <w:t>key</w:t>
            </w:r>
            <w:r w:rsidRPr="0048511D">
              <w:rPr>
                <w:rFonts w:hint="eastAsia"/>
                <w:b w:val="0"/>
              </w:rPr>
              <w:t>值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434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value</w:t>
            </w:r>
          </w:p>
        </w:tc>
        <w:tc>
          <w:tcPr>
            <w:tcW w:w="1664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const char*</w:t>
            </w:r>
          </w:p>
        </w:tc>
        <w:tc>
          <w:tcPr>
            <w:tcW w:w="1327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I</w:t>
            </w:r>
            <w:r w:rsidRPr="0048511D">
              <w:rPr>
                <w:rFonts w:hint="eastAsia"/>
                <w:b w:val="0"/>
              </w:rPr>
              <w:t>n</w:t>
            </w:r>
          </w:p>
        </w:tc>
        <w:tc>
          <w:tcPr>
            <w:tcW w:w="338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必须为正确的有效值，否者认证可能会失败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设置认证参数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40"/>
      </w:pPr>
      <w:r w:rsidRPr="0048511D">
        <w:rPr>
          <w:rFonts w:hint="eastAsia"/>
          <w:sz w:val="22"/>
        </w:rPr>
        <w:lastRenderedPageBreak/>
        <w:t>vpn_login</w:t>
      </w:r>
      <w:r w:rsidRPr="0048511D">
        <w:rPr>
          <w:rFonts w:hint="eastAsia"/>
          <w:sz w:val="22"/>
        </w:rPr>
        <w:t>登陆</w:t>
      </w:r>
      <w:r w:rsidRPr="0048511D">
        <w:rPr>
          <w:rFonts w:hint="eastAsia"/>
          <w:sz w:val="22"/>
        </w:rPr>
        <w:t>VPN</w:t>
      </w:r>
      <w:r w:rsidRPr="0048511D">
        <w:rPr>
          <w:rFonts w:hint="eastAsia"/>
          <w:sz w:val="22"/>
        </w:rPr>
        <w:t>，开始认证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43"/>
        <w:gridCol w:w="1828"/>
        <w:gridCol w:w="1270"/>
        <w:gridCol w:w="1327"/>
        <w:gridCol w:w="3388"/>
      </w:tblGrid>
      <w:tr w:rsidR="00C8632F" w:rsidRPr="0048511D" w:rsidTr="00CA2133">
        <w:trPr>
          <w:trHeight w:val="15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int vpn_login(</w:t>
            </w:r>
            <w:r w:rsidRPr="0048511D">
              <w:rPr>
                <w:b w:val="0"/>
              </w:rPr>
              <w:t>cons tint</w:t>
            </w:r>
            <w:r w:rsidRPr="0048511D">
              <w:rPr>
                <w:rFonts w:hint="eastAsia"/>
                <w:b w:val="0"/>
              </w:rPr>
              <w:t xml:space="preserve"> authType)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登陆</w:t>
            </w:r>
            <w:r w:rsidRPr="0048511D">
              <w:rPr>
                <w:rFonts w:hint="eastAsia"/>
                <w:b w:val="0"/>
              </w:rPr>
              <w:t>VPN,</w:t>
            </w:r>
            <w:r w:rsidRPr="0048511D">
              <w:rPr>
                <w:rFonts w:hint="eastAsia"/>
                <w:b w:val="0"/>
              </w:rPr>
              <w:t>开始当前认证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必须在调用</w:t>
            </w:r>
            <w:r w:rsidRPr="0048511D">
              <w:rPr>
                <w:rFonts w:hint="eastAsia"/>
                <w:b w:val="0"/>
              </w:rPr>
              <w:t>vpn_init</w:t>
            </w:r>
            <w:r w:rsidRPr="0048511D">
              <w:rPr>
                <w:rFonts w:hint="eastAsia"/>
                <w:b w:val="0"/>
              </w:rPr>
              <w:t>后才能正确调用，否则可能会失败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327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38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authType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int</w:t>
            </w:r>
          </w:p>
        </w:tc>
        <w:tc>
          <w:tcPr>
            <w:tcW w:w="1327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</w:t>
            </w:r>
          </w:p>
        </w:tc>
        <w:tc>
          <w:tcPr>
            <w:tcW w:w="338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当前开始认证类型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0</w:t>
            </w:r>
            <w:r w:rsidRPr="0048511D">
              <w:rPr>
                <w:rFonts w:hint="eastAsia"/>
                <w:b w:val="0"/>
              </w:rPr>
              <w:t>表示认证预成功，</w:t>
            </w:r>
            <w:r w:rsidRPr="0048511D">
              <w:rPr>
                <w:rFonts w:hint="eastAsia"/>
                <w:b w:val="0"/>
              </w:rPr>
              <w:t>-1</w:t>
            </w:r>
            <w:r w:rsidRPr="0048511D">
              <w:rPr>
                <w:rFonts w:hint="eastAsia"/>
                <w:b w:val="0"/>
              </w:rPr>
              <w:t>表示出错误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必须在</w:t>
            </w:r>
            <w:r w:rsidRPr="0048511D">
              <w:rPr>
                <w:rFonts w:hint="eastAsia"/>
                <w:b w:val="0"/>
              </w:rPr>
              <w:t>vpn_init</w:t>
            </w:r>
            <w:r w:rsidRPr="0048511D">
              <w:rPr>
                <w:rFonts w:hint="eastAsia"/>
                <w:b w:val="0"/>
              </w:rPr>
              <w:t>后调用，否者可能会出错</w:t>
            </w:r>
            <w:r w:rsidRPr="0048511D">
              <w:rPr>
                <w:rFonts w:hint="eastAsia"/>
                <w:b w:val="0"/>
              </w:rPr>
              <w:t>,</w:t>
            </w:r>
            <w:r w:rsidRPr="0048511D">
              <w:rPr>
                <w:rFonts w:hint="eastAsia"/>
                <w:b w:val="0"/>
              </w:rPr>
              <w:t>。注意：要察看当前认证成功、失败或者认证成功或者失败结束，必须对回调函数中的返回的参数值进行判断，才能加以确定，具体请看</w:t>
            </w:r>
            <w:r w:rsidRPr="0048511D">
              <w:rPr>
                <w:rFonts w:hint="eastAsia"/>
                <w:b w:val="0"/>
              </w:rPr>
              <w:t>Demon</w:t>
            </w:r>
            <w:r w:rsidRPr="0048511D">
              <w:rPr>
                <w:rFonts w:hint="eastAsia"/>
                <w:b w:val="0"/>
              </w:rPr>
              <w:t>实例。</w:t>
            </w:r>
            <w:r w:rsidRPr="0048511D">
              <w:rPr>
                <w:rFonts w:hint="eastAsia"/>
                <w:b w:val="0"/>
              </w:rPr>
              <w:t xml:space="preserve"> 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40"/>
      </w:pPr>
      <w:r w:rsidRPr="0048511D">
        <w:rPr>
          <w:rFonts w:hint="eastAsia"/>
          <w:sz w:val="22"/>
        </w:rPr>
        <w:t xml:space="preserve">vpn_logout </w:t>
      </w:r>
      <w:r w:rsidRPr="0048511D">
        <w:rPr>
          <w:rFonts w:hint="eastAsia"/>
          <w:sz w:val="22"/>
        </w:rPr>
        <w:t>注销</w:t>
      </w:r>
      <w:r w:rsidRPr="0048511D">
        <w:rPr>
          <w:rFonts w:hint="eastAsia"/>
          <w:sz w:val="22"/>
        </w:rPr>
        <w:t>VPN</w:t>
      </w:r>
      <w:r w:rsidRPr="0048511D">
        <w:rPr>
          <w:rFonts w:hint="eastAsia"/>
          <w:sz w:val="22"/>
        </w:rPr>
        <w:t>登陆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43"/>
        <w:gridCol w:w="1828"/>
        <w:gridCol w:w="1270"/>
        <w:gridCol w:w="1239"/>
        <w:gridCol w:w="3476"/>
      </w:tblGrid>
      <w:tr w:rsidR="00C8632F" w:rsidRPr="0048511D" w:rsidTr="00CA2133">
        <w:trPr>
          <w:trHeight w:val="15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int vpn_logout()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注销</w:t>
            </w: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登陆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0</w:t>
            </w:r>
            <w:r w:rsidRPr="0048511D">
              <w:rPr>
                <w:rFonts w:hint="eastAsia"/>
                <w:b w:val="0"/>
              </w:rPr>
              <w:t>表示预注销成功，</w:t>
            </w:r>
            <w:r w:rsidRPr="0048511D">
              <w:rPr>
                <w:rFonts w:hint="eastAsia"/>
                <w:b w:val="0"/>
              </w:rPr>
              <w:t>-1</w:t>
            </w:r>
            <w:r w:rsidRPr="0048511D">
              <w:rPr>
                <w:rFonts w:hint="eastAsia"/>
                <w:b w:val="0"/>
              </w:rPr>
              <w:t>表示注销失败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vpn_logout</w:t>
            </w:r>
            <w:r w:rsidRPr="0048511D">
              <w:rPr>
                <w:rFonts w:hint="eastAsia"/>
                <w:b w:val="0"/>
              </w:rPr>
              <w:t>与</w:t>
            </w:r>
            <w:r w:rsidRPr="0048511D">
              <w:rPr>
                <w:rFonts w:hint="eastAsia"/>
                <w:b w:val="0"/>
              </w:rPr>
              <w:t>vpn_login</w:t>
            </w:r>
            <w:r w:rsidRPr="0048511D">
              <w:rPr>
                <w:rFonts w:hint="eastAsia"/>
                <w:b w:val="0"/>
              </w:rPr>
              <w:t>须配对使用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40"/>
      </w:pPr>
      <w:r w:rsidRPr="0048511D">
        <w:rPr>
          <w:rFonts w:hint="eastAsia"/>
          <w:sz w:val="22"/>
        </w:rPr>
        <w:t xml:space="preserve">vpn_quit </w:t>
      </w:r>
      <w:r w:rsidRPr="0048511D">
        <w:rPr>
          <w:rFonts w:hint="eastAsia"/>
          <w:sz w:val="22"/>
        </w:rPr>
        <w:t>退出</w:t>
      </w:r>
      <w:r w:rsidRPr="0048511D">
        <w:rPr>
          <w:rFonts w:hint="eastAsia"/>
          <w:sz w:val="22"/>
        </w:rPr>
        <w:t>VPN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49"/>
        <w:gridCol w:w="1772"/>
        <w:gridCol w:w="1745"/>
        <w:gridCol w:w="1171"/>
        <w:gridCol w:w="3219"/>
      </w:tblGrid>
      <w:tr w:rsidR="00C8632F" w:rsidRPr="0048511D" w:rsidTr="00CA2133">
        <w:trPr>
          <w:trHeight w:val="150"/>
        </w:trPr>
        <w:tc>
          <w:tcPr>
            <w:tcW w:w="1449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907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I</w:t>
            </w:r>
            <w:r w:rsidRPr="0048511D">
              <w:rPr>
                <w:rFonts w:hint="eastAsia"/>
                <w:b w:val="0"/>
              </w:rPr>
              <w:t>nt vpn_quit()</w:t>
            </w:r>
          </w:p>
        </w:tc>
      </w:tr>
      <w:tr w:rsidR="00C8632F" w:rsidRPr="0048511D" w:rsidTr="00CA2133">
        <w:trPr>
          <w:trHeight w:val="285"/>
        </w:trPr>
        <w:tc>
          <w:tcPr>
            <w:tcW w:w="1449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907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退出</w:t>
            </w: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登陆</w:t>
            </w:r>
          </w:p>
        </w:tc>
      </w:tr>
      <w:tr w:rsidR="00C8632F" w:rsidRPr="0048511D" w:rsidTr="00CA2133">
        <w:trPr>
          <w:trHeight w:val="285"/>
        </w:trPr>
        <w:tc>
          <w:tcPr>
            <w:tcW w:w="1449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907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必须先调用</w:t>
            </w:r>
            <w:r w:rsidRPr="0048511D">
              <w:rPr>
                <w:rFonts w:hint="eastAsia"/>
                <w:b w:val="0"/>
              </w:rPr>
              <w:t>vpn_init</w:t>
            </w:r>
          </w:p>
        </w:tc>
      </w:tr>
      <w:tr w:rsidR="00C8632F" w:rsidRPr="0048511D" w:rsidTr="00CA2133">
        <w:trPr>
          <w:trHeight w:val="285"/>
        </w:trPr>
        <w:tc>
          <w:tcPr>
            <w:tcW w:w="1449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907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20"/>
        </w:trPr>
        <w:tc>
          <w:tcPr>
            <w:tcW w:w="1449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772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1745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171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21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397"/>
        </w:trPr>
        <w:tc>
          <w:tcPr>
            <w:tcW w:w="1449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772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745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171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321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90"/>
        </w:trPr>
        <w:tc>
          <w:tcPr>
            <w:tcW w:w="1449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907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0</w:t>
            </w:r>
            <w:r w:rsidRPr="0048511D">
              <w:rPr>
                <w:rFonts w:hint="eastAsia"/>
                <w:b w:val="0"/>
              </w:rPr>
              <w:t>表示成功，</w:t>
            </w:r>
            <w:r w:rsidRPr="0048511D">
              <w:rPr>
                <w:rFonts w:hint="eastAsia"/>
                <w:b w:val="0"/>
              </w:rPr>
              <w:t>-1</w:t>
            </w:r>
            <w:r w:rsidRPr="0048511D">
              <w:rPr>
                <w:rFonts w:hint="eastAsia"/>
                <w:b w:val="0"/>
              </w:rPr>
              <w:t>表示失败</w:t>
            </w:r>
          </w:p>
        </w:tc>
      </w:tr>
      <w:tr w:rsidR="00C8632F" w:rsidRPr="0048511D" w:rsidTr="00CA2133">
        <w:trPr>
          <w:trHeight w:val="290"/>
        </w:trPr>
        <w:tc>
          <w:tcPr>
            <w:tcW w:w="1449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907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注意</w:t>
            </w:r>
            <w:r w:rsidRPr="0048511D">
              <w:rPr>
                <w:rFonts w:hint="eastAsia"/>
                <w:b w:val="0"/>
              </w:rPr>
              <w:t>vpn_quit</w:t>
            </w:r>
            <w:r w:rsidRPr="0048511D">
              <w:rPr>
                <w:rFonts w:hint="eastAsia"/>
                <w:b w:val="0"/>
              </w:rPr>
              <w:t>与</w:t>
            </w:r>
            <w:r w:rsidRPr="0048511D">
              <w:rPr>
                <w:rFonts w:hint="eastAsia"/>
                <w:b w:val="0"/>
              </w:rPr>
              <w:t>vpn_quit</w:t>
            </w:r>
            <w:r w:rsidRPr="0048511D">
              <w:rPr>
                <w:rFonts w:hint="eastAsia"/>
                <w:b w:val="0"/>
              </w:rPr>
              <w:t>的匹配使用，调用</w:t>
            </w:r>
            <w:r w:rsidRPr="0048511D">
              <w:rPr>
                <w:rFonts w:hint="eastAsia"/>
                <w:b w:val="0"/>
              </w:rPr>
              <w:t>vpn_quit</w:t>
            </w:r>
            <w:r w:rsidRPr="0048511D">
              <w:rPr>
                <w:rFonts w:hint="eastAsia"/>
                <w:b w:val="0"/>
              </w:rPr>
              <w:t>前必须先调用</w:t>
            </w:r>
            <w:r w:rsidRPr="0048511D">
              <w:rPr>
                <w:rFonts w:hint="eastAsia"/>
                <w:b w:val="0"/>
              </w:rPr>
              <w:t>vpn_init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40"/>
        <w:rPr>
          <w:sz w:val="22"/>
        </w:rPr>
      </w:pPr>
      <w:r w:rsidRPr="0048511D">
        <w:rPr>
          <w:sz w:val="22"/>
        </w:rPr>
        <w:t>vpn</w:t>
      </w:r>
      <w:r w:rsidRPr="0048511D">
        <w:rPr>
          <w:rFonts w:hint="eastAsia"/>
          <w:sz w:val="22"/>
        </w:rPr>
        <w:t>_query_state</w:t>
      </w:r>
      <w:r w:rsidRPr="0048511D">
        <w:rPr>
          <w:rFonts w:hint="eastAsia"/>
          <w:sz w:val="22"/>
        </w:rPr>
        <w:t>查询</w:t>
      </w:r>
      <w:r w:rsidRPr="0048511D">
        <w:rPr>
          <w:rFonts w:hint="eastAsia"/>
          <w:sz w:val="22"/>
        </w:rPr>
        <w:t>VPN</w:t>
      </w:r>
      <w:r w:rsidRPr="0048511D">
        <w:rPr>
          <w:rFonts w:hint="eastAsia"/>
          <w:sz w:val="22"/>
        </w:rPr>
        <w:t>状态信息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43"/>
        <w:gridCol w:w="1828"/>
        <w:gridCol w:w="1270"/>
        <w:gridCol w:w="1239"/>
        <w:gridCol w:w="3476"/>
      </w:tblGrid>
      <w:tr w:rsidR="00C8632F" w:rsidRPr="0048511D" w:rsidTr="00CA2133">
        <w:trPr>
          <w:trHeight w:val="15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VPN_STATUS vpn_query_status()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查询</w:t>
            </w: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的状态码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lastRenderedPageBreak/>
              <w:t>前置条件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返回当前</w:t>
            </w: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的状态码，可以具体查看</w:t>
            </w:r>
            <w:r w:rsidRPr="0048511D">
              <w:rPr>
                <w:rFonts w:hint="eastAsia"/>
                <w:b w:val="0"/>
              </w:rPr>
              <w:t>sdkheader.h</w:t>
            </w:r>
            <w:r w:rsidRPr="0048511D">
              <w:rPr>
                <w:rFonts w:hint="eastAsia"/>
                <w:b w:val="0"/>
              </w:rPr>
              <w:t>头文件中的状态定义信息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40"/>
      </w:pPr>
      <w:r w:rsidRPr="0048511D">
        <w:rPr>
          <w:rFonts w:hint="eastAsia"/>
          <w:sz w:val="22"/>
        </w:rPr>
        <w:t>set_dns_server</w:t>
      </w:r>
      <w:r w:rsidRPr="0048511D">
        <w:rPr>
          <w:rFonts w:hint="eastAsia"/>
          <w:sz w:val="22"/>
        </w:rPr>
        <w:t>设置</w:t>
      </w:r>
      <w:r w:rsidRPr="0048511D">
        <w:rPr>
          <w:rFonts w:hint="eastAsia"/>
          <w:sz w:val="22"/>
        </w:rPr>
        <w:t>DNS</w:t>
      </w:r>
      <w:r w:rsidRPr="0048511D">
        <w:rPr>
          <w:rFonts w:hint="eastAsia"/>
          <w:sz w:val="22"/>
        </w:rPr>
        <w:t>域名解析服务器地址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43"/>
        <w:gridCol w:w="1434"/>
        <w:gridCol w:w="1664"/>
        <w:gridCol w:w="1239"/>
        <w:gridCol w:w="3476"/>
      </w:tblGrid>
      <w:tr w:rsidR="00C8632F" w:rsidRPr="0048511D" w:rsidTr="00CA2133">
        <w:trPr>
          <w:trHeight w:val="15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48511D">
            <w:pPr>
              <w:ind w:firstLine="440"/>
            </w:pPr>
            <w:r w:rsidRPr="0048511D">
              <w:rPr>
                <w:rFonts w:ascii="Arial" w:hAnsi="Arial" w:cs="Arial" w:hint="eastAsia"/>
                <w:iCs/>
                <w:kern w:val="0"/>
                <w:sz w:val="22"/>
              </w:rPr>
              <w:t>void set_dns_server(const char*dnsServer);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设置</w:t>
            </w:r>
            <w:r w:rsidRPr="0048511D">
              <w:rPr>
                <w:rFonts w:hint="eastAsia"/>
                <w:b w:val="0"/>
              </w:rPr>
              <w:t>DNS</w:t>
            </w:r>
            <w:r w:rsidRPr="0048511D">
              <w:rPr>
                <w:rFonts w:hint="eastAsia"/>
                <w:b w:val="0"/>
              </w:rPr>
              <w:t>域名解析服务器地址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该设置必须在</w:t>
            </w:r>
            <w:r w:rsidRPr="0048511D">
              <w:rPr>
                <w:rFonts w:hint="eastAsia"/>
                <w:b w:val="0"/>
              </w:rPr>
              <w:t>vpn_init</w:t>
            </w:r>
            <w:r w:rsidRPr="0048511D">
              <w:rPr>
                <w:rFonts w:hint="eastAsia"/>
                <w:b w:val="0"/>
              </w:rPr>
              <w:t>调用前设置才有效，否则后续设置不回被加载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434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1664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434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dnsServer</w:t>
            </w:r>
          </w:p>
        </w:tc>
        <w:tc>
          <w:tcPr>
            <w:tcW w:w="1664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const char *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必须为有效的</w:t>
            </w:r>
            <w:r w:rsidRPr="0048511D">
              <w:rPr>
                <w:rFonts w:hint="eastAsia"/>
                <w:b w:val="0"/>
              </w:rPr>
              <w:t>IP</w:t>
            </w:r>
            <w:r w:rsidRPr="0048511D">
              <w:rPr>
                <w:rFonts w:hint="eastAsia"/>
                <w:b w:val="0"/>
              </w:rPr>
              <w:t>地址字符串，若为无效的</w:t>
            </w:r>
            <w:r w:rsidRPr="0048511D">
              <w:rPr>
                <w:rFonts w:hint="eastAsia"/>
                <w:b w:val="0"/>
              </w:rPr>
              <w:t>IP</w:t>
            </w:r>
            <w:r w:rsidRPr="0048511D">
              <w:rPr>
                <w:rFonts w:hint="eastAsia"/>
                <w:b w:val="0"/>
              </w:rPr>
              <w:t>地址字符串，设置的时候会被丢弃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此调用必须在</w:t>
            </w:r>
            <w:r w:rsidRPr="0048511D">
              <w:rPr>
                <w:rFonts w:hint="eastAsia"/>
                <w:b w:val="0"/>
              </w:rPr>
              <w:t>vpn_init</w:t>
            </w:r>
            <w:r w:rsidRPr="0048511D">
              <w:rPr>
                <w:rFonts w:hint="eastAsia"/>
                <w:b w:val="0"/>
              </w:rPr>
              <w:t>前调用才有效，在</w:t>
            </w:r>
            <w:r w:rsidRPr="0048511D">
              <w:rPr>
                <w:rFonts w:hint="eastAsia"/>
                <w:b w:val="0"/>
              </w:rPr>
              <w:t>vpn_init</w:t>
            </w:r>
            <w:r w:rsidRPr="0048511D">
              <w:rPr>
                <w:rFonts w:hint="eastAsia"/>
                <w:b w:val="0"/>
              </w:rPr>
              <w:t>后调用可能会失效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40"/>
      </w:pPr>
      <w:r w:rsidRPr="0048511D">
        <w:rPr>
          <w:sz w:val="22"/>
        </w:rPr>
        <w:t>vpn_geterr</w:t>
      </w:r>
      <w:r w:rsidRPr="0048511D">
        <w:rPr>
          <w:rFonts w:hint="eastAsia"/>
          <w:sz w:val="22"/>
        </w:rPr>
        <w:t>获取错误提示字符串信息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43"/>
        <w:gridCol w:w="1828"/>
        <w:gridCol w:w="1270"/>
        <w:gridCol w:w="1239"/>
        <w:gridCol w:w="3476"/>
      </w:tblGrid>
      <w:tr w:rsidR="00C8632F" w:rsidRPr="0048511D" w:rsidTr="00CA2133">
        <w:trPr>
          <w:trHeight w:val="15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48511D">
            <w:pPr>
              <w:ind w:firstLine="440"/>
            </w:pPr>
            <w:r w:rsidRPr="0048511D">
              <w:rPr>
                <w:rFonts w:ascii="Arial" w:hAnsi="Arial" w:cs="Arial" w:hint="eastAsia"/>
                <w:iCs/>
                <w:kern w:val="0"/>
                <w:sz w:val="22"/>
              </w:rPr>
              <w:t>const char* vpn_geterr()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当调用出现错误时候，可以调用该接口获取错误提示字符串信息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当出现调出现错误的时候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NULL</w:t>
            </w:r>
            <w:r w:rsidRPr="0048511D">
              <w:rPr>
                <w:rFonts w:hint="eastAsia"/>
                <w:b w:val="0"/>
              </w:rPr>
              <w:t>表示获取失败，非</w:t>
            </w:r>
            <w:r w:rsidRPr="0048511D">
              <w:rPr>
                <w:rFonts w:hint="eastAsia"/>
                <w:b w:val="0"/>
              </w:rPr>
              <w:t>NULL</w:t>
            </w:r>
            <w:r w:rsidRPr="0048511D">
              <w:rPr>
                <w:rFonts w:hint="eastAsia"/>
                <w:b w:val="0"/>
              </w:rPr>
              <w:t>返回查询的错误提示字符串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可能会出现获取失败的情况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40"/>
      </w:pPr>
      <w:r w:rsidRPr="0048511D">
        <w:rPr>
          <w:sz w:val="22"/>
        </w:rPr>
        <w:t xml:space="preserve">vpn_query_hardid </w:t>
      </w:r>
      <w:r w:rsidRPr="0048511D">
        <w:rPr>
          <w:rFonts w:hint="eastAsia"/>
          <w:sz w:val="22"/>
        </w:rPr>
        <w:t>获取设备硬件特征码信息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97"/>
        <w:gridCol w:w="1774"/>
        <w:gridCol w:w="1233"/>
        <w:gridCol w:w="1202"/>
        <w:gridCol w:w="3373"/>
      </w:tblGrid>
      <w:tr w:rsidR="00C8632F" w:rsidRPr="0048511D" w:rsidTr="00CA2133">
        <w:trPr>
          <w:trHeight w:val="122"/>
        </w:trPr>
        <w:tc>
          <w:tcPr>
            <w:tcW w:w="1497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582" w:type="dxa"/>
            <w:gridSpan w:val="4"/>
          </w:tcPr>
          <w:p w:rsidR="00C8632F" w:rsidRPr="0048511D" w:rsidRDefault="00C8632F" w:rsidP="0048511D">
            <w:pPr>
              <w:ind w:firstLine="440"/>
              <w:rPr>
                <w:rFonts w:ascii="Arial" w:hAnsi="Arial" w:cs="Arial"/>
                <w:iCs/>
                <w:kern w:val="0"/>
                <w:sz w:val="22"/>
              </w:rPr>
            </w:pPr>
            <w:r w:rsidRPr="0048511D">
              <w:rPr>
                <w:rFonts w:ascii="Arial" w:hAnsi="Arial" w:cs="Arial" w:hint="eastAsia"/>
                <w:iCs/>
                <w:kern w:val="0"/>
                <w:sz w:val="22"/>
              </w:rPr>
              <w:t>const char *vpn_query_hardid()</w:t>
            </w:r>
          </w:p>
        </w:tc>
      </w:tr>
      <w:tr w:rsidR="00C8632F" w:rsidRPr="0048511D" w:rsidTr="00CA2133">
        <w:trPr>
          <w:trHeight w:val="233"/>
        </w:trPr>
        <w:tc>
          <w:tcPr>
            <w:tcW w:w="1497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582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获取硬件特征码信息字符串</w:t>
            </w:r>
          </w:p>
        </w:tc>
      </w:tr>
      <w:tr w:rsidR="00C8632F" w:rsidRPr="0048511D" w:rsidTr="00CA2133">
        <w:trPr>
          <w:trHeight w:val="233"/>
        </w:trPr>
        <w:tc>
          <w:tcPr>
            <w:tcW w:w="1497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lastRenderedPageBreak/>
              <w:t>前置条件</w:t>
            </w:r>
          </w:p>
        </w:tc>
        <w:tc>
          <w:tcPr>
            <w:tcW w:w="7582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33"/>
        </w:trPr>
        <w:tc>
          <w:tcPr>
            <w:tcW w:w="1497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582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98"/>
        </w:trPr>
        <w:tc>
          <w:tcPr>
            <w:tcW w:w="1497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774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1233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202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373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14"/>
        </w:trPr>
        <w:tc>
          <w:tcPr>
            <w:tcW w:w="1497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774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233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202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3373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  <w:r w:rsidRPr="0048511D">
              <w:rPr>
                <w:rFonts w:hint="eastAsia"/>
                <w:b w:val="0"/>
              </w:rPr>
              <w:t xml:space="preserve"> </w:t>
            </w:r>
          </w:p>
        </w:tc>
      </w:tr>
      <w:tr w:rsidR="00C8632F" w:rsidRPr="0048511D" w:rsidTr="00CA2133">
        <w:trPr>
          <w:trHeight w:val="237"/>
        </w:trPr>
        <w:tc>
          <w:tcPr>
            <w:tcW w:w="1497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582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NULL</w:t>
            </w:r>
            <w:r w:rsidRPr="0048511D">
              <w:rPr>
                <w:rFonts w:hint="eastAsia"/>
                <w:b w:val="0"/>
              </w:rPr>
              <w:t>表示获取失败，非</w:t>
            </w:r>
            <w:r w:rsidRPr="0048511D">
              <w:rPr>
                <w:rFonts w:hint="eastAsia"/>
                <w:b w:val="0"/>
              </w:rPr>
              <w:t>NULL</w:t>
            </w:r>
            <w:r w:rsidRPr="0048511D">
              <w:rPr>
                <w:rFonts w:hint="eastAsia"/>
                <w:b w:val="0"/>
              </w:rPr>
              <w:t>表示获取成功</w:t>
            </w:r>
          </w:p>
        </w:tc>
      </w:tr>
      <w:tr w:rsidR="00C8632F" w:rsidRPr="0048511D" w:rsidTr="00CA2133">
        <w:trPr>
          <w:trHeight w:val="49"/>
        </w:trPr>
        <w:tc>
          <w:tcPr>
            <w:tcW w:w="1497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582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可能会出现获取失败的情况</w:t>
            </w:r>
          </w:p>
        </w:tc>
      </w:tr>
    </w:tbl>
    <w:p w:rsidR="00C8632F" w:rsidRPr="0048511D" w:rsidRDefault="00C8632F" w:rsidP="0048511D">
      <w:pPr>
        <w:ind w:firstLine="440"/>
        <w:rPr>
          <w:sz w:val="22"/>
        </w:rPr>
      </w:pPr>
    </w:p>
    <w:p w:rsidR="00C8632F" w:rsidRPr="0048511D" w:rsidRDefault="00C8632F" w:rsidP="0048511D">
      <w:pPr>
        <w:ind w:firstLine="440"/>
      </w:pPr>
      <w:r w:rsidRPr="0048511D">
        <w:rPr>
          <w:rFonts w:hint="eastAsia"/>
          <w:sz w:val="22"/>
        </w:rPr>
        <w:t>get_version(void)</w:t>
      </w:r>
      <w:r w:rsidRPr="0048511D">
        <w:rPr>
          <w:sz w:val="22"/>
        </w:rPr>
        <w:t xml:space="preserve"> </w:t>
      </w:r>
      <w:r w:rsidRPr="0048511D">
        <w:rPr>
          <w:rFonts w:hint="eastAsia"/>
          <w:sz w:val="22"/>
        </w:rPr>
        <w:t>获取</w:t>
      </w:r>
      <w:r w:rsidRPr="0048511D">
        <w:rPr>
          <w:rFonts w:hint="eastAsia"/>
          <w:sz w:val="22"/>
        </w:rPr>
        <w:t>SDK</w:t>
      </w:r>
      <w:r w:rsidRPr="0048511D">
        <w:rPr>
          <w:rFonts w:hint="eastAsia"/>
          <w:sz w:val="22"/>
        </w:rPr>
        <w:t>的版本号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43"/>
        <w:gridCol w:w="1828"/>
        <w:gridCol w:w="1270"/>
        <w:gridCol w:w="1239"/>
        <w:gridCol w:w="3476"/>
      </w:tblGrid>
      <w:tr w:rsidR="00C8632F" w:rsidRPr="0048511D" w:rsidTr="00CA2133">
        <w:trPr>
          <w:trHeight w:val="15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48511D">
            <w:pPr>
              <w:ind w:firstLine="440"/>
              <w:rPr>
                <w:rFonts w:ascii="Arial" w:hAnsi="Arial" w:cs="Arial"/>
                <w:iCs/>
                <w:kern w:val="0"/>
                <w:sz w:val="22"/>
              </w:rPr>
            </w:pPr>
            <w:r w:rsidRPr="0048511D">
              <w:rPr>
                <w:rFonts w:ascii="Arial" w:hAnsi="Arial" w:cs="Arial" w:hint="eastAsia"/>
                <w:iCs/>
                <w:kern w:val="0"/>
                <w:sz w:val="22"/>
              </w:rPr>
              <w:t>const char * get_version(void)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获取</w:t>
            </w:r>
            <w:r w:rsidRPr="0048511D">
              <w:rPr>
                <w:rFonts w:hint="eastAsia"/>
                <w:b w:val="0"/>
              </w:rPr>
              <w:t>SDK</w:t>
            </w:r>
            <w:r w:rsidRPr="0048511D">
              <w:rPr>
                <w:rFonts w:hint="eastAsia"/>
                <w:b w:val="0"/>
              </w:rPr>
              <w:t>的版本号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  <w:r w:rsidRPr="0048511D">
              <w:rPr>
                <w:rFonts w:hint="eastAsia"/>
                <w:b w:val="0"/>
              </w:rPr>
              <w:t xml:space="preserve"> 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非</w:t>
            </w:r>
            <w:r w:rsidRPr="0048511D">
              <w:rPr>
                <w:rFonts w:hint="eastAsia"/>
                <w:b w:val="0"/>
              </w:rPr>
              <w:t>NULL</w:t>
            </w:r>
            <w:r w:rsidRPr="0048511D">
              <w:rPr>
                <w:rFonts w:hint="eastAsia"/>
                <w:b w:val="0"/>
              </w:rPr>
              <w:t>表示成功返回版本号信息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</w:tbl>
    <w:p w:rsidR="00C8632F" w:rsidRPr="0048511D" w:rsidRDefault="00C8632F" w:rsidP="0048511D">
      <w:pPr>
        <w:ind w:firstLine="480"/>
        <w:rPr>
          <w:bCs/>
        </w:rPr>
      </w:pPr>
    </w:p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80"/>
      </w:pPr>
      <w:r w:rsidRPr="0048511D">
        <w:rPr>
          <w:rFonts w:hint="eastAsia"/>
        </w:rPr>
        <w:t>设置需要加密文件路径的规则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276"/>
        <w:gridCol w:w="8080"/>
      </w:tblGrid>
      <w:tr w:rsidR="00C8632F" w:rsidRPr="0048511D" w:rsidTr="00CA2133">
        <w:trPr>
          <w:trHeight w:val="15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void set_file_crypt_rules (const char *rules)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8080" w:type="dxa"/>
          </w:tcPr>
          <w:p w:rsidR="00C8632F" w:rsidRPr="0048511D" w:rsidRDefault="00C8632F" w:rsidP="0048511D">
            <w:pPr>
              <w:ind w:firstLine="480"/>
            </w:pPr>
            <w:r w:rsidRPr="0048511D">
              <w:rPr>
                <w:rFonts w:hint="eastAsia"/>
              </w:rPr>
              <w:t>设置需要加密文件路径的规则。可以使用</w:t>
            </w:r>
            <w:r w:rsidRPr="0048511D">
              <w:rPr>
                <w:rFonts w:hint="eastAsia"/>
              </w:rPr>
              <w:t>*</w:t>
            </w:r>
            <w:r w:rsidRPr="0048511D">
              <w:rPr>
                <w:rFonts w:hint="eastAsia"/>
              </w:rPr>
              <w:t>和</w:t>
            </w:r>
            <w:r w:rsidRPr="0048511D">
              <w:rPr>
                <w:rFonts w:hint="eastAsia"/>
              </w:rPr>
              <w:t>?</w:t>
            </w:r>
            <w:r w:rsidRPr="0048511D">
              <w:rPr>
                <w:rFonts w:hint="eastAsia"/>
              </w:rPr>
              <w:t>模式匹配符号。如</w:t>
            </w:r>
            <w:r w:rsidRPr="0048511D">
              <w:rPr>
                <w:rFonts w:hint="eastAsia"/>
              </w:rPr>
              <w:t>/sdcard/*;</w:t>
            </w:r>
            <w:r w:rsidRPr="0048511D">
              <w:rPr>
                <w:rFonts w:hint="eastAsia"/>
              </w:rPr>
              <w:t>等，可以有多条规则，但每一规则之前用分号隔开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在主线程调用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9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HTML0"/>
              <w:shd w:val="clear" w:color="auto" w:fill="FFFFFF"/>
            </w:pPr>
            <w:r w:rsidRPr="0048511D">
              <w:rPr>
                <w:rFonts w:hint="eastAsia"/>
              </w:rPr>
              <w:t>无</w:t>
            </w:r>
          </w:p>
        </w:tc>
      </w:tr>
      <w:tr w:rsidR="00C8632F" w:rsidRPr="0048511D" w:rsidTr="00CA2133">
        <w:trPr>
          <w:trHeight w:val="29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需要在</w:t>
            </w:r>
            <w:r w:rsidRPr="0048511D">
              <w:rPr>
                <w:b w:val="0"/>
              </w:rPr>
              <w:t>vpnInit</w:t>
            </w:r>
            <w:r w:rsidRPr="0048511D">
              <w:rPr>
                <w:rFonts w:hint="eastAsia"/>
                <w:b w:val="0"/>
              </w:rPr>
              <w:t>之前调用，在之后调用无效果。如果在</w:t>
            </w:r>
            <w:r w:rsidRPr="0048511D">
              <w:rPr>
                <w:b w:val="0"/>
              </w:rPr>
              <w:t>vpnInit</w:t>
            </w:r>
            <w:r w:rsidRPr="0048511D">
              <w:rPr>
                <w:rFonts w:hint="eastAsia"/>
                <w:b w:val="0"/>
              </w:rPr>
              <w:t>之前没有调用此接口，将不会启动本地防泄密功能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80"/>
      </w:pPr>
      <w:r w:rsidRPr="0048511D">
        <w:rPr>
          <w:rFonts w:hint="eastAsia"/>
        </w:rPr>
        <w:t>设置加密文件路径排除规则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276"/>
        <w:gridCol w:w="8080"/>
      </w:tblGrid>
      <w:tr w:rsidR="00C8632F" w:rsidRPr="0048511D" w:rsidTr="00CA2133">
        <w:trPr>
          <w:trHeight w:val="15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void set_file_exclude_crypt_rules(const char *rules);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8080" w:type="dxa"/>
          </w:tcPr>
          <w:p w:rsidR="00C8632F" w:rsidRPr="0048511D" w:rsidRDefault="00C8632F" w:rsidP="0048511D">
            <w:pPr>
              <w:ind w:firstLine="480"/>
            </w:pPr>
            <w:r w:rsidRPr="0048511D">
              <w:rPr>
                <w:rFonts w:hint="eastAsia"/>
              </w:rPr>
              <w:t>设置加密文件路径排除规则，同上可以使用</w:t>
            </w:r>
            <w:r w:rsidRPr="0048511D">
              <w:rPr>
                <w:rFonts w:hint="eastAsia"/>
              </w:rPr>
              <w:t>*</w:t>
            </w:r>
            <w:r w:rsidRPr="0048511D">
              <w:rPr>
                <w:rFonts w:hint="eastAsia"/>
              </w:rPr>
              <w:t>和</w:t>
            </w:r>
            <w:r w:rsidRPr="0048511D">
              <w:rPr>
                <w:rFonts w:hint="eastAsia"/>
              </w:rPr>
              <w:t>?</w:t>
            </w:r>
            <w:r w:rsidRPr="0048511D">
              <w:rPr>
                <w:rFonts w:hint="eastAsia"/>
              </w:rPr>
              <w:t>的模式匹配。可以有多</w:t>
            </w:r>
            <w:r w:rsidRPr="0048511D">
              <w:rPr>
                <w:rFonts w:hint="eastAsia"/>
              </w:rPr>
              <w:lastRenderedPageBreak/>
              <w:t>条，每一条之前用分号隔开。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lastRenderedPageBreak/>
              <w:t>前置条件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在主线程调用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9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HTML0"/>
              <w:shd w:val="clear" w:color="auto" w:fill="FFFFFF"/>
            </w:pPr>
            <w:r w:rsidRPr="0048511D">
              <w:rPr>
                <w:rFonts w:hint="eastAsia"/>
              </w:rPr>
              <w:t>无</w:t>
            </w:r>
          </w:p>
        </w:tc>
      </w:tr>
      <w:tr w:rsidR="00C8632F" w:rsidRPr="0048511D" w:rsidTr="00CA2133">
        <w:trPr>
          <w:trHeight w:val="29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如果同时设置了加密规则和排除规则，先匹配排除规则</w:t>
            </w:r>
          </w:p>
        </w:tc>
      </w:tr>
    </w:tbl>
    <w:p w:rsidR="00C8632F" w:rsidRPr="0048511D" w:rsidRDefault="00C8632F" w:rsidP="0048511D">
      <w:pPr>
        <w:ind w:firstLine="480"/>
        <w:rPr>
          <w:bCs/>
        </w:rPr>
      </w:pPr>
    </w:p>
    <w:p w:rsidR="00C8632F" w:rsidRPr="0048511D" w:rsidRDefault="00C8632F" w:rsidP="00C8632F">
      <w:pPr>
        <w:pStyle w:val="3"/>
        <w:rPr>
          <w:b w:val="0"/>
          <w:sz w:val="30"/>
          <w:szCs w:val="30"/>
        </w:rPr>
      </w:pPr>
      <w:bookmarkStart w:id="79" w:name="_Toc351052299"/>
      <w:bookmarkStart w:id="80" w:name="_Toc351052467"/>
      <w:bookmarkStart w:id="81" w:name="_Toc355961598"/>
      <w:r w:rsidRPr="0048511D">
        <w:rPr>
          <w:b w:val="0"/>
          <w:sz w:val="30"/>
          <w:szCs w:val="30"/>
        </w:rPr>
        <w:t>4.2.</w:t>
      </w:r>
      <w:r w:rsidRPr="0048511D">
        <w:rPr>
          <w:rFonts w:hint="eastAsia"/>
          <w:b w:val="0"/>
          <w:sz w:val="30"/>
          <w:szCs w:val="30"/>
        </w:rPr>
        <w:t>2</w:t>
      </w:r>
      <w:r w:rsidRPr="0048511D">
        <w:rPr>
          <w:b w:val="0"/>
          <w:sz w:val="30"/>
          <w:szCs w:val="30"/>
        </w:rPr>
        <w:t xml:space="preserve"> </w:t>
      </w:r>
      <w:r w:rsidRPr="0048511D">
        <w:rPr>
          <w:rFonts w:hint="eastAsia"/>
          <w:b w:val="0"/>
          <w:sz w:val="30"/>
          <w:szCs w:val="30"/>
        </w:rPr>
        <w:t>iOS</w:t>
      </w:r>
      <w:r w:rsidRPr="0048511D">
        <w:rPr>
          <w:rFonts w:hint="eastAsia"/>
          <w:b w:val="0"/>
          <w:sz w:val="30"/>
          <w:szCs w:val="30"/>
        </w:rPr>
        <w:t>平台非</w:t>
      </w:r>
      <w:r w:rsidRPr="0048511D">
        <w:rPr>
          <w:b w:val="0"/>
          <w:sz w:val="30"/>
          <w:szCs w:val="30"/>
        </w:rPr>
        <w:t>阻塞接口</w:t>
      </w:r>
      <w:bookmarkEnd w:id="79"/>
      <w:bookmarkEnd w:id="80"/>
      <w:bookmarkEnd w:id="81"/>
    </w:p>
    <w:p w:rsidR="00C8632F" w:rsidRPr="0048511D" w:rsidRDefault="00C8632F" w:rsidP="0048511D">
      <w:pPr>
        <w:ind w:firstLine="480"/>
        <w:rPr>
          <w:bCs/>
        </w:rPr>
      </w:pPr>
      <w:r w:rsidRPr="0048511D">
        <w:rPr>
          <w:rFonts w:hint="eastAsia"/>
          <w:bCs/>
        </w:rPr>
        <w:t>非阻塞接口，用户认证过程中均采用非阻塞方式，所以需要注意调用下面标注是否为异步接口，如果是则调用成功并不代表成功了，结果会通过回到函数通知。</w:t>
      </w:r>
    </w:p>
    <w:p w:rsidR="00C8632F" w:rsidRPr="0048511D" w:rsidRDefault="00C8632F" w:rsidP="0048511D">
      <w:pPr>
        <w:ind w:firstLine="480"/>
        <w:rPr>
          <w:bCs/>
        </w:rPr>
      </w:pPr>
    </w:p>
    <w:p w:rsidR="00C8632F" w:rsidRPr="0048511D" w:rsidRDefault="00C8632F" w:rsidP="0048511D">
      <w:pPr>
        <w:ind w:firstLine="480"/>
      </w:pPr>
      <w:r w:rsidRPr="0048511D">
        <w:rPr>
          <w:rFonts w:hint="eastAsia"/>
        </w:rPr>
        <w:t>ssl_vpn_init</w:t>
      </w:r>
      <w:r w:rsidRPr="0048511D">
        <w:rPr>
          <w:rFonts w:hint="eastAsia"/>
        </w:rPr>
        <w:t>初始化</w:t>
      </w:r>
      <w:r w:rsidRPr="0048511D">
        <w:rPr>
          <w:rFonts w:hint="eastAsia"/>
        </w:rPr>
        <w:t>VPN</w:t>
      </w:r>
      <w:r w:rsidRPr="0048511D">
        <w:rPr>
          <w:rFonts w:hint="eastAsia"/>
        </w:rPr>
        <w:t>信息，设置回调函数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43"/>
        <w:gridCol w:w="1434"/>
        <w:gridCol w:w="2268"/>
        <w:gridCol w:w="723"/>
        <w:gridCol w:w="3388"/>
      </w:tblGrid>
      <w:tr w:rsidR="00C8632F" w:rsidRPr="0048511D" w:rsidTr="00CA2133">
        <w:trPr>
          <w:trHeight w:val="15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I</w:t>
            </w:r>
            <w:r w:rsidRPr="0048511D">
              <w:rPr>
                <w:rFonts w:hint="eastAsia"/>
                <w:b w:val="0"/>
              </w:rPr>
              <w:t>nt ssl_vpn_init(const VPN_CALL_BACK callBank, const uint32_t vpn, const uint16_t port);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初始化</w:t>
            </w: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信息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434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226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723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38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434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callback</w:t>
            </w:r>
          </w:p>
        </w:tc>
        <w:tc>
          <w:tcPr>
            <w:tcW w:w="226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VPN_CALL_BACK</w:t>
            </w:r>
          </w:p>
        </w:tc>
        <w:tc>
          <w:tcPr>
            <w:tcW w:w="723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</w:t>
            </w:r>
          </w:p>
        </w:tc>
        <w:tc>
          <w:tcPr>
            <w:tcW w:w="338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初始化成功或者失败的回调函数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434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vpn</w:t>
            </w:r>
          </w:p>
        </w:tc>
        <w:tc>
          <w:tcPr>
            <w:tcW w:w="226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unt32_t</w:t>
            </w:r>
          </w:p>
        </w:tc>
        <w:tc>
          <w:tcPr>
            <w:tcW w:w="723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I</w:t>
            </w:r>
            <w:r w:rsidRPr="0048511D">
              <w:rPr>
                <w:rFonts w:hint="eastAsia"/>
                <w:b w:val="0"/>
              </w:rPr>
              <w:t>n</w:t>
            </w:r>
          </w:p>
        </w:tc>
        <w:tc>
          <w:tcPr>
            <w:tcW w:w="338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的</w:t>
            </w:r>
            <w:r w:rsidRPr="0048511D">
              <w:rPr>
                <w:rFonts w:hint="eastAsia"/>
                <w:b w:val="0"/>
              </w:rPr>
              <w:t>Ip</w:t>
            </w:r>
            <w:r w:rsidRPr="0048511D">
              <w:rPr>
                <w:rFonts w:hint="eastAsia"/>
                <w:b w:val="0"/>
              </w:rPr>
              <w:t>地址，必须为网络序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434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port</w:t>
            </w:r>
          </w:p>
        </w:tc>
        <w:tc>
          <w:tcPr>
            <w:tcW w:w="226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U</w:t>
            </w:r>
            <w:r w:rsidRPr="0048511D">
              <w:rPr>
                <w:rFonts w:hint="eastAsia"/>
                <w:b w:val="0"/>
              </w:rPr>
              <w:t>nt16_t</w:t>
            </w:r>
          </w:p>
        </w:tc>
        <w:tc>
          <w:tcPr>
            <w:tcW w:w="723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I</w:t>
            </w:r>
            <w:r w:rsidRPr="0048511D">
              <w:rPr>
                <w:rFonts w:hint="eastAsia"/>
                <w:b w:val="0"/>
              </w:rPr>
              <w:t>n</w:t>
            </w:r>
          </w:p>
        </w:tc>
        <w:tc>
          <w:tcPr>
            <w:tcW w:w="338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的端口值，必须为网络序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 xml:space="preserve">0 </w:t>
            </w:r>
            <w:r w:rsidRPr="0048511D">
              <w:rPr>
                <w:rFonts w:hint="eastAsia"/>
                <w:b w:val="0"/>
              </w:rPr>
              <w:t>表示初始化预成功，</w:t>
            </w:r>
            <w:r w:rsidRPr="0048511D">
              <w:rPr>
                <w:rFonts w:hint="eastAsia"/>
                <w:b w:val="0"/>
              </w:rPr>
              <w:t>-1</w:t>
            </w:r>
            <w:r w:rsidRPr="0048511D">
              <w:rPr>
                <w:rFonts w:hint="eastAsia"/>
                <w:b w:val="0"/>
              </w:rPr>
              <w:t>表示初始化失败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当认证初始化成功或者失败后，</w:t>
            </w:r>
            <w:r w:rsidRPr="0048511D">
              <w:rPr>
                <w:rFonts w:hint="eastAsia"/>
                <w:b w:val="0"/>
              </w:rPr>
              <w:t>callBack</w:t>
            </w:r>
            <w:r w:rsidRPr="0048511D">
              <w:rPr>
                <w:rFonts w:hint="eastAsia"/>
                <w:b w:val="0"/>
              </w:rPr>
              <w:t>都会回调，注意查看回调函数的参数，来判断认证初始化是否真正成功。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备注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注意：该非阻塞接口必须在主线程中调用，否者调用会返回错误，同时要判断回调函数中的回调参数错误码，来判断初始是否真正化成功。</w:t>
            </w:r>
          </w:p>
        </w:tc>
      </w:tr>
    </w:tbl>
    <w:p w:rsidR="00C8632F" w:rsidRPr="0048511D" w:rsidRDefault="00C8632F" w:rsidP="0048511D">
      <w:pPr>
        <w:ind w:firstLine="440"/>
        <w:rPr>
          <w:sz w:val="22"/>
        </w:rPr>
      </w:pPr>
    </w:p>
    <w:p w:rsidR="00C8632F" w:rsidRPr="0048511D" w:rsidRDefault="00C8632F" w:rsidP="0048511D">
      <w:pPr>
        <w:ind w:firstLine="480"/>
        <w:rPr>
          <w:sz w:val="22"/>
        </w:rPr>
      </w:pPr>
      <w:r w:rsidRPr="0048511D">
        <w:rPr>
          <w:rFonts w:hint="eastAsia"/>
        </w:rPr>
        <w:t xml:space="preserve">ssl_vpn_set_login_param </w:t>
      </w:r>
      <w:r w:rsidRPr="0048511D">
        <w:rPr>
          <w:rFonts w:hint="eastAsia"/>
          <w:sz w:val="22"/>
        </w:rPr>
        <w:t>设置认证参数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43"/>
        <w:gridCol w:w="1434"/>
        <w:gridCol w:w="1664"/>
        <w:gridCol w:w="1327"/>
        <w:gridCol w:w="3388"/>
      </w:tblGrid>
      <w:tr w:rsidR="00C8632F" w:rsidRPr="0048511D" w:rsidTr="00CA2133">
        <w:trPr>
          <w:trHeight w:val="15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void ssl_vpn_set_login_param(const char *key, const char *value);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设置认证参数，</w:t>
            </w:r>
            <w:r w:rsidRPr="0048511D">
              <w:rPr>
                <w:rFonts w:hint="eastAsia"/>
                <w:b w:val="0"/>
              </w:rPr>
              <w:t>key</w:t>
            </w:r>
            <w:r w:rsidRPr="0048511D">
              <w:rPr>
                <w:rFonts w:hint="eastAsia"/>
                <w:b w:val="0"/>
              </w:rPr>
              <w:t>的参数设置请具体参看</w:t>
            </w:r>
            <w:r w:rsidRPr="0048511D">
              <w:rPr>
                <w:rFonts w:hint="eastAsia"/>
                <w:b w:val="0"/>
              </w:rPr>
              <w:t>sdkheader.h</w:t>
            </w:r>
            <w:r w:rsidRPr="0048511D">
              <w:rPr>
                <w:rFonts w:hint="eastAsia"/>
                <w:b w:val="0"/>
              </w:rPr>
              <w:t>文件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434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1664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327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38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434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key</w:t>
            </w:r>
          </w:p>
        </w:tc>
        <w:tc>
          <w:tcPr>
            <w:tcW w:w="1664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const char*</w:t>
            </w:r>
          </w:p>
        </w:tc>
        <w:tc>
          <w:tcPr>
            <w:tcW w:w="1327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I</w:t>
            </w:r>
            <w:r w:rsidRPr="0048511D">
              <w:rPr>
                <w:rFonts w:hint="eastAsia"/>
                <w:b w:val="0"/>
              </w:rPr>
              <w:t>n</w:t>
            </w:r>
          </w:p>
        </w:tc>
        <w:tc>
          <w:tcPr>
            <w:tcW w:w="338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必须为</w:t>
            </w:r>
            <w:r w:rsidRPr="0048511D">
              <w:rPr>
                <w:rFonts w:hint="eastAsia"/>
                <w:b w:val="0"/>
              </w:rPr>
              <w:t>sdkheader</w:t>
            </w:r>
            <w:r w:rsidRPr="0048511D">
              <w:rPr>
                <w:rFonts w:hint="eastAsia"/>
                <w:b w:val="0"/>
              </w:rPr>
              <w:t>中标准的</w:t>
            </w:r>
            <w:r w:rsidRPr="0048511D">
              <w:rPr>
                <w:rFonts w:hint="eastAsia"/>
                <w:b w:val="0"/>
              </w:rPr>
              <w:t>key</w:t>
            </w:r>
            <w:r w:rsidRPr="0048511D">
              <w:rPr>
                <w:rFonts w:hint="eastAsia"/>
                <w:b w:val="0"/>
              </w:rPr>
              <w:t>值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434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value</w:t>
            </w:r>
          </w:p>
        </w:tc>
        <w:tc>
          <w:tcPr>
            <w:tcW w:w="1664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const char*</w:t>
            </w:r>
          </w:p>
        </w:tc>
        <w:tc>
          <w:tcPr>
            <w:tcW w:w="1327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I</w:t>
            </w:r>
            <w:r w:rsidRPr="0048511D">
              <w:rPr>
                <w:rFonts w:hint="eastAsia"/>
                <w:b w:val="0"/>
              </w:rPr>
              <w:t>n</w:t>
            </w:r>
          </w:p>
        </w:tc>
        <w:tc>
          <w:tcPr>
            <w:tcW w:w="338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必须为正确的有效值，否者认证可能会失败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设置认证参数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备注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注意：该非阻塞接口必须在主线程中调用，否者调用会返回错误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80"/>
      </w:pPr>
      <w:r w:rsidRPr="0048511D">
        <w:rPr>
          <w:rFonts w:hint="eastAsia"/>
        </w:rPr>
        <w:t>ssl_</w:t>
      </w:r>
      <w:r w:rsidRPr="0048511D">
        <w:rPr>
          <w:rFonts w:hint="eastAsia"/>
          <w:sz w:val="22"/>
        </w:rPr>
        <w:t>vpn_login</w:t>
      </w:r>
      <w:r w:rsidRPr="0048511D">
        <w:rPr>
          <w:rFonts w:hint="eastAsia"/>
          <w:sz w:val="22"/>
        </w:rPr>
        <w:t>登陆</w:t>
      </w:r>
      <w:r w:rsidRPr="0048511D">
        <w:rPr>
          <w:rFonts w:hint="eastAsia"/>
          <w:sz w:val="22"/>
        </w:rPr>
        <w:t>VPN</w:t>
      </w:r>
      <w:r w:rsidRPr="0048511D">
        <w:rPr>
          <w:rFonts w:hint="eastAsia"/>
          <w:sz w:val="22"/>
        </w:rPr>
        <w:t>，开始认证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43"/>
        <w:gridCol w:w="1828"/>
        <w:gridCol w:w="1270"/>
        <w:gridCol w:w="1327"/>
        <w:gridCol w:w="3388"/>
      </w:tblGrid>
      <w:tr w:rsidR="00C8632F" w:rsidRPr="0048511D" w:rsidTr="00CA2133">
        <w:trPr>
          <w:trHeight w:val="15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int ssl_vpn_login(</w:t>
            </w:r>
            <w:r w:rsidRPr="0048511D">
              <w:rPr>
                <w:b w:val="0"/>
              </w:rPr>
              <w:t>cons tint</w:t>
            </w:r>
            <w:r w:rsidRPr="0048511D">
              <w:rPr>
                <w:rFonts w:hint="eastAsia"/>
                <w:b w:val="0"/>
              </w:rPr>
              <w:t xml:space="preserve"> authType)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登陆</w:t>
            </w:r>
            <w:r w:rsidRPr="0048511D">
              <w:rPr>
                <w:rFonts w:hint="eastAsia"/>
                <w:b w:val="0"/>
              </w:rPr>
              <w:t>VPN,</w:t>
            </w:r>
            <w:r w:rsidRPr="0048511D">
              <w:rPr>
                <w:rFonts w:hint="eastAsia"/>
                <w:b w:val="0"/>
              </w:rPr>
              <w:t>开始当前认证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必须在调用</w:t>
            </w:r>
            <w:r w:rsidRPr="0048511D">
              <w:rPr>
                <w:rFonts w:hint="eastAsia"/>
                <w:b w:val="0"/>
              </w:rPr>
              <w:t>ssl_vpn_init</w:t>
            </w:r>
            <w:r w:rsidRPr="0048511D">
              <w:rPr>
                <w:rFonts w:hint="eastAsia"/>
                <w:b w:val="0"/>
              </w:rPr>
              <w:t>后才能正确调用，否则可能会失败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327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38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authType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int</w:t>
            </w:r>
          </w:p>
        </w:tc>
        <w:tc>
          <w:tcPr>
            <w:tcW w:w="1327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</w:t>
            </w:r>
          </w:p>
        </w:tc>
        <w:tc>
          <w:tcPr>
            <w:tcW w:w="338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当前开始认证类型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0</w:t>
            </w:r>
            <w:r w:rsidRPr="0048511D">
              <w:rPr>
                <w:rFonts w:hint="eastAsia"/>
                <w:b w:val="0"/>
              </w:rPr>
              <w:t>表示认证预成功，</w:t>
            </w:r>
            <w:r w:rsidRPr="0048511D">
              <w:rPr>
                <w:rFonts w:hint="eastAsia"/>
                <w:b w:val="0"/>
              </w:rPr>
              <w:t>-1</w:t>
            </w:r>
            <w:r w:rsidRPr="0048511D">
              <w:rPr>
                <w:rFonts w:hint="eastAsia"/>
                <w:b w:val="0"/>
              </w:rPr>
              <w:t>表示出错误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必须在</w:t>
            </w:r>
            <w:r w:rsidRPr="0048511D">
              <w:rPr>
                <w:rFonts w:hint="eastAsia"/>
                <w:b w:val="0"/>
              </w:rPr>
              <w:t>ssl_vpn_init</w:t>
            </w:r>
            <w:r w:rsidRPr="0048511D">
              <w:rPr>
                <w:rFonts w:hint="eastAsia"/>
                <w:b w:val="0"/>
              </w:rPr>
              <w:t>后调用，否者可能会出错</w:t>
            </w:r>
            <w:r w:rsidRPr="0048511D">
              <w:rPr>
                <w:rFonts w:hint="eastAsia"/>
                <w:b w:val="0"/>
              </w:rPr>
              <w:t>,</w:t>
            </w:r>
            <w:r w:rsidRPr="0048511D">
              <w:rPr>
                <w:rFonts w:hint="eastAsia"/>
                <w:b w:val="0"/>
              </w:rPr>
              <w:t>。注意：要察看当前认证成功、失败或者认证成功或者失败结束，必须对回调函数中的返回的参数值进行判断，才能加以确定，具体请看</w:t>
            </w:r>
            <w:r w:rsidRPr="0048511D">
              <w:rPr>
                <w:rFonts w:hint="eastAsia"/>
                <w:b w:val="0"/>
              </w:rPr>
              <w:t>Demon</w:t>
            </w:r>
            <w:r w:rsidRPr="0048511D">
              <w:rPr>
                <w:rFonts w:hint="eastAsia"/>
                <w:b w:val="0"/>
              </w:rPr>
              <w:t>实例。</w:t>
            </w:r>
            <w:r w:rsidRPr="0048511D">
              <w:rPr>
                <w:rFonts w:hint="eastAsia"/>
                <w:b w:val="0"/>
              </w:rPr>
              <w:t xml:space="preserve"> 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备注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注意：该非阻塞接口必须在主线程中调用，否者调用会返回错误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40"/>
      </w:pPr>
      <w:r w:rsidRPr="0048511D">
        <w:rPr>
          <w:rFonts w:hint="eastAsia"/>
          <w:sz w:val="22"/>
        </w:rPr>
        <w:t xml:space="preserve">ssl_vpn_logout </w:t>
      </w:r>
      <w:r w:rsidRPr="0048511D">
        <w:rPr>
          <w:rFonts w:hint="eastAsia"/>
          <w:sz w:val="22"/>
        </w:rPr>
        <w:t>注销</w:t>
      </w:r>
      <w:r w:rsidRPr="0048511D">
        <w:rPr>
          <w:rFonts w:hint="eastAsia"/>
          <w:sz w:val="22"/>
        </w:rPr>
        <w:t>VPN</w:t>
      </w:r>
      <w:r w:rsidRPr="0048511D">
        <w:rPr>
          <w:rFonts w:hint="eastAsia"/>
          <w:sz w:val="22"/>
        </w:rPr>
        <w:t>登陆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43"/>
        <w:gridCol w:w="1828"/>
        <w:gridCol w:w="1270"/>
        <w:gridCol w:w="1239"/>
        <w:gridCol w:w="3476"/>
      </w:tblGrid>
      <w:tr w:rsidR="00C8632F" w:rsidRPr="0048511D" w:rsidTr="00CA2133">
        <w:trPr>
          <w:trHeight w:val="15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int ssl_vpn_logout()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注销</w:t>
            </w: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登陆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0</w:t>
            </w:r>
            <w:r w:rsidRPr="0048511D">
              <w:rPr>
                <w:rFonts w:hint="eastAsia"/>
                <w:b w:val="0"/>
              </w:rPr>
              <w:t>表示注销预成功，</w:t>
            </w:r>
            <w:r w:rsidRPr="0048511D">
              <w:rPr>
                <w:rFonts w:hint="eastAsia"/>
                <w:b w:val="0"/>
              </w:rPr>
              <w:t>-1</w:t>
            </w:r>
            <w:r w:rsidRPr="0048511D">
              <w:rPr>
                <w:rFonts w:hint="eastAsia"/>
                <w:b w:val="0"/>
              </w:rPr>
              <w:t>表示注销失败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ssl_vpn_logout</w:t>
            </w:r>
            <w:r w:rsidRPr="0048511D">
              <w:rPr>
                <w:rFonts w:hint="eastAsia"/>
                <w:b w:val="0"/>
              </w:rPr>
              <w:t>与</w:t>
            </w:r>
            <w:r w:rsidRPr="0048511D">
              <w:rPr>
                <w:rFonts w:hint="eastAsia"/>
                <w:b w:val="0"/>
              </w:rPr>
              <w:t>ssl_vpn_login</w:t>
            </w:r>
            <w:r w:rsidRPr="0048511D">
              <w:rPr>
                <w:rFonts w:hint="eastAsia"/>
                <w:b w:val="0"/>
              </w:rPr>
              <w:t>须配对使用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备注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注意：该非阻塞接口必须在主线程中调用，否者调用会返回错误，同时是否真正注销成功需要对注销回调函数的错误码进行判断。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40"/>
      </w:pPr>
      <w:r w:rsidRPr="0048511D">
        <w:rPr>
          <w:rFonts w:hint="eastAsia"/>
          <w:sz w:val="22"/>
        </w:rPr>
        <w:t xml:space="preserve">ssl_vpn_quit </w:t>
      </w:r>
      <w:r w:rsidRPr="0048511D">
        <w:rPr>
          <w:rFonts w:hint="eastAsia"/>
          <w:sz w:val="22"/>
        </w:rPr>
        <w:t>退出</w:t>
      </w:r>
      <w:r w:rsidRPr="0048511D">
        <w:rPr>
          <w:rFonts w:hint="eastAsia"/>
          <w:sz w:val="22"/>
        </w:rPr>
        <w:t>VPN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49"/>
        <w:gridCol w:w="1772"/>
        <w:gridCol w:w="1745"/>
        <w:gridCol w:w="1171"/>
        <w:gridCol w:w="3219"/>
      </w:tblGrid>
      <w:tr w:rsidR="00C8632F" w:rsidRPr="0048511D" w:rsidTr="00CA2133">
        <w:trPr>
          <w:trHeight w:val="150"/>
        </w:trPr>
        <w:tc>
          <w:tcPr>
            <w:tcW w:w="1449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907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I</w:t>
            </w:r>
            <w:r w:rsidRPr="0048511D">
              <w:rPr>
                <w:rFonts w:hint="eastAsia"/>
                <w:b w:val="0"/>
              </w:rPr>
              <w:t>nt ssl_vpn_quit()</w:t>
            </w:r>
          </w:p>
        </w:tc>
      </w:tr>
      <w:tr w:rsidR="00C8632F" w:rsidRPr="0048511D" w:rsidTr="00CA2133">
        <w:trPr>
          <w:trHeight w:val="285"/>
        </w:trPr>
        <w:tc>
          <w:tcPr>
            <w:tcW w:w="1449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lastRenderedPageBreak/>
              <w:t>功能</w:t>
            </w:r>
          </w:p>
        </w:tc>
        <w:tc>
          <w:tcPr>
            <w:tcW w:w="7907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退出</w:t>
            </w: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登陆</w:t>
            </w:r>
          </w:p>
        </w:tc>
      </w:tr>
      <w:tr w:rsidR="00C8632F" w:rsidRPr="0048511D" w:rsidTr="00CA2133">
        <w:trPr>
          <w:trHeight w:val="285"/>
        </w:trPr>
        <w:tc>
          <w:tcPr>
            <w:tcW w:w="1449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907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必须先调用</w:t>
            </w:r>
            <w:r w:rsidRPr="0048511D">
              <w:rPr>
                <w:rFonts w:hint="eastAsia"/>
                <w:b w:val="0"/>
              </w:rPr>
              <w:t>ssl_vpn_init</w:t>
            </w:r>
          </w:p>
        </w:tc>
      </w:tr>
      <w:tr w:rsidR="00C8632F" w:rsidRPr="0048511D" w:rsidTr="00CA2133">
        <w:trPr>
          <w:trHeight w:val="285"/>
        </w:trPr>
        <w:tc>
          <w:tcPr>
            <w:tcW w:w="1449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907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20"/>
        </w:trPr>
        <w:tc>
          <w:tcPr>
            <w:tcW w:w="1449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772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1745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171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21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397"/>
        </w:trPr>
        <w:tc>
          <w:tcPr>
            <w:tcW w:w="1449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772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745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171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321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90"/>
        </w:trPr>
        <w:tc>
          <w:tcPr>
            <w:tcW w:w="1449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907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0</w:t>
            </w:r>
            <w:r w:rsidRPr="0048511D">
              <w:rPr>
                <w:rFonts w:hint="eastAsia"/>
                <w:b w:val="0"/>
              </w:rPr>
              <w:t>表示成功，</w:t>
            </w:r>
            <w:r w:rsidRPr="0048511D">
              <w:rPr>
                <w:rFonts w:hint="eastAsia"/>
                <w:b w:val="0"/>
              </w:rPr>
              <w:t>-1</w:t>
            </w:r>
            <w:r w:rsidRPr="0048511D">
              <w:rPr>
                <w:rFonts w:hint="eastAsia"/>
                <w:b w:val="0"/>
              </w:rPr>
              <w:t>表示失败</w:t>
            </w:r>
          </w:p>
        </w:tc>
      </w:tr>
      <w:tr w:rsidR="00C8632F" w:rsidRPr="0048511D" w:rsidTr="00CA2133">
        <w:trPr>
          <w:trHeight w:val="290"/>
        </w:trPr>
        <w:tc>
          <w:tcPr>
            <w:tcW w:w="1449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907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注意</w:t>
            </w:r>
            <w:r w:rsidRPr="0048511D">
              <w:rPr>
                <w:rFonts w:hint="eastAsia"/>
                <w:b w:val="0"/>
              </w:rPr>
              <w:t>ssl_vpn_quit</w:t>
            </w:r>
            <w:r w:rsidRPr="0048511D">
              <w:rPr>
                <w:rFonts w:hint="eastAsia"/>
                <w:b w:val="0"/>
              </w:rPr>
              <w:t>与</w:t>
            </w:r>
            <w:r w:rsidRPr="0048511D">
              <w:rPr>
                <w:rFonts w:hint="eastAsia"/>
                <w:b w:val="0"/>
              </w:rPr>
              <w:t>ssl_vpn_quit</w:t>
            </w:r>
            <w:r w:rsidRPr="0048511D">
              <w:rPr>
                <w:rFonts w:hint="eastAsia"/>
                <w:b w:val="0"/>
              </w:rPr>
              <w:t>的匹配使用，调用</w:t>
            </w:r>
            <w:r w:rsidRPr="0048511D">
              <w:rPr>
                <w:rFonts w:hint="eastAsia"/>
                <w:b w:val="0"/>
              </w:rPr>
              <w:t>ssl_vpn_quit</w:t>
            </w:r>
            <w:r w:rsidRPr="0048511D">
              <w:rPr>
                <w:rFonts w:hint="eastAsia"/>
                <w:b w:val="0"/>
              </w:rPr>
              <w:t>前必须先调用</w:t>
            </w:r>
            <w:r w:rsidRPr="0048511D">
              <w:rPr>
                <w:rFonts w:hint="eastAsia"/>
                <w:b w:val="0"/>
              </w:rPr>
              <w:t>ssl_vpn_init</w:t>
            </w:r>
          </w:p>
        </w:tc>
      </w:tr>
      <w:tr w:rsidR="00C8632F" w:rsidRPr="0048511D" w:rsidTr="00CA2133">
        <w:trPr>
          <w:trHeight w:val="290"/>
        </w:trPr>
        <w:tc>
          <w:tcPr>
            <w:tcW w:w="1449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备注</w:t>
            </w:r>
          </w:p>
        </w:tc>
        <w:tc>
          <w:tcPr>
            <w:tcW w:w="7907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注意：该非阻塞接口必须在主线程中调用，否者调用会返回错误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40"/>
        <w:rPr>
          <w:sz w:val="22"/>
        </w:rPr>
      </w:pPr>
      <w:r w:rsidRPr="0048511D">
        <w:rPr>
          <w:rFonts w:hint="eastAsia"/>
          <w:sz w:val="22"/>
        </w:rPr>
        <w:t>ssl_</w:t>
      </w:r>
      <w:r w:rsidRPr="0048511D">
        <w:rPr>
          <w:sz w:val="22"/>
        </w:rPr>
        <w:t>vpn</w:t>
      </w:r>
      <w:r w:rsidRPr="0048511D">
        <w:rPr>
          <w:rFonts w:hint="eastAsia"/>
          <w:sz w:val="22"/>
        </w:rPr>
        <w:t>_query_state</w:t>
      </w:r>
      <w:r w:rsidRPr="0048511D">
        <w:rPr>
          <w:rFonts w:hint="eastAsia"/>
          <w:sz w:val="22"/>
        </w:rPr>
        <w:t>查询</w:t>
      </w:r>
      <w:r w:rsidRPr="0048511D">
        <w:rPr>
          <w:rFonts w:hint="eastAsia"/>
          <w:sz w:val="22"/>
        </w:rPr>
        <w:t>VPN</w:t>
      </w:r>
      <w:r w:rsidRPr="0048511D">
        <w:rPr>
          <w:rFonts w:hint="eastAsia"/>
          <w:sz w:val="22"/>
        </w:rPr>
        <w:t>状态信息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43"/>
        <w:gridCol w:w="1828"/>
        <w:gridCol w:w="1270"/>
        <w:gridCol w:w="1239"/>
        <w:gridCol w:w="3476"/>
      </w:tblGrid>
      <w:tr w:rsidR="00C8632F" w:rsidRPr="0048511D" w:rsidTr="00CA2133">
        <w:trPr>
          <w:trHeight w:val="15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VPN_STATUS ssl_vpn_query_status()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查询</w:t>
            </w: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的状态码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返回当前</w:t>
            </w:r>
            <w:r w:rsidRPr="0048511D">
              <w:rPr>
                <w:rFonts w:hint="eastAsia"/>
                <w:b w:val="0"/>
              </w:rPr>
              <w:t>VPN</w:t>
            </w:r>
            <w:r w:rsidRPr="0048511D">
              <w:rPr>
                <w:rFonts w:hint="eastAsia"/>
                <w:b w:val="0"/>
              </w:rPr>
              <w:t>的状态码，可以具体查看</w:t>
            </w:r>
            <w:r w:rsidRPr="0048511D">
              <w:rPr>
                <w:rFonts w:hint="eastAsia"/>
                <w:b w:val="0"/>
              </w:rPr>
              <w:t>sdkheader.h</w:t>
            </w:r>
            <w:r w:rsidRPr="0048511D">
              <w:rPr>
                <w:rFonts w:hint="eastAsia"/>
                <w:b w:val="0"/>
              </w:rPr>
              <w:t>头文件中的状态定义信息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备注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注意：该非阻塞接口必须在主线程中调用，否者调用会返回错误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40"/>
      </w:pPr>
      <w:r w:rsidRPr="0048511D">
        <w:rPr>
          <w:rFonts w:hint="eastAsia"/>
          <w:sz w:val="22"/>
        </w:rPr>
        <w:t>ssl_set_dns_server</w:t>
      </w:r>
      <w:r w:rsidRPr="0048511D">
        <w:rPr>
          <w:rFonts w:hint="eastAsia"/>
          <w:sz w:val="22"/>
        </w:rPr>
        <w:t>设置</w:t>
      </w:r>
      <w:r w:rsidRPr="0048511D">
        <w:rPr>
          <w:rFonts w:hint="eastAsia"/>
          <w:sz w:val="22"/>
        </w:rPr>
        <w:t>DNS</w:t>
      </w:r>
      <w:r w:rsidRPr="0048511D">
        <w:rPr>
          <w:rFonts w:hint="eastAsia"/>
          <w:sz w:val="22"/>
        </w:rPr>
        <w:t>域名解析服务器地址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43"/>
        <w:gridCol w:w="1434"/>
        <w:gridCol w:w="1664"/>
        <w:gridCol w:w="1239"/>
        <w:gridCol w:w="3476"/>
      </w:tblGrid>
      <w:tr w:rsidR="00C8632F" w:rsidRPr="0048511D" w:rsidTr="00CA2133">
        <w:trPr>
          <w:trHeight w:val="15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48511D">
            <w:pPr>
              <w:ind w:firstLine="440"/>
            </w:pPr>
            <w:r w:rsidRPr="0048511D">
              <w:rPr>
                <w:rFonts w:ascii="Arial" w:hAnsi="Arial" w:cs="Arial" w:hint="eastAsia"/>
                <w:iCs/>
                <w:kern w:val="0"/>
                <w:sz w:val="22"/>
              </w:rPr>
              <w:t>void ssl_set_dns_server(const char*dnsServer);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设置</w:t>
            </w:r>
            <w:r w:rsidRPr="0048511D">
              <w:rPr>
                <w:rFonts w:hint="eastAsia"/>
                <w:b w:val="0"/>
              </w:rPr>
              <w:t>DNS</w:t>
            </w:r>
            <w:r w:rsidRPr="0048511D">
              <w:rPr>
                <w:rFonts w:hint="eastAsia"/>
                <w:b w:val="0"/>
              </w:rPr>
              <w:t>域名解析服务器地址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该设置必须在</w:t>
            </w:r>
            <w:r w:rsidRPr="0048511D">
              <w:rPr>
                <w:rFonts w:hint="eastAsia"/>
                <w:b w:val="0"/>
              </w:rPr>
              <w:t>ssl_vpn_init</w:t>
            </w:r>
            <w:r w:rsidRPr="0048511D">
              <w:rPr>
                <w:rFonts w:hint="eastAsia"/>
                <w:b w:val="0"/>
              </w:rPr>
              <w:t>调用前设置才有效，否则后续设置不回被加载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434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1664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434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dnsServer</w:t>
            </w:r>
          </w:p>
        </w:tc>
        <w:tc>
          <w:tcPr>
            <w:tcW w:w="1664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const char *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in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必须为有效的</w:t>
            </w:r>
            <w:r w:rsidRPr="0048511D">
              <w:rPr>
                <w:rFonts w:hint="eastAsia"/>
                <w:b w:val="0"/>
              </w:rPr>
              <w:t>IP</w:t>
            </w:r>
            <w:r w:rsidRPr="0048511D">
              <w:rPr>
                <w:rFonts w:hint="eastAsia"/>
                <w:b w:val="0"/>
              </w:rPr>
              <w:t>地址字符串，若为无效的</w:t>
            </w:r>
            <w:r w:rsidRPr="0048511D">
              <w:rPr>
                <w:rFonts w:hint="eastAsia"/>
                <w:b w:val="0"/>
              </w:rPr>
              <w:t>IP</w:t>
            </w:r>
            <w:r w:rsidRPr="0048511D">
              <w:rPr>
                <w:rFonts w:hint="eastAsia"/>
                <w:b w:val="0"/>
              </w:rPr>
              <w:t>地址字符串，设置的时候会被丢弃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此调用必须在</w:t>
            </w:r>
            <w:r w:rsidRPr="0048511D">
              <w:rPr>
                <w:rFonts w:hint="eastAsia"/>
                <w:b w:val="0"/>
              </w:rPr>
              <w:t>ssl_vpn_init</w:t>
            </w:r>
            <w:r w:rsidRPr="0048511D">
              <w:rPr>
                <w:rFonts w:hint="eastAsia"/>
                <w:b w:val="0"/>
              </w:rPr>
              <w:t>前调用才有效，在</w:t>
            </w:r>
            <w:r w:rsidRPr="0048511D">
              <w:rPr>
                <w:rFonts w:hint="eastAsia"/>
                <w:b w:val="0"/>
              </w:rPr>
              <w:t>ssl_vpn_init</w:t>
            </w:r>
            <w:r w:rsidRPr="0048511D">
              <w:rPr>
                <w:rFonts w:hint="eastAsia"/>
                <w:b w:val="0"/>
              </w:rPr>
              <w:t>后调用可能会失效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备注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注意：该非阻塞接口必须在主线程中调用，否者调用会返回错误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40"/>
      </w:pPr>
      <w:r w:rsidRPr="0048511D">
        <w:rPr>
          <w:rFonts w:hint="eastAsia"/>
          <w:sz w:val="22"/>
        </w:rPr>
        <w:lastRenderedPageBreak/>
        <w:t>ssl_</w:t>
      </w:r>
      <w:r w:rsidRPr="0048511D">
        <w:rPr>
          <w:sz w:val="22"/>
        </w:rPr>
        <w:t>vpn_geterr</w:t>
      </w:r>
      <w:r w:rsidRPr="0048511D">
        <w:rPr>
          <w:rFonts w:hint="eastAsia"/>
          <w:sz w:val="22"/>
        </w:rPr>
        <w:t>获取错误提示字符串信息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43"/>
        <w:gridCol w:w="1828"/>
        <w:gridCol w:w="1270"/>
        <w:gridCol w:w="1239"/>
        <w:gridCol w:w="3476"/>
      </w:tblGrid>
      <w:tr w:rsidR="00C8632F" w:rsidRPr="0048511D" w:rsidTr="00CA2133">
        <w:trPr>
          <w:trHeight w:val="15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48511D">
            <w:pPr>
              <w:ind w:firstLine="440"/>
            </w:pPr>
            <w:r w:rsidRPr="0048511D">
              <w:rPr>
                <w:rFonts w:ascii="Arial" w:hAnsi="Arial" w:cs="Arial" w:hint="eastAsia"/>
                <w:iCs/>
                <w:kern w:val="0"/>
                <w:sz w:val="22"/>
              </w:rPr>
              <w:t>const char* ssl_vpn_geterr()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当调用出现错误时候，可以调用该接口获取错误提示字符串信息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当出现调出现错误的时候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NULL</w:t>
            </w:r>
            <w:r w:rsidRPr="0048511D">
              <w:rPr>
                <w:rFonts w:hint="eastAsia"/>
                <w:b w:val="0"/>
              </w:rPr>
              <w:t>表示获取失败，非</w:t>
            </w:r>
            <w:r w:rsidRPr="0048511D">
              <w:rPr>
                <w:rFonts w:hint="eastAsia"/>
                <w:b w:val="0"/>
              </w:rPr>
              <w:t>NULL</w:t>
            </w:r>
            <w:r w:rsidRPr="0048511D">
              <w:rPr>
                <w:rFonts w:hint="eastAsia"/>
                <w:b w:val="0"/>
              </w:rPr>
              <w:t>返回查询的错误提示字符串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可能会出现获取失败的情况，注意该返回值的编码格式是</w:t>
            </w:r>
            <w:r w:rsidRPr="0048511D">
              <w:rPr>
                <w:rFonts w:hint="eastAsia"/>
                <w:b w:val="0"/>
              </w:rPr>
              <w:t>UTF-8</w:t>
            </w:r>
            <w:r w:rsidRPr="0048511D">
              <w:rPr>
                <w:rFonts w:hint="eastAsia"/>
                <w:b w:val="0"/>
              </w:rPr>
              <w:t>编码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备注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注意：该非阻塞接口必须在主线程中调用，否者调用会返回错误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40"/>
      </w:pPr>
      <w:r w:rsidRPr="0048511D">
        <w:rPr>
          <w:rFonts w:hint="eastAsia"/>
          <w:sz w:val="22"/>
        </w:rPr>
        <w:t>ssl_</w:t>
      </w:r>
      <w:r w:rsidRPr="0048511D">
        <w:rPr>
          <w:sz w:val="22"/>
        </w:rPr>
        <w:t xml:space="preserve">vpn_query_hardid </w:t>
      </w:r>
      <w:r w:rsidRPr="0048511D">
        <w:rPr>
          <w:rFonts w:hint="eastAsia"/>
          <w:sz w:val="22"/>
        </w:rPr>
        <w:t>获取设备硬件特征码信息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43"/>
        <w:gridCol w:w="1828"/>
        <w:gridCol w:w="1270"/>
        <w:gridCol w:w="1239"/>
        <w:gridCol w:w="3476"/>
      </w:tblGrid>
      <w:tr w:rsidR="00C8632F" w:rsidRPr="0048511D" w:rsidTr="00CA2133">
        <w:trPr>
          <w:trHeight w:val="15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48511D">
            <w:pPr>
              <w:ind w:firstLine="440"/>
              <w:rPr>
                <w:rFonts w:ascii="Arial" w:hAnsi="Arial" w:cs="Arial"/>
                <w:iCs/>
                <w:kern w:val="0"/>
                <w:sz w:val="22"/>
              </w:rPr>
            </w:pPr>
            <w:r w:rsidRPr="0048511D">
              <w:rPr>
                <w:rFonts w:ascii="Arial" w:hAnsi="Arial" w:cs="Arial" w:hint="eastAsia"/>
                <w:iCs/>
                <w:kern w:val="0"/>
                <w:sz w:val="22"/>
              </w:rPr>
              <w:t>const char *ssl_vpn_query_hardid()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获取硬件特征码信息字符串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  <w:r w:rsidRPr="0048511D">
              <w:rPr>
                <w:rFonts w:hint="eastAsia"/>
                <w:b w:val="0"/>
              </w:rPr>
              <w:t xml:space="preserve"> 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NULL</w:t>
            </w:r>
            <w:r w:rsidRPr="0048511D">
              <w:rPr>
                <w:rFonts w:hint="eastAsia"/>
                <w:b w:val="0"/>
              </w:rPr>
              <w:t>表示获取失败，非</w:t>
            </w:r>
            <w:r w:rsidRPr="0048511D">
              <w:rPr>
                <w:rFonts w:hint="eastAsia"/>
                <w:b w:val="0"/>
              </w:rPr>
              <w:t>NULL</w:t>
            </w:r>
            <w:r w:rsidRPr="0048511D">
              <w:rPr>
                <w:rFonts w:hint="eastAsia"/>
                <w:b w:val="0"/>
              </w:rPr>
              <w:t>表示获取成功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可能会出现获取失败的情况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备注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注意：该非阻塞接口必须在主线程中调用，否者调用会返回错误</w:t>
            </w:r>
          </w:p>
        </w:tc>
      </w:tr>
    </w:tbl>
    <w:p w:rsidR="00C8632F" w:rsidRPr="0048511D" w:rsidRDefault="00C8632F" w:rsidP="0048511D">
      <w:pPr>
        <w:ind w:firstLine="440"/>
        <w:rPr>
          <w:sz w:val="22"/>
          <w:szCs w:val="11"/>
        </w:rPr>
      </w:pPr>
      <w:r w:rsidRPr="0048511D">
        <w:rPr>
          <w:rFonts w:hint="eastAsia"/>
          <w:sz w:val="22"/>
          <w:szCs w:val="11"/>
        </w:rPr>
        <w:t xml:space="preserve">                         </w:t>
      </w:r>
    </w:p>
    <w:p w:rsidR="00C8632F" w:rsidRPr="0048511D" w:rsidRDefault="00C8632F" w:rsidP="0048511D">
      <w:pPr>
        <w:ind w:firstLine="440"/>
      </w:pPr>
      <w:r w:rsidRPr="0048511D">
        <w:rPr>
          <w:rFonts w:hint="eastAsia"/>
          <w:sz w:val="22"/>
        </w:rPr>
        <w:t>ssl_get_version(void)</w:t>
      </w:r>
      <w:r w:rsidRPr="0048511D">
        <w:rPr>
          <w:sz w:val="22"/>
        </w:rPr>
        <w:t xml:space="preserve"> </w:t>
      </w:r>
      <w:r w:rsidRPr="0048511D">
        <w:rPr>
          <w:rFonts w:hint="eastAsia"/>
          <w:sz w:val="22"/>
        </w:rPr>
        <w:t>获取</w:t>
      </w:r>
      <w:r w:rsidRPr="0048511D">
        <w:rPr>
          <w:rFonts w:hint="eastAsia"/>
          <w:sz w:val="22"/>
        </w:rPr>
        <w:t>SDK</w:t>
      </w:r>
      <w:r w:rsidRPr="0048511D">
        <w:rPr>
          <w:rFonts w:hint="eastAsia"/>
          <w:sz w:val="22"/>
        </w:rPr>
        <w:t>的版本号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43"/>
        <w:gridCol w:w="1828"/>
        <w:gridCol w:w="1270"/>
        <w:gridCol w:w="1239"/>
        <w:gridCol w:w="3476"/>
      </w:tblGrid>
      <w:tr w:rsidR="00C8632F" w:rsidRPr="0048511D" w:rsidTr="00CA2133">
        <w:trPr>
          <w:trHeight w:val="15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48511D">
            <w:pPr>
              <w:ind w:firstLine="440"/>
              <w:rPr>
                <w:rFonts w:ascii="Arial" w:hAnsi="Arial" w:cs="Arial"/>
                <w:iCs/>
                <w:kern w:val="0"/>
                <w:sz w:val="22"/>
              </w:rPr>
            </w:pPr>
            <w:r w:rsidRPr="0048511D">
              <w:rPr>
                <w:rFonts w:ascii="Arial" w:hAnsi="Arial" w:cs="Arial" w:hint="eastAsia"/>
                <w:iCs/>
                <w:kern w:val="0"/>
                <w:sz w:val="22"/>
              </w:rPr>
              <w:t>const char * ssl_get_version(void)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获取</w:t>
            </w:r>
            <w:r w:rsidRPr="0048511D">
              <w:rPr>
                <w:rFonts w:hint="eastAsia"/>
                <w:b w:val="0"/>
              </w:rPr>
              <w:t>SDK</w:t>
            </w:r>
            <w:r w:rsidRPr="0048511D">
              <w:rPr>
                <w:rFonts w:hint="eastAsia"/>
                <w:b w:val="0"/>
              </w:rPr>
              <w:t>的版本号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85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120"/>
        </w:trPr>
        <w:tc>
          <w:tcPr>
            <w:tcW w:w="1543" w:type="dxa"/>
            <w:vMerge w:val="restart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</w:t>
            </w: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参数名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类型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方向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说明</w:t>
            </w:r>
          </w:p>
        </w:tc>
      </w:tr>
      <w:tr w:rsidR="00C8632F" w:rsidRPr="0048511D" w:rsidTr="00CA2133">
        <w:trPr>
          <w:trHeight w:val="140"/>
        </w:trPr>
        <w:tc>
          <w:tcPr>
            <w:tcW w:w="1543" w:type="dxa"/>
            <w:vMerge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</w:p>
        </w:tc>
        <w:tc>
          <w:tcPr>
            <w:tcW w:w="1828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27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1239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  <w:tc>
          <w:tcPr>
            <w:tcW w:w="3476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  <w:r w:rsidRPr="0048511D">
              <w:rPr>
                <w:rFonts w:hint="eastAsia"/>
                <w:b w:val="0"/>
              </w:rPr>
              <w:t xml:space="preserve"> 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非</w:t>
            </w:r>
            <w:r w:rsidRPr="0048511D">
              <w:rPr>
                <w:rFonts w:hint="eastAsia"/>
                <w:b w:val="0"/>
              </w:rPr>
              <w:t>NULL</w:t>
            </w:r>
            <w:r w:rsidRPr="0048511D">
              <w:rPr>
                <w:rFonts w:hint="eastAsia"/>
                <w:b w:val="0"/>
              </w:rPr>
              <w:t>表示成功返回版本号信息</w:t>
            </w:r>
          </w:p>
        </w:tc>
      </w:tr>
      <w:tr w:rsidR="00C8632F" w:rsidRPr="0048511D" w:rsidTr="00CA2133">
        <w:trPr>
          <w:trHeight w:val="290"/>
        </w:trPr>
        <w:tc>
          <w:tcPr>
            <w:tcW w:w="1543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7813" w:type="dxa"/>
            <w:gridSpan w:val="4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</w:tbl>
    <w:p w:rsidR="00C8632F" w:rsidRPr="0048511D" w:rsidRDefault="00C8632F" w:rsidP="0048511D">
      <w:pPr>
        <w:ind w:firstLine="440"/>
        <w:rPr>
          <w:sz w:val="22"/>
          <w:szCs w:val="11"/>
        </w:rPr>
      </w:pPr>
      <w:r w:rsidRPr="0048511D">
        <w:rPr>
          <w:rFonts w:hint="eastAsia"/>
          <w:sz w:val="22"/>
          <w:szCs w:val="11"/>
        </w:rPr>
        <w:t xml:space="preserve">     </w:t>
      </w:r>
    </w:p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80"/>
      </w:pPr>
      <w:r w:rsidRPr="0048511D">
        <w:rPr>
          <w:rFonts w:hint="eastAsia"/>
        </w:rPr>
        <w:t>设置需要加密文件路径的规则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276"/>
        <w:gridCol w:w="8080"/>
      </w:tblGrid>
      <w:tr w:rsidR="00C8632F" w:rsidRPr="0048511D" w:rsidTr="00CA2133">
        <w:trPr>
          <w:trHeight w:val="15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void set_file_crypt_rules (const char *rules)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8080" w:type="dxa"/>
          </w:tcPr>
          <w:p w:rsidR="00C8632F" w:rsidRPr="0048511D" w:rsidRDefault="00C8632F" w:rsidP="0048511D">
            <w:pPr>
              <w:ind w:firstLine="480"/>
            </w:pPr>
            <w:r w:rsidRPr="0048511D">
              <w:rPr>
                <w:rFonts w:hint="eastAsia"/>
              </w:rPr>
              <w:t>设置需要加密文件路径的规则。可以使用</w:t>
            </w:r>
            <w:r w:rsidRPr="0048511D">
              <w:rPr>
                <w:rFonts w:hint="eastAsia"/>
              </w:rPr>
              <w:t>*</w:t>
            </w:r>
            <w:r w:rsidRPr="0048511D">
              <w:rPr>
                <w:rFonts w:hint="eastAsia"/>
              </w:rPr>
              <w:t>和</w:t>
            </w:r>
            <w:r w:rsidRPr="0048511D">
              <w:rPr>
                <w:rFonts w:hint="eastAsia"/>
              </w:rPr>
              <w:t>?</w:t>
            </w:r>
            <w:r w:rsidRPr="0048511D">
              <w:rPr>
                <w:rFonts w:hint="eastAsia"/>
              </w:rPr>
              <w:t>模式匹配符号。如</w:t>
            </w:r>
            <w:r w:rsidRPr="0048511D">
              <w:rPr>
                <w:rFonts w:hint="eastAsia"/>
              </w:rPr>
              <w:t>/sdcard/*;</w:t>
            </w:r>
            <w:r w:rsidRPr="0048511D">
              <w:rPr>
                <w:rFonts w:hint="eastAsia"/>
              </w:rPr>
              <w:t>等，可以有多条规则，但每一规则之前用分号隔开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在主线程调用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9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HTML0"/>
              <w:shd w:val="clear" w:color="auto" w:fill="FFFFFF"/>
            </w:pPr>
            <w:r w:rsidRPr="0048511D">
              <w:rPr>
                <w:rFonts w:hint="eastAsia"/>
              </w:rPr>
              <w:t>无</w:t>
            </w:r>
          </w:p>
        </w:tc>
      </w:tr>
      <w:tr w:rsidR="00C8632F" w:rsidRPr="0048511D" w:rsidTr="00CA2133">
        <w:trPr>
          <w:trHeight w:val="29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需要在</w:t>
            </w:r>
            <w:r w:rsidRPr="0048511D">
              <w:rPr>
                <w:b w:val="0"/>
              </w:rPr>
              <w:t>vpnInit</w:t>
            </w:r>
            <w:r w:rsidRPr="0048511D">
              <w:rPr>
                <w:rFonts w:hint="eastAsia"/>
                <w:b w:val="0"/>
              </w:rPr>
              <w:t>之前调用，在之后调用无效果。如果在</w:t>
            </w:r>
            <w:r w:rsidRPr="0048511D">
              <w:rPr>
                <w:b w:val="0"/>
              </w:rPr>
              <w:t>vpnInit</w:t>
            </w:r>
            <w:r w:rsidRPr="0048511D">
              <w:rPr>
                <w:rFonts w:hint="eastAsia"/>
                <w:b w:val="0"/>
              </w:rPr>
              <w:t>之前没有调用此接口，将不会启动本地防泄密功能</w:t>
            </w:r>
          </w:p>
        </w:tc>
      </w:tr>
    </w:tbl>
    <w:p w:rsidR="00C8632F" w:rsidRPr="0048511D" w:rsidRDefault="00C8632F" w:rsidP="0048511D">
      <w:pPr>
        <w:ind w:firstLine="480"/>
      </w:pPr>
    </w:p>
    <w:p w:rsidR="00C8632F" w:rsidRPr="0048511D" w:rsidRDefault="00C8632F" w:rsidP="0048511D">
      <w:pPr>
        <w:ind w:firstLine="480"/>
      </w:pPr>
      <w:r w:rsidRPr="0048511D">
        <w:rPr>
          <w:rFonts w:hint="eastAsia"/>
        </w:rPr>
        <w:t>设置加密文件路径排除规则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276"/>
        <w:gridCol w:w="8080"/>
      </w:tblGrid>
      <w:tr w:rsidR="00C8632F" w:rsidRPr="0048511D" w:rsidTr="00CA2133">
        <w:trPr>
          <w:trHeight w:val="15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名称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void set_file_exclude_crypt_rules(const char *rules);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功能</w:t>
            </w:r>
          </w:p>
        </w:tc>
        <w:tc>
          <w:tcPr>
            <w:tcW w:w="8080" w:type="dxa"/>
          </w:tcPr>
          <w:p w:rsidR="00C8632F" w:rsidRPr="0048511D" w:rsidRDefault="00C8632F" w:rsidP="0048511D">
            <w:pPr>
              <w:ind w:firstLine="480"/>
            </w:pPr>
            <w:r w:rsidRPr="0048511D">
              <w:rPr>
                <w:rFonts w:hint="eastAsia"/>
              </w:rPr>
              <w:t>设置加密文件路径排除规则，同上可以使用</w:t>
            </w:r>
            <w:r w:rsidRPr="0048511D">
              <w:rPr>
                <w:rFonts w:hint="eastAsia"/>
              </w:rPr>
              <w:t>*</w:t>
            </w:r>
            <w:r w:rsidRPr="0048511D">
              <w:rPr>
                <w:rFonts w:hint="eastAsia"/>
              </w:rPr>
              <w:t>和</w:t>
            </w:r>
            <w:r w:rsidRPr="0048511D">
              <w:rPr>
                <w:rFonts w:hint="eastAsia"/>
              </w:rPr>
              <w:t>?</w:t>
            </w:r>
            <w:r w:rsidRPr="0048511D">
              <w:rPr>
                <w:rFonts w:hint="eastAsia"/>
              </w:rPr>
              <w:t>的模式匹配。可以有多条，每一条之前用分号隔开。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前置条件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在主线程调用</w:t>
            </w:r>
          </w:p>
        </w:tc>
      </w:tr>
      <w:tr w:rsidR="00C8632F" w:rsidRPr="0048511D" w:rsidTr="00CA2133">
        <w:trPr>
          <w:trHeight w:val="285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后置条件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无</w:t>
            </w:r>
          </w:p>
        </w:tc>
      </w:tr>
      <w:tr w:rsidR="00C8632F" w:rsidRPr="0048511D" w:rsidTr="00CA2133">
        <w:trPr>
          <w:trHeight w:val="29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b w:val="0"/>
              </w:rPr>
              <w:t>返回值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HTML0"/>
              <w:shd w:val="clear" w:color="auto" w:fill="FFFFFF"/>
            </w:pPr>
            <w:r w:rsidRPr="0048511D">
              <w:rPr>
                <w:rFonts w:hint="eastAsia"/>
              </w:rPr>
              <w:t>无</w:t>
            </w:r>
          </w:p>
        </w:tc>
      </w:tr>
      <w:tr w:rsidR="00C8632F" w:rsidRPr="0048511D" w:rsidTr="00CA2133">
        <w:trPr>
          <w:trHeight w:val="290"/>
        </w:trPr>
        <w:tc>
          <w:tcPr>
            <w:tcW w:w="1276" w:type="dxa"/>
            <w:shd w:val="clear" w:color="auto" w:fill="BFBFBF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说明</w:t>
            </w:r>
          </w:p>
        </w:tc>
        <w:tc>
          <w:tcPr>
            <w:tcW w:w="8080" w:type="dxa"/>
          </w:tcPr>
          <w:p w:rsidR="00C8632F" w:rsidRPr="0048511D" w:rsidRDefault="00C8632F" w:rsidP="00CA2133">
            <w:pPr>
              <w:pStyle w:val="aff2"/>
              <w:rPr>
                <w:b w:val="0"/>
              </w:rPr>
            </w:pPr>
            <w:r w:rsidRPr="0048511D">
              <w:rPr>
                <w:rFonts w:hint="eastAsia"/>
                <w:b w:val="0"/>
              </w:rPr>
              <w:t>如果同时设置了加密规则和排除规则，先匹配排除规则</w:t>
            </w:r>
          </w:p>
        </w:tc>
      </w:tr>
    </w:tbl>
    <w:p w:rsidR="00C8632F" w:rsidRPr="0048511D" w:rsidRDefault="00C8632F" w:rsidP="00C177E1">
      <w:pPr>
        <w:ind w:firstLine="480"/>
        <w:rPr>
          <w:bCs/>
        </w:rPr>
      </w:pPr>
    </w:p>
    <w:sectPr w:rsidR="00C8632F" w:rsidRPr="0048511D" w:rsidSect="00A71B7A">
      <w:type w:val="continuous"/>
      <w:pgSz w:w="11906" w:h="16838"/>
      <w:pgMar w:top="1440" w:right="1080" w:bottom="1440" w:left="1080" w:header="851" w:footer="992" w:gutter="0"/>
      <w:cols w:space="425"/>
      <w:docGrid w:type="lines"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826D1" w:rsidRDefault="004826D1" w:rsidP="008B4D74">
      <w:pPr>
        <w:spacing w:before="0" w:line="240" w:lineRule="auto"/>
        <w:ind w:firstLine="480"/>
      </w:pPr>
      <w:r>
        <w:separator/>
      </w:r>
    </w:p>
  </w:endnote>
  <w:endnote w:type="continuationSeparator" w:id="1">
    <w:p w:rsidR="004826D1" w:rsidRDefault="004826D1" w:rsidP="008B4D74">
      <w:pPr>
        <w:spacing w:before="0" w:line="240" w:lineRule="auto"/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楷体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2D86" w:rsidRDefault="00BE2D86" w:rsidP="008B4D74">
    <w:pPr>
      <w:pStyle w:val="af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3574765"/>
      <w:docPartObj>
        <w:docPartGallery w:val="Page Numbers (Bottom of Page)"/>
        <w:docPartUnique/>
      </w:docPartObj>
    </w:sdtPr>
    <w:sdtContent>
      <w:p w:rsidR="00E6233B" w:rsidRDefault="00E6233B" w:rsidP="00E6233B">
        <w:pPr>
          <w:pStyle w:val="af"/>
          <w:ind w:firstLine="360"/>
          <w:jc w:val="right"/>
        </w:pPr>
        <w:r w:rsidRPr="00E6233B">
          <w:rPr>
            <w:rFonts w:hint="eastAsia"/>
          </w:rPr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-32708</wp:posOffset>
              </wp:positionH>
              <wp:positionV relativeFrom="page">
                <wp:posOffset>9756475</wp:posOffset>
              </wp:positionV>
              <wp:extent cx="7652109" cy="966159"/>
              <wp:effectExtent l="19050" t="0" r="5991" b="0"/>
              <wp:wrapNone/>
              <wp:docPr id="25" name="图片 0" descr="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1.PNG"/>
                      <pic:cNvPicPr/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652109" cy="96615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</w:sdtContent>
  </w:sdt>
  <w:p w:rsidR="00BE2D86" w:rsidRPr="004B3C56" w:rsidRDefault="00E6233B" w:rsidP="00E752C2">
    <w:pPr>
      <w:pStyle w:val="af"/>
      <w:ind w:firstLine="360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41" type="#_x0000_t202" style="position:absolute;left:0;text-align:left;margin-left:31.75pt;margin-top:775.8pt;width:374.25pt;height:50.55pt;z-index:251663360;mso-position-horizontal-relative:page;mso-position-vertical-relative:page;v-text-anchor:middle" filled="f" stroked="f">
          <v:textbox style="mso-next-textbox:#_x0000_s10241">
            <w:txbxContent>
              <w:p w:rsidR="00E6233B" w:rsidRDefault="00E6233B" w:rsidP="00E6233B">
                <w:pPr>
                  <w:spacing w:before="0" w:line="240" w:lineRule="auto"/>
                  <w:ind w:leftChars="-1" w:left="-2" w:firstLineChars="0" w:firstLine="0"/>
                  <w:rPr>
                    <w:rFonts w:ascii="微软雅黑" w:eastAsia="微软雅黑" w:hAnsi="微软雅黑" w:hint="eastAsia"/>
                    <w:color w:val="FFFFFF" w:themeColor="background1"/>
                    <w:sz w:val="18"/>
                    <w:szCs w:val="18"/>
                  </w:rPr>
                </w:pPr>
                <w:r w:rsidRPr="00A45DAD">
                  <w:rPr>
                    <w:rFonts w:ascii="微软雅黑" w:eastAsia="微软雅黑" w:hAnsi="微软雅黑" w:hint="eastAsia"/>
                    <w:color w:val="FFFFFF" w:themeColor="background1"/>
                    <w:sz w:val="18"/>
                    <w:szCs w:val="18"/>
                  </w:rPr>
                  <w:t>深信服科技作为国内</w:t>
                </w:r>
                <w:r>
                  <w:rPr>
                    <w:rFonts w:ascii="微软雅黑" w:eastAsia="微软雅黑" w:hAnsi="微软雅黑" w:hint="eastAsia"/>
                    <w:color w:val="FFFFFF" w:themeColor="background1"/>
                    <w:sz w:val="18"/>
                    <w:szCs w:val="18"/>
                  </w:rPr>
                  <w:t>规模最大、创新能力最强的前沿网络设备供应</w:t>
                </w:r>
                <w:r w:rsidRPr="00A45DAD">
                  <w:rPr>
                    <w:rFonts w:ascii="微软雅黑" w:eastAsia="微软雅黑" w:hAnsi="微软雅黑" w:hint="eastAsia"/>
                    <w:color w:val="FFFFFF" w:themeColor="background1"/>
                    <w:sz w:val="18"/>
                    <w:szCs w:val="18"/>
                  </w:rPr>
                  <w:t>商，旨在提供快速、智能的应用交付网络解决方案，帮助商业用户提升带宽价值。</w:t>
                </w:r>
              </w:p>
              <w:p w:rsidR="00E6233B" w:rsidRPr="00A45DAD" w:rsidRDefault="00E6233B" w:rsidP="00E6233B">
                <w:pPr>
                  <w:spacing w:before="0" w:line="240" w:lineRule="auto"/>
                  <w:ind w:leftChars="-1" w:left="-2" w:firstLineChars="0" w:firstLine="0"/>
                  <w:rPr>
                    <w:rFonts w:ascii="微软雅黑" w:eastAsia="微软雅黑" w:hAnsi="微软雅黑"/>
                    <w:color w:val="FFFFFF" w:themeColor="background1"/>
                    <w:sz w:val="18"/>
                    <w:szCs w:val="18"/>
                  </w:rPr>
                </w:pPr>
                <w:r>
                  <w:rPr>
                    <w:rFonts w:ascii="微软雅黑" w:eastAsia="微软雅黑" w:hAnsi="微软雅黑" w:hint="eastAsia"/>
                    <w:color w:val="FFFFFF" w:themeColor="background1"/>
                    <w:sz w:val="18"/>
                    <w:szCs w:val="18"/>
                  </w:rPr>
                  <w:t>联系电话：</w:t>
                </w:r>
              </w:p>
            </w:txbxContent>
          </v:textbox>
          <w10:wrap anchorx="page" anchory="page"/>
        </v:shape>
      </w:pict>
    </w:r>
    <w:r>
      <w:rPr>
        <w:rFonts w:hint="eastAsia"/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42" type="#_x0000_t32" style="position:absolute;left:0;text-align:left;margin-left:430.45pt;margin-top:781.35pt;width:.05pt;height:45pt;z-index:251664384;mso-position-horizontal-relative:page;mso-position-vertical-relative:page" o:connectortype="straight" strokecolor="white [3212]" strokeweight="1pt"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2D86" w:rsidRDefault="00BE2D86" w:rsidP="008B4D74">
    <w:pPr>
      <w:pStyle w:val="af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826D1" w:rsidRDefault="004826D1" w:rsidP="008B4D74">
      <w:pPr>
        <w:spacing w:before="0" w:line="240" w:lineRule="auto"/>
        <w:ind w:firstLine="480"/>
      </w:pPr>
      <w:r>
        <w:separator/>
      </w:r>
    </w:p>
  </w:footnote>
  <w:footnote w:type="continuationSeparator" w:id="1">
    <w:p w:rsidR="004826D1" w:rsidRDefault="004826D1" w:rsidP="008B4D74">
      <w:pPr>
        <w:spacing w:before="0" w:line="240" w:lineRule="auto"/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2D86" w:rsidRDefault="00BE2D86" w:rsidP="008B4D74">
    <w:pPr>
      <w:pStyle w:val="ae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2D86" w:rsidRPr="004B3C56" w:rsidRDefault="002D673C" w:rsidP="002D673C">
    <w:pPr>
      <w:pStyle w:val="ae"/>
      <w:ind w:firstLine="360"/>
      <w:jc w:val="left"/>
    </w:pPr>
    <w:r w:rsidRPr="002D673C">
      <w:rPr>
        <w:rFonts w:hint="eastAsia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4371076</wp:posOffset>
          </wp:positionH>
          <wp:positionV relativeFrom="page">
            <wp:posOffset>215660</wp:posOffset>
          </wp:positionV>
          <wp:extent cx="1818377" cy="534838"/>
          <wp:effectExtent l="19050" t="0" r="0" b="0"/>
          <wp:wrapNone/>
          <wp:docPr id="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18377" cy="53483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hint="eastAsia"/>
      </w:rPr>
      <w:t>深信服科技有限公司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2D86" w:rsidRDefault="00BE2D86" w:rsidP="008B4D74">
    <w:pPr>
      <w:pStyle w:val="ae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A637FF"/>
    <w:multiLevelType w:val="hybridMultilevel"/>
    <w:tmpl w:val="034E07F2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1">
    <w:nsid w:val="0D5E079A"/>
    <w:multiLevelType w:val="hybridMultilevel"/>
    <w:tmpl w:val="8990D73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>
    <w:nsid w:val="0EA338F2"/>
    <w:multiLevelType w:val="hybridMultilevel"/>
    <w:tmpl w:val="C85636CC"/>
    <w:lvl w:ilvl="0" w:tplc="04090015">
      <w:start w:val="1"/>
      <w:numFmt w:val="upperLetter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13863AB8"/>
    <w:multiLevelType w:val="hybridMultilevel"/>
    <w:tmpl w:val="94C6F3F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17763C90"/>
    <w:multiLevelType w:val="hybridMultilevel"/>
    <w:tmpl w:val="E9BC7D18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>
    <w:nsid w:val="223F795F"/>
    <w:multiLevelType w:val="multilevel"/>
    <w:tmpl w:val="0D44451A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eastAsia="黑体" w:hint="eastAsia"/>
        <w:b/>
        <w:i w:val="0"/>
        <w:sz w:val="36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eastAsia="黑体" w:hint="eastAsia"/>
        <w:b/>
        <w:i w:val="0"/>
        <w:sz w:val="32"/>
      </w:rPr>
    </w:lvl>
    <w:lvl w:ilvl="2">
      <w:start w:val="1"/>
      <w:numFmt w:val="decimal"/>
      <w:pStyle w:val="3"/>
      <w:lvlText w:val="%1.%2.%3"/>
      <w:lvlJc w:val="left"/>
      <w:pPr>
        <w:tabs>
          <w:tab w:val="num" w:pos="567"/>
        </w:tabs>
        <w:ind w:left="567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7"/>
        </w:tabs>
        <w:ind w:left="567" w:hanging="567"/>
      </w:pPr>
      <w:rPr>
        <w:rFonts w:eastAsia="黑体" w:hint="eastAsia"/>
        <w:b/>
        <w:i w:val="0"/>
        <w:sz w:val="30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567"/>
        </w:tabs>
        <w:ind w:left="567" w:hanging="567"/>
      </w:pPr>
      <w:rPr>
        <w:rFonts w:eastAsia="黑体" w:hint="eastAsia"/>
        <w:b/>
        <w:i w:val="0"/>
        <w:sz w:val="30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567"/>
        </w:tabs>
        <w:ind w:left="567" w:hanging="567"/>
      </w:pPr>
      <w:rPr>
        <w:rFonts w:eastAsia="黑体" w:hint="eastAsia"/>
        <w:b/>
        <w:i w:val="0"/>
        <w:sz w:val="30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567"/>
        </w:tabs>
        <w:ind w:left="567" w:hanging="567"/>
      </w:pPr>
      <w:rPr>
        <w:rFonts w:eastAsia="黑体" w:hint="eastAsia"/>
        <w:b/>
        <w:i w:val="0"/>
        <w:sz w:val="30"/>
      </w:rPr>
    </w:lvl>
    <w:lvl w:ilvl="7">
      <w:start w:val="1"/>
      <w:numFmt w:val="none"/>
      <w:lvlText w:val=""/>
      <w:lvlJc w:val="left"/>
      <w:pPr>
        <w:tabs>
          <w:tab w:val="num" w:pos="2160"/>
        </w:tabs>
        <w:ind w:left="2160" w:hanging="1440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2304"/>
        </w:tabs>
        <w:ind w:left="2304" w:hanging="1584"/>
      </w:pPr>
      <w:rPr>
        <w:rFonts w:hint="eastAsia"/>
      </w:rPr>
    </w:lvl>
  </w:abstractNum>
  <w:abstractNum w:abstractNumId="6">
    <w:nsid w:val="27E77931"/>
    <w:multiLevelType w:val="hybridMultilevel"/>
    <w:tmpl w:val="9D7C0BB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>
    <w:nsid w:val="312A5C2D"/>
    <w:multiLevelType w:val="hybridMultilevel"/>
    <w:tmpl w:val="0D4437F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>
    <w:nsid w:val="340C5F3B"/>
    <w:multiLevelType w:val="hybridMultilevel"/>
    <w:tmpl w:val="B1E8BD2C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>
    <w:nsid w:val="3B027D6A"/>
    <w:multiLevelType w:val="singleLevel"/>
    <w:tmpl w:val="04090001"/>
    <w:lvl w:ilvl="0">
      <w:start w:val="1"/>
      <w:numFmt w:val="bullet"/>
      <w:pStyle w:val="20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0">
    <w:nsid w:val="4E6002FB"/>
    <w:multiLevelType w:val="hybridMultilevel"/>
    <w:tmpl w:val="FBD0E6D0"/>
    <w:lvl w:ilvl="0" w:tplc="04090015">
      <w:start w:val="1"/>
      <w:numFmt w:val="upperLetter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5DFE1F8E"/>
    <w:multiLevelType w:val="hybridMultilevel"/>
    <w:tmpl w:val="A73E6B3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68375DA4"/>
    <w:multiLevelType w:val="hybridMultilevel"/>
    <w:tmpl w:val="598A5E6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>
    <w:nsid w:val="6CEA2025"/>
    <w:multiLevelType w:val="multilevel"/>
    <w:tmpl w:val="7D68921E"/>
    <w:lvl w:ilvl="0">
      <w:start w:val="1"/>
      <w:numFmt w:val="none"/>
      <w:pStyle w:val="a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pStyle w:val="a0"/>
      <w:suff w:val="space"/>
      <w:lvlText w:val="%1%2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2">
      <w:start w:val="1"/>
      <w:numFmt w:val="decimal"/>
      <w:pStyle w:val="a1"/>
      <w:suff w:val="space"/>
      <w:lvlText w:val="%1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pStyle w:val="a2"/>
      <w:suff w:val="space"/>
      <w:lvlText w:val="%1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pStyle w:val="a3"/>
      <w:suff w:val="space"/>
      <w:lvlText w:val="%1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pStyle w:val="a4"/>
      <w:suff w:val="space"/>
      <w:lvlText w:val="%1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pStyle w:val="a5"/>
      <w:suff w:val="space"/>
      <w:lvlText w:val="%1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77"/>
        </w:tabs>
        <w:ind w:left="4677" w:hanging="1700"/>
      </w:pPr>
      <w:rPr>
        <w:rFonts w:hint="eastAsia"/>
      </w:rPr>
    </w:lvl>
  </w:abstractNum>
  <w:abstractNum w:abstractNumId="14">
    <w:nsid w:val="70C45358"/>
    <w:multiLevelType w:val="multilevel"/>
    <w:tmpl w:val="19C4BE9E"/>
    <w:lvl w:ilvl="0">
      <w:start w:val="1"/>
      <w:numFmt w:val="decimal"/>
      <w:pStyle w:val="SANGFOR11"/>
      <w:lvlText w:val="第%1章 "/>
      <w:lvlJc w:val="left"/>
      <w:pPr>
        <w:tabs>
          <w:tab w:val="num" w:pos="1206"/>
        </w:tabs>
        <w:ind w:left="639" w:firstLine="0"/>
      </w:pPr>
      <w:rPr>
        <w:rFonts w:hint="eastAsia"/>
      </w:rPr>
    </w:lvl>
    <w:lvl w:ilvl="1">
      <w:start w:val="1"/>
      <w:numFmt w:val="decimal"/>
      <w:pStyle w:val="SANGFOR22"/>
      <w:lvlText w:val="%1.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pStyle w:val="SANGFOR33"/>
      <w:lvlText w:val="%1.%2.%3"/>
      <w:lvlJc w:val="left"/>
      <w:pPr>
        <w:tabs>
          <w:tab w:val="num" w:pos="2484"/>
        </w:tabs>
        <w:ind w:left="1917" w:firstLine="0"/>
      </w:pPr>
      <w:rPr>
        <w:rFonts w:hint="eastAsia"/>
        <w:color w:val="auto"/>
      </w:rPr>
    </w:lvl>
    <w:lvl w:ilvl="3">
      <w:start w:val="1"/>
      <w:numFmt w:val="decimal"/>
      <w:pStyle w:val="SANGFOR44"/>
      <w:lvlText w:val="%1.%2.%3.%4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4">
      <w:start w:val="1"/>
      <w:numFmt w:val="decimal"/>
      <w:pStyle w:val="SANGFOR55"/>
      <w:lvlText w:val="%1.%2.%3.%4.%5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5">
    <w:nsid w:val="75C83EF3"/>
    <w:multiLevelType w:val="hybridMultilevel"/>
    <w:tmpl w:val="669CD6B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>
    <w:nsid w:val="7F9A0135"/>
    <w:multiLevelType w:val="hybridMultilevel"/>
    <w:tmpl w:val="0EBEEBF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9"/>
  </w:num>
  <w:num w:numId="4">
    <w:abstractNumId w:val="14"/>
  </w:num>
  <w:num w:numId="5">
    <w:abstractNumId w:val="0"/>
  </w:num>
  <w:num w:numId="6">
    <w:abstractNumId w:val="3"/>
  </w:num>
  <w:num w:numId="7">
    <w:abstractNumId w:val="6"/>
  </w:num>
  <w:num w:numId="8">
    <w:abstractNumId w:val="8"/>
  </w:num>
  <w:num w:numId="9">
    <w:abstractNumId w:val="15"/>
  </w:num>
  <w:num w:numId="10">
    <w:abstractNumId w:val="4"/>
  </w:num>
  <w:num w:numId="11">
    <w:abstractNumId w:val="11"/>
  </w:num>
  <w:num w:numId="12">
    <w:abstractNumId w:val="1"/>
  </w:num>
  <w:num w:numId="13">
    <w:abstractNumId w:val="7"/>
  </w:num>
  <w:num w:numId="14">
    <w:abstractNumId w:val="16"/>
  </w:num>
  <w:num w:numId="15">
    <w:abstractNumId w:val="12"/>
  </w:num>
  <w:num w:numId="16">
    <w:abstractNumId w:val="2"/>
  </w:num>
  <w:num w:numId="17">
    <w:abstractNumId w:val="10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bordersDoNotSurroundHeader/>
  <w:bordersDoNotSurroundFooter/>
  <w:attachedTemplate r:id="rId1"/>
  <w:stylePaneFormatFilter w:val="3F0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11266"/>
    <o:shapelayout v:ext="edit">
      <o:idmap v:ext="edit" data="10"/>
      <o:rules v:ext="edit">
        <o:r id="V:Rule1" type="connector" idref="#_x0000_s10242"/>
      </o:rules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92203"/>
    <w:rsid w:val="000011D8"/>
    <w:rsid w:val="000012F5"/>
    <w:rsid w:val="000029BC"/>
    <w:rsid w:val="0000363B"/>
    <w:rsid w:val="00003FCD"/>
    <w:rsid w:val="000058A8"/>
    <w:rsid w:val="00005CBD"/>
    <w:rsid w:val="0000642B"/>
    <w:rsid w:val="00006A3B"/>
    <w:rsid w:val="00007C7B"/>
    <w:rsid w:val="00010EC1"/>
    <w:rsid w:val="0001166D"/>
    <w:rsid w:val="00012C83"/>
    <w:rsid w:val="00013D00"/>
    <w:rsid w:val="0001538A"/>
    <w:rsid w:val="00016D67"/>
    <w:rsid w:val="0001759D"/>
    <w:rsid w:val="0002088D"/>
    <w:rsid w:val="0002100A"/>
    <w:rsid w:val="00021F5C"/>
    <w:rsid w:val="0002258A"/>
    <w:rsid w:val="00022BD1"/>
    <w:rsid w:val="00022ECC"/>
    <w:rsid w:val="000237D5"/>
    <w:rsid w:val="00025F90"/>
    <w:rsid w:val="00027E3C"/>
    <w:rsid w:val="00030140"/>
    <w:rsid w:val="00031EDF"/>
    <w:rsid w:val="00032C9C"/>
    <w:rsid w:val="0003355D"/>
    <w:rsid w:val="00035553"/>
    <w:rsid w:val="00035B35"/>
    <w:rsid w:val="00037346"/>
    <w:rsid w:val="000377AD"/>
    <w:rsid w:val="000378AC"/>
    <w:rsid w:val="000407D3"/>
    <w:rsid w:val="00041762"/>
    <w:rsid w:val="0004465C"/>
    <w:rsid w:val="00045961"/>
    <w:rsid w:val="00050E11"/>
    <w:rsid w:val="000528BF"/>
    <w:rsid w:val="00053FA3"/>
    <w:rsid w:val="00056126"/>
    <w:rsid w:val="00057DE1"/>
    <w:rsid w:val="00060553"/>
    <w:rsid w:val="0006180F"/>
    <w:rsid w:val="00063824"/>
    <w:rsid w:val="0006443F"/>
    <w:rsid w:val="00064A33"/>
    <w:rsid w:val="0006503D"/>
    <w:rsid w:val="0006528B"/>
    <w:rsid w:val="00066E35"/>
    <w:rsid w:val="00072AAC"/>
    <w:rsid w:val="00072ECB"/>
    <w:rsid w:val="000733B0"/>
    <w:rsid w:val="00074351"/>
    <w:rsid w:val="000743CD"/>
    <w:rsid w:val="00075C80"/>
    <w:rsid w:val="0008487F"/>
    <w:rsid w:val="0008687C"/>
    <w:rsid w:val="0009198C"/>
    <w:rsid w:val="00093CA8"/>
    <w:rsid w:val="00093E5E"/>
    <w:rsid w:val="0009511E"/>
    <w:rsid w:val="00096AE5"/>
    <w:rsid w:val="00096D4F"/>
    <w:rsid w:val="000A38EE"/>
    <w:rsid w:val="000A3C82"/>
    <w:rsid w:val="000A3E16"/>
    <w:rsid w:val="000A5221"/>
    <w:rsid w:val="000A794F"/>
    <w:rsid w:val="000A7ADF"/>
    <w:rsid w:val="000B0E8A"/>
    <w:rsid w:val="000B1BDD"/>
    <w:rsid w:val="000B5241"/>
    <w:rsid w:val="000B53E7"/>
    <w:rsid w:val="000B6A5A"/>
    <w:rsid w:val="000B7126"/>
    <w:rsid w:val="000B72DA"/>
    <w:rsid w:val="000C07EB"/>
    <w:rsid w:val="000C2281"/>
    <w:rsid w:val="000C36C5"/>
    <w:rsid w:val="000C3768"/>
    <w:rsid w:val="000C3912"/>
    <w:rsid w:val="000C6F25"/>
    <w:rsid w:val="000D0EF8"/>
    <w:rsid w:val="000D21CC"/>
    <w:rsid w:val="000D2E7B"/>
    <w:rsid w:val="000D49A7"/>
    <w:rsid w:val="000D6715"/>
    <w:rsid w:val="000E25D0"/>
    <w:rsid w:val="000E32A0"/>
    <w:rsid w:val="000E4BFE"/>
    <w:rsid w:val="000E4D93"/>
    <w:rsid w:val="000E4E2A"/>
    <w:rsid w:val="000E5DF3"/>
    <w:rsid w:val="000E6E76"/>
    <w:rsid w:val="000E7389"/>
    <w:rsid w:val="000E765B"/>
    <w:rsid w:val="000F020D"/>
    <w:rsid w:val="000F279D"/>
    <w:rsid w:val="000F36DC"/>
    <w:rsid w:val="000F37B4"/>
    <w:rsid w:val="000F461F"/>
    <w:rsid w:val="000F68C0"/>
    <w:rsid w:val="001007E0"/>
    <w:rsid w:val="00101834"/>
    <w:rsid w:val="001025E8"/>
    <w:rsid w:val="00103E98"/>
    <w:rsid w:val="00105DD4"/>
    <w:rsid w:val="00106B28"/>
    <w:rsid w:val="00106ECE"/>
    <w:rsid w:val="00106FD3"/>
    <w:rsid w:val="00107A44"/>
    <w:rsid w:val="00111A66"/>
    <w:rsid w:val="00111F48"/>
    <w:rsid w:val="00113328"/>
    <w:rsid w:val="001141EC"/>
    <w:rsid w:val="00114F60"/>
    <w:rsid w:val="001151CE"/>
    <w:rsid w:val="00116C2E"/>
    <w:rsid w:val="00117AC5"/>
    <w:rsid w:val="00121262"/>
    <w:rsid w:val="00121702"/>
    <w:rsid w:val="00122B02"/>
    <w:rsid w:val="001247B3"/>
    <w:rsid w:val="00124A9C"/>
    <w:rsid w:val="00124B19"/>
    <w:rsid w:val="00125D18"/>
    <w:rsid w:val="001275F1"/>
    <w:rsid w:val="001301ED"/>
    <w:rsid w:val="0013039A"/>
    <w:rsid w:val="00130CB7"/>
    <w:rsid w:val="001310D0"/>
    <w:rsid w:val="00132CF4"/>
    <w:rsid w:val="00135AD1"/>
    <w:rsid w:val="00136617"/>
    <w:rsid w:val="0013692A"/>
    <w:rsid w:val="001372A2"/>
    <w:rsid w:val="00141088"/>
    <w:rsid w:val="0014131C"/>
    <w:rsid w:val="00142355"/>
    <w:rsid w:val="00143222"/>
    <w:rsid w:val="00144BD2"/>
    <w:rsid w:val="00146FDA"/>
    <w:rsid w:val="001477E9"/>
    <w:rsid w:val="00151FC8"/>
    <w:rsid w:val="00152D70"/>
    <w:rsid w:val="001548E5"/>
    <w:rsid w:val="00154C69"/>
    <w:rsid w:val="00156B91"/>
    <w:rsid w:val="001579A8"/>
    <w:rsid w:val="00160659"/>
    <w:rsid w:val="0016180A"/>
    <w:rsid w:val="00162226"/>
    <w:rsid w:val="00162A51"/>
    <w:rsid w:val="00163D88"/>
    <w:rsid w:val="00164335"/>
    <w:rsid w:val="00164FC4"/>
    <w:rsid w:val="001677BA"/>
    <w:rsid w:val="001705EA"/>
    <w:rsid w:val="001712E6"/>
    <w:rsid w:val="00172E22"/>
    <w:rsid w:val="00172FDD"/>
    <w:rsid w:val="00173164"/>
    <w:rsid w:val="0017332E"/>
    <w:rsid w:val="001751F0"/>
    <w:rsid w:val="001759A0"/>
    <w:rsid w:val="00175C2F"/>
    <w:rsid w:val="0018587C"/>
    <w:rsid w:val="00187708"/>
    <w:rsid w:val="0019023F"/>
    <w:rsid w:val="00193A9F"/>
    <w:rsid w:val="001A0FE8"/>
    <w:rsid w:val="001A243C"/>
    <w:rsid w:val="001A38C8"/>
    <w:rsid w:val="001A5CC4"/>
    <w:rsid w:val="001A5FB1"/>
    <w:rsid w:val="001A7871"/>
    <w:rsid w:val="001B0294"/>
    <w:rsid w:val="001B26F8"/>
    <w:rsid w:val="001B2C1D"/>
    <w:rsid w:val="001B3DDD"/>
    <w:rsid w:val="001B4A9E"/>
    <w:rsid w:val="001B7874"/>
    <w:rsid w:val="001C5D27"/>
    <w:rsid w:val="001D2BB8"/>
    <w:rsid w:val="001D5731"/>
    <w:rsid w:val="001D7C9F"/>
    <w:rsid w:val="001E2840"/>
    <w:rsid w:val="001E465C"/>
    <w:rsid w:val="001E53A5"/>
    <w:rsid w:val="001E634F"/>
    <w:rsid w:val="001E795A"/>
    <w:rsid w:val="001F116F"/>
    <w:rsid w:val="001F16AB"/>
    <w:rsid w:val="001F2EF5"/>
    <w:rsid w:val="001F3A4C"/>
    <w:rsid w:val="001F55FF"/>
    <w:rsid w:val="001F5877"/>
    <w:rsid w:val="001F750B"/>
    <w:rsid w:val="002009F6"/>
    <w:rsid w:val="00201BF9"/>
    <w:rsid w:val="00203CB6"/>
    <w:rsid w:val="00204F5B"/>
    <w:rsid w:val="00205352"/>
    <w:rsid w:val="00205423"/>
    <w:rsid w:val="00207339"/>
    <w:rsid w:val="00207730"/>
    <w:rsid w:val="002109BC"/>
    <w:rsid w:val="00211070"/>
    <w:rsid w:val="00223F46"/>
    <w:rsid w:val="00227BC5"/>
    <w:rsid w:val="00227BE5"/>
    <w:rsid w:val="0023040B"/>
    <w:rsid w:val="0023162F"/>
    <w:rsid w:val="00231EF8"/>
    <w:rsid w:val="002336CE"/>
    <w:rsid w:val="002338CD"/>
    <w:rsid w:val="00233E6F"/>
    <w:rsid w:val="00234FF0"/>
    <w:rsid w:val="00235329"/>
    <w:rsid w:val="00236F7F"/>
    <w:rsid w:val="00240B19"/>
    <w:rsid w:val="002415A3"/>
    <w:rsid w:val="00241ECD"/>
    <w:rsid w:val="0024323B"/>
    <w:rsid w:val="0024374E"/>
    <w:rsid w:val="0024429B"/>
    <w:rsid w:val="002462B5"/>
    <w:rsid w:val="002473A3"/>
    <w:rsid w:val="002500B7"/>
    <w:rsid w:val="00257C21"/>
    <w:rsid w:val="00257E03"/>
    <w:rsid w:val="002605B4"/>
    <w:rsid w:val="00264C1A"/>
    <w:rsid w:val="002715E5"/>
    <w:rsid w:val="00272D3B"/>
    <w:rsid w:val="00273222"/>
    <w:rsid w:val="00274DA9"/>
    <w:rsid w:val="00274E30"/>
    <w:rsid w:val="002759C4"/>
    <w:rsid w:val="0027641B"/>
    <w:rsid w:val="002810C5"/>
    <w:rsid w:val="002848D3"/>
    <w:rsid w:val="00286B99"/>
    <w:rsid w:val="00291760"/>
    <w:rsid w:val="002935E3"/>
    <w:rsid w:val="00297F66"/>
    <w:rsid w:val="002A0815"/>
    <w:rsid w:val="002A1282"/>
    <w:rsid w:val="002A1B7A"/>
    <w:rsid w:val="002A4C93"/>
    <w:rsid w:val="002A55C9"/>
    <w:rsid w:val="002A5CFA"/>
    <w:rsid w:val="002A7EFF"/>
    <w:rsid w:val="002B15B4"/>
    <w:rsid w:val="002B18A0"/>
    <w:rsid w:val="002B3B5B"/>
    <w:rsid w:val="002B53E2"/>
    <w:rsid w:val="002B61F1"/>
    <w:rsid w:val="002B7DF5"/>
    <w:rsid w:val="002C053D"/>
    <w:rsid w:val="002C379E"/>
    <w:rsid w:val="002C47F3"/>
    <w:rsid w:val="002C4D01"/>
    <w:rsid w:val="002C62FB"/>
    <w:rsid w:val="002C67B7"/>
    <w:rsid w:val="002C7FC5"/>
    <w:rsid w:val="002D013D"/>
    <w:rsid w:val="002D0C67"/>
    <w:rsid w:val="002D4B9A"/>
    <w:rsid w:val="002D673C"/>
    <w:rsid w:val="002E08C2"/>
    <w:rsid w:val="002E1280"/>
    <w:rsid w:val="002E1E13"/>
    <w:rsid w:val="002E38E8"/>
    <w:rsid w:val="002E3DA8"/>
    <w:rsid w:val="002E3ED2"/>
    <w:rsid w:val="002E4344"/>
    <w:rsid w:val="002E7847"/>
    <w:rsid w:val="002F0E36"/>
    <w:rsid w:val="002F377C"/>
    <w:rsid w:val="002F76F2"/>
    <w:rsid w:val="00306B96"/>
    <w:rsid w:val="00310553"/>
    <w:rsid w:val="00311EBA"/>
    <w:rsid w:val="003131B9"/>
    <w:rsid w:val="0031345C"/>
    <w:rsid w:val="0031666B"/>
    <w:rsid w:val="00316742"/>
    <w:rsid w:val="00322550"/>
    <w:rsid w:val="00322BAC"/>
    <w:rsid w:val="003230D5"/>
    <w:rsid w:val="003268C9"/>
    <w:rsid w:val="00327098"/>
    <w:rsid w:val="00330063"/>
    <w:rsid w:val="00331CD3"/>
    <w:rsid w:val="003372AF"/>
    <w:rsid w:val="0034016B"/>
    <w:rsid w:val="00341CE7"/>
    <w:rsid w:val="00342F22"/>
    <w:rsid w:val="003465F7"/>
    <w:rsid w:val="00346A1C"/>
    <w:rsid w:val="00347E55"/>
    <w:rsid w:val="00352A86"/>
    <w:rsid w:val="00354DE1"/>
    <w:rsid w:val="00355C63"/>
    <w:rsid w:val="003607D5"/>
    <w:rsid w:val="00360E09"/>
    <w:rsid w:val="0036682A"/>
    <w:rsid w:val="0037097D"/>
    <w:rsid w:val="003716F0"/>
    <w:rsid w:val="0037698F"/>
    <w:rsid w:val="00380636"/>
    <w:rsid w:val="00381DBC"/>
    <w:rsid w:val="00383EE2"/>
    <w:rsid w:val="0038473F"/>
    <w:rsid w:val="003858E2"/>
    <w:rsid w:val="00385CCF"/>
    <w:rsid w:val="00390BD3"/>
    <w:rsid w:val="00391796"/>
    <w:rsid w:val="0039359F"/>
    <w:rsid w:val="003938A2"/>
    <w:rsid w:val="00395DD4"/>
    <w:rsid w:val="00396410"/>
    <w:rsid w:val="003969CD"/>
    <w:rsid w:val="00397CD8"/>
    <w:rsid w:val="003A17A6"/>
    <w:rsid w:val="003A1F24"/>
    <w:rsid w:val="003A4271"/>
    <w:rsid w:val="003A4F5C"/>
    <w:rsid w:val="003A5658"/>
    <w:rsid w:val="003A56B7"/>
    <w:rsid w:val="003A6A7F"/>
    <w:rsid w:val="003A7565"/>
    <w:rsid w:val="003A79E5"/>
    <w:rsid w:val="003B2A83"/>
    <w:rsid w:val="003B2AAC"/>
    <w:rsid w:val="003B48C7"/>
    <w:rsid w:val="003B5AB8"/>
    <w:rsid w:val="003B6CEF"/>
    <w:rsid w:val="003B750D"/>
    <w:rsid w:val="003C04A8"/>
    <w:rsid w:val="003C1A92"/>
    <w:rsid w:val="003C2E9C"/>
    <w:rsid w:val="003C3767"/>
    <w:rsid w:val="003C4D5C"/>
    <w:rsid w:val="003C5B08"/>
    <w:rsid w:val="003C6AB4"/>
    <w:rsid w:val="003C7666"/>
    <w:rsid w:val="003D11C2"/>
    <w:rsid w:val="003D15B3"/>
    <w:rsid w:val="003D1938"/>
    <w:rsid w:val="003D277E"/>
    <w:rsid w:val="003D3B66"/>
    <w:rsid w:val="003D6319"/>
    <w:rsid w:val="003D7B76"/>
    <w:rsid w:val="003E4C5F"/>
    <w:rsid w:val="003E5EF0"/>
    <w:rsid w:val="003F00EE"/>
    <w:rsid w:val="003F0265"/>
    <w:rsid w:val="003F349D"/>
    <w:rsid w:val="003F4205"/>
    <w:rsid w:val="003F7BDE"/>
    <w:rsid w:val="003F7D26"/>
    <w:rsid w:val="00404771"/>
    <w:rsid w:val="004054B0"/>
    <w:rsid w:val="004061C8"/>
    <w:rsid w:val="00407076"/>
    <w:rsid w:val="0040788C"/>
    <w:rsid w:val="00412D9F"/>
    <w:rsid w:val="004130FB"/>
    <w:rsid w:val="00415246"/>
    <w:rsid w:val="004153A3"/>
    <w:rsid w:val="00415774"/>
    <w:rsid w:val="00415E11"/>
    <w:rsid w:val="00416C88"/>
    <w:rsid w:val="00416FB7"/>
    <w:rsid w:val="004176B1"/>
    <w:rsid w:val="00423BDA"/>
    <w:rsid w:val="00423C50"/>
    <w:rsid w:val="00425DA7"/>
    <w:rsid w:val="00427801"/>
    <w:rsid w:val="00431B84"/>
    <w:rsid w:val="00432497"/>
    <w:rsid w:val="00432F8F"/>
    <w:rsid w:val="00433349"/>
    <w:rsid w:val="0043464F"/>
    <w:rsid w:val="00435BEF"/>
    <w:rsid w:val="00437F1E"/>
    <w:rsid w:val="004445BB"/>
    <w:rsid w:val="004447EF"/>
    <w:rsid w:val="004453BF"/>
    <w:rsid w:val="00446758"/>
    <w:rsid w:val="0044710B"/>
    <w:rsid w:val="00450120"/>
    <w:rsid w:val="00450547"/>
    <w:rsid w:val="00451BD0"/>
    <w:rsid w:val="0045200F"/>
    <w:rsid w:val="00452488"/>
    <w:rsid w:val="00452DB6"/>
    <w:rsid w:val="00453231"/>
    <w:rsid w:val="00453661"/>
    <w:rsid w:val="004547E9"/>
    <w:rsid w:val="004571D8"/>
    <w:rsid w:val="00461564"/>
    <w:rsid w:val="00463DC2"/>
    <w:rsid w:val="00465A01"/>
    <w:rsid w:val="00467944"/>
    <w:rsid w:val="00471522"/>
    <w:rsid w:val="0047265E"/>
    <w:rsid w:val="00472B84"/>
    <w:rsid w:val="004739AA"/>
    <w:rsid w:val="004739ED"/>
    <w:rsid w:val="0047702D"/>
    <w:rsid w:val="004779D4"/>
    <w:rsid w:val="00480245"/>
    <w:rsid w:val="00480C33"/>
    <w:rsid w:val="0048100C"/>
    <w:rsid w:val="004826D1"/>
    <w:rsid w:val="00483275"/>
    <w:rsid w:val="004834C5"/>
    <w:rsid w:val="0048511D"/>
    <w:rsid w:val="004854C6"/>
    <w:rsid w:val="00486409"/>
    <w:rsid w:val="004875D1"/>
    <w:rsid w:val="00487C0C"/>
    <w:rsid w:val="004919D4"/>
    <w:rsid w:val="00492C5D"/>
    <w:rsid w:val="004934F2"/>
    <w:rsid w:val="004A3030"/>
    <w:rsid w:val="004A328A"/>
    <w:rsid w:val="004A464C"/>
    <w:rsid w:val="004A5444"/>
    <w:rsid w:val="004A5ED2"/>
    <w:rsid w:val="004A6085"/>
    <w:rsid w:val="004A628B"/>
    <w:rsid w:val="004A7940"/>
    <w:rsid w:val="004B3C56"/>
    <w:rsid w:val="004B3E37"/>
    <w:rsid w:val="004B4075"/>
    <w:rsid w:val="004B591C"/>
    <w:rsid w:val="004B5AD7"/>
    <w:rsid w:val="004C219B"/>
    <w:rsid w:val="004C6C40"/>
    <w:rsid w:val="004D13DF"/>
    <w:rsid w:val="004D2041"/>
    <w:rsid w:val="004D4F04"/>
    <w:rsid w:val="004D7916"/>
    <w:rsid w:val="004E079E"/>
    <w:rsid w:val="004E1D9E"/>
    <w:rsid w:val="004E26AC"/>
    <w:rsid w:val="004E3157"/>
    <w:rsid w:val="004E5CF0"/>
    <w:rsid w:val="004E7598"/>
    <w:rsid w:val="004F01F6"/>
    <w:rsid w:val="004F0984"/>
    <w:rsid w:val="004F19ED"/>
    <w:rsid w:val="004F3413"/>
    <w:rsid w:val="004F3BF0"/>
    <w:rsid w:val="004F401C"/>
    <w:rsid w:val="004F40F7"/>
    <w:rsid w:val="004F549C"/>
    <w:rsid w:val="004F6BE0"/>
    <w:rsid w:val="004F7E8B"/>
    <w:rsid w:val="00502677"/>
    <w:rsid w:val="005040C1"/>
    <w:rsid w:val="00504259"/>
    <w:rsid w:val="00505769"/>
    <w:rsid w:val="00506851"/>
    <w:rsid w:val="00510970"/>
    <w:rsid w:val="005144EA"/>
    <w:rsid w:val="005152BA"/>
    <w:rsid w:val="00515F52"/>
    <w:rsid w:val="0051667D"/>
    <w:rsid w:val="005173B4"/>
    <w:rsid w:val="00521223"/>
    <w:rsid w:val="005216BF"/>
    <w:rsid w:val="005231C4"/>
    <w:rsid w:val="005246B2"/>
    <w:rsid w:val="0052565E"/>
    <w:rsid w:val="005258D9"/>
    <w:rsid w:val="00526C1D"/>
    <w:rsid w:val="00527052"/>
    <w:rsid w:val="005415E9"/>
    <w:rsid w:val="00545045"/>
    <w:rsid w:val="0054505F"/>
    <w:rsid w:val="0054578A"/>
    <w:rsid w:val="005468A8"/>
    <w:rsid w:val="00546D61"/>
    <w:rsid w:val="005473E1"/>
    <w:rsid w:val="00547C56"/>
    <w:rsid w:val="00550213"/>
    <w:rsid w:val="005504BA"/>
    <w:rsid w:val="00550566"/>
    <w:rsid w:val="00550D94"/>
    <w:rsid w:val="005522E4"/>
    <w:rsid w:val="005540BD"/>
    <w:rsid w:val="005545BC"/>
    <w:rsid w:val="00557B71"/>
    <w:rsid w:val="005607EA"/>
    <w:rsid w:val="00560A8B"/>
    <w:rsid w:val="00562840"/>
    <w:rsid w:val="00562C52"/>
    <w:rsid w:val="0056390D"/>
    <w:rsid w:val="005658F0"/>
    <w:rsid w:val="005660B2"/>
    <w:rsid w:val="005708E0"/>
    <w:rsid w:val="00570A2C"/>
    <w:rsid w:val="00574C93"/>
    <w:rsid w:val="00575ADA"/>
    <w:rsid w:val="005815D0"/>
    <w:rsid w:val="005844C5"/>
    <w:rsid w:val="00584892"/>
    <w:rsid w:val="00591A07"/>
    <w:rsid w:val="00594861"/>
    <w:rsid w:val="005949F1"/>
    <w:rsid w:val="00594CDD"/>
    <w:rsid w:val="00595378"/>
    <w:rsid w:val="00595F5B"/>
    <w:rsid w:val="00596F66"/>
    <w:rsid w:val="00597AE6"/>
    <w:rsid w:val="005A1835"/>
    <w:rsid w:val="005A2CE3"/>
    <w:rsid w:val="005A3CF5"/>
    <w:rsid w:val="005A448C"/>
    <w:rsid w:val="005A6C5A"/>
    <w:rsid w:val="005A7BEA"/>
    <w:rsid w:val="005B1451"/>
    <w:rsid w:val="005B1C49"/>
    <w:rsid w:val="005B2052"/>
    <w:rsid w:val="005B274A"/>
    <w:rsid w:val="005B3015"/>
    <w:rsid w:val="005B3DE0"/>
    <w:rsid w:val="005B6E96"/>
    <w:rsid w:val="005C48F0"/>
    <w:rsid w:val="005C65DD"/>
    <w:rsid w:val="005D02C9"/>
    <w:rsid w:val="005D0B30"/>
    <w:rsid w:val="005D10A4"/>
    <w:rsid w:val="005D122E"/>
    <w:rsid w:val="005D3397"/>
    <w:rsid w:val="005D52A5"/>
    <w:rsid w:val="005D5F63"/>
    <w:rsid w:val="005D657A"/>
    <w:rsid w:val="005D6F7E"/>
    <w:rsid w:val="005E2161"/>
    <w:rsid w:val="005E4284"/>
    <w:rsid w:val="005E587D"/>
    <w:rsid w:val="005E623A"/>
    <w:rsid w:val="005E716E"/>
    <w:rsid w:val="005F01C6"/>
    <w:rsid w:val="005F2C29"/>
    <w:rsid w:val="005F36DE"/>
    <w:rsid w:val="005F49C8"/>
    <w:rsid w:val="005F5386"/>
    <w:rsid w:val="005F593C"/>
    <w:rsid w:val="005F6B22"/>
    <w:rsid w:val="005F74CF"/>
    <w:rsid w:val="006000C2"/>
    <w:rsid w:val="0060013A"/>
    <w:rsid w:val="006005D2"/>
    <w:rsid w:val="00602F28"/>
    <w:rsid w:val="00604776"/>
    <w:rsid w:val="00604EF6"/>
    <w:rsid w:val="006116F5"/>
    <w:rsid w:val="00614E1D"/>
    <w:rsid w:val="006164C7"/>
    <w:rsid w:val="00616578"/>
    <w:rsid w:val="0062173E"/>
    <w:rsid w:val="00624541"/>
    <w:rsid w:val="006252C5"/>
    <w:rsid w:val="006256D6"/>
    <w:rsid w:val="00626581"/>
    <w:rsid w:val="00627C27"/>
    <w:rsid w:val="00630E21"/>
    <w:rsid w:val="00631493"/>
    <w:rsid w:val="00632BD7"/>
    <w:rsid w:val="0063535F"/>
    <w:rsid w:val="00641137"/>
    <w:rsid w:val="00646105"/>
    <w:rsid w:val="00646A43"/>
    <w:rsid w:val="00650071"/>
    <w:rsid w:val="006500F6"/>
    <w:rsid w:val="00650325"/>
    <w:rsid w:val="006521CF"/>
    <w:rsid w:val="00652673"/>
    <w:rsid w:val="00653060"/>
    <w:rsid w:val="006537D8"/>
    <w:rsid w:val="00653892"/>
    <w:rsid w:val="00661776"/>
    <w:rsid w:val="00661FFA"/>
    <w:rsid w:val="006628F3"/>
    <w:rsid w:val="0066418A"/>
    <w:rsid w:val="006749C0"/>
    <w:rsid w:val="00675E88"/>
    <w:rsid w:val="00676E89"/>
    <w:rsid w:val="00677E40"/>
    <w:rsid w:val="006807DF"/>
    <w:rsid w:val="00680D38"/>
    <w:rsid w:val="0068149B"/>
    <w:rsid w:val="0068303F"/>
    <w:rsid w:val="0068339D"/>
    <w:rsid w:val="00684A02"/>
    <w:rsid w:val="0068785D"/>
    <w:rsid w:val="00687B18"/>
    <w:rsid w:val="0069193B"/>
    <w:rsid w:val="006932E6"/>
    <w:rsid w:val="00693B95"/>
    <w:rsid w:val="006962BA"/>
    <w:rsid w:val="0069685A"/>
    <w:rsid w:val="006978F9"/>
    <w:rsid w:val="006A04AD"/>
    <w:rsid w:val="006A1A51"/>
    <w:rsid w:val="006A3DB0"/>
    <w:rsid w:val="006A541F"/>
    <w:rsid w:val="006A5A77"/>
    <w:rsid w:val="006A5D17"/>
    <w:rsid w:val="006A73BB"/>
    <w:rsid w:val="006A7803"/>
    <w:rsid w:val="006B3770"/>
    <w:rsid w:val="006B4413"/>
    <w:rsid w:val="006B475F"/>
    <w:rsid w:val="006B48FA"/>
    <w:rsid w:val="006B4BDA"/>
    <w:rsid w:val="006B582B"/>
    <w:rsid w:val="006B7FA6"/>
    <w:rsid w:val="006C01DF"/>
    <w:rsid w:val="006C06F6"/>
    <w:rsid w:val="006C195D"/>
    <w:rsid w:val="006C34CC"/>
    <w:rsid w:val="006C3D51"/>
    <w:rsid w:val="006C3ECD"/>
    <w:rsid w:val="006C40E0"/>
    <w:rsid w:val="006C4D5B"/>
    <w:rsid w:val="006C55A9"/>
    <w:rsid w:val="006C5DFA"/>
    <w:rsid w:val="006C61A6"/>
    <w:rsid w:val="006C79C8"/>
    <w:rsid w:val="006D10E9"/>
    <w:rsid w:val="006D280A"/>
    <w:rsid w:val="006D2FCF"/>
    <w:rsid w:val="006D3F1D"/>
    <w:rsid w:val="006D427B"/>
    <w:rsid w:val="006D44D3"/>
    <w:rsid w:val="006D467F"/>
    <w:rsid w:val="006D4820"/>
    <w:rsid w:val="006D4A10"/>
    <w:rsid w:val="006D5A9C"/>
    <w:rsid w:val="006D5CF1"/>
    <w:rsid w:val="006D6971"/>
    <w:rsid w:val="006D7D3D"/>
    <w:rsid w:val="006E3216"/>
    <w:rsid w:val="006E3542"/>
    <w:rsid w:val="006E493B"/>
    <w:rsid w:val="006E4A6E"/>
    <w:rsid w:val="006E4A87"/>
    <w:rsid w:val="006E4A9B"/>
    <w:rsid w:val="006E6179"/>
    <w:rsid w:val="006E664C"/>
    <w:rsid w:val="006F0639"/>
    <w:rsid w:val="006F0D33"/>
    <w:rsid w:val="006F27C4"/>
    <w:rsid w:val="006F2C10"/>
    <w:rsid w:val="006F2EF8"/>
    <w:rsid w:val="006F3D02"/>
    <w:rsid w:val="006F6673"/>
    <w:rsid w:val="006F6B21"/>
    <w:rsid w:val="006F70D6"/>
    <w:rsid w:val="006F731F"/>
    <w:rsid w:val="006F7491"/>
    <w:rsid w:val="006F7AE7"/>
    <w:rsid w:val="00702665"/>
    <w:rsid w:val="00702742"/>
    <w:rsid w:val="007032D7"/>
    <w:rsid w:val="00706176"/>
    <w:rsid w:val="00707D85"/>
    <w:rsid w:val="00710E5B"/>
    <w:rsid w:val="00710F68"/>
    <w:rsid w:val="007110F8"/>
    <w:rsid w:val="00711A9A"/>
    <w:rsid w:val="00711F9D"/>
    <w:rsid w:val="00712B5D"/>
    <w:rsid w:val="007139A6"/>
    <w:rsid w:val="007141D6"/>
    <w:rsid w:val="00716494"/>
    <w:rsid w:val="0072024E"/>
    <w:rsid w:val="007209DA"/>
    <w:rsid w:val="00721B65"/>
    <w:rsid w:val="0072279F"/>
    <w:rsid w:val="00722AC2"/>
    <w:rsid w:val="0072344F"/>
    <w:rsid w:val="00725F55"/>
    <w:rsid w:val="00726488"/>
    <w:rsid w:val="00733F4F"/>
    <w:rsid w:val="0074065B"/>
    <w:rsid w:val="00741BA6"/>
    <w:rsid w:val="00743755"/>
    <w:rsid w:val="00744B67"/>
    <w:rsid w:val="0074504E"/>
    <w:rsid w:val="00745226"/>
    <w:rsid w:val="007455DA"/>
    <w:rsid w:val="007465A0"/>
    <w:rsid w:val="007467A6"/>
    <w:rsid w:val="00750B72"/>
    <w:rsid w:val="00751091"/>
    <w:rsid w:val="00751F5A"/>
    <w:rsid w:val="00753D3E"/>
    <w:rsid w:val="007557D9"/>
    <w:rsid w:val="00761A13"/>
    <w:rsid w:val="007620D7"/>
    <w:rsid w:val="00763BBB"/>
    <w:rsid w:val="00764F57"/>
    <w:rsid w:val="00767859"/>
    <w:rsid w:val="00767D94"/>
    <w:rsid w:val="00770B4F"/>
    <w:rsid w:val="0077100F"/>
    <w:rsid w:val="00771D9E"/>
    <w:rsid w:val="00772576"/>
    <w:rsid w:val="00773497"/>
    <w:rsid w:val="00774603"/>
    <w:rsid w:val="0077470B"/>
    <w:rsid w:val="00775A1E"/>
    <w:rsid w:val="00775C04"/>
    <w:rsid w:val="00775E2E"/>
    <w:rsid w:val="00776F67"/>
    <w:rsid w:val="0077765E"/>
    <w:rsid w:val="007807D7"/>
    <w:rsid w:val="00781212"/>
    <w:rsid w:val="00781F34"/>
    <w:rsid w:val="007824C9"/>
    <w:rsid w:val="0078312B"/>
    <w:rsid w:val="00784DA8"/>
    <w:rsid w:val="00785C00"/>
    <w:rsid w:val="00786876"/>
    <w:rsid w:val="00787356"/>
    <w:rsid w:val="0078765E"/>
    <w:rsid w:val="00787860"/>
    <w:rsid w:val="00791321"/>
    <w:rsid w:val="00792203"/>
    <w:rsid w:val="00793C95"/>
    <w:rsid w:val="007967F0"/>
    <w:rsid w:val="00796B22"/>
    <w:rsid w:val="00796F2F"/>
    <w:rsid w:val="007A0C56"/>
    <w:rsid w:val="007A18CF"/>
    <w:rsid w:val="007A266B"/>
    <w:rsid w:val="007A30A7"/>
    <w:rsid w:val="007A6207"/>
    <w:rsid w:val="007B0A63"/>
    <w:rsid w:val="007B0DDD"/>
    <w:rsid w:val="007B0EF0"/>
    <w:rsid w:val="007B26CB"/>
    <w:rsid w:val="007B3B5C"/>
    <w:rsid w:val="007B3BF0"/>
    <w:rsid w:val="007B4027"/>
    <w:rsid w:val="007B5593"/>
    <w:rsid w:val="007B6CBE"/>
    <w:rsid w:val="007C0480"/>
    <w:rsid w:val="007C118B"/>
    <w:rsid w:val="007C1C49"/>
    <w:rsid w:val="007C1F35"/>
    <w:rsid w:val="007C38F8"/>
    <w:rsid w:val="007C4B04"/>
    <w:rsid w:val="007C4C4D"/>
    <w:rsid w:val="007C7CF1"/>
    <w:rsid w:val="007D1265"/>
    <w:rsid w:val="007D293B"/>
    <w:rsid w:val="007D350A"/>
    <w:rsid w:val="007D377E"/>
    <w:rsid w:val="007D3B6F"/>
    <w:rsid w:val="007D3DF0"/>
    <w:rsid w:val="007D5986"/>
    <w:rsid w:val="007D6418"/>
    <w:rsid w:val="007D7331"/>
    <w:rsid w:val="007D7F2E"/>
    <w:rsid w:val="007E003C"/>
    <w:rsid w:val="007E16F6"/>
    <w:rsid w:val="007E285E"/>
    <w:rsid w:val="007E592E"/>
    <w:rsid w:val="007E6119"/>
    <w:rsid w:val="007F01CF"/>
    <w:rsid w:val="007F1996"/>
    <w:rsid w:val="007F1B32"/>
    <w:rsid w:val="007F559B"/>
    <w:rsid w:val="007F641B"/>
    <w:rsid w:val="00800359"/>
    <w:rsid w:val="00801B2E"/>
    <w:rsid w:val="0080201B"/>
    <w:rsid w:val="00802479"/>
    <w:rsid w:val="00802F36"/>
    <w:rsid w:val="008036FC"/>
    <w:rsid w:val="00804D03"/>
    <w:rsid w:val="00804FB8"/>
    <w:rsid w:val="00806C73"/>
    <w:rsid w:val="0080704D"/>
    <w:rsid w:val="008129B5"/>
    <w:rsid w:val="008150F6"/>
    <w:rsid w:val="00815955"/>
    <w:rsid w:val="00815C4E"/>
    <w:rsid w:val="00817A44"/>
    <w:rsid w:val="00817B6B"/>
    <w:rsid w:val="00817D3C"/>
    <w:rsid w:val="00821606"/>
    <w:rsid w:val="00821C11"/>
    <w:rsid w:val="00821ED2"/>
    <w:rsid w:val="00824492"/>
    <w:rsid w:val="00824CAB"/>
    <w:rsid w:val="0082605C"/>
    <w:rsid w:val="00826A16"/>
    <w:rsid w:val="008277C3"/>
    <w:rsid w:val="00833762"/>
    <w:rsid w:val="008360CB"/>
    <w:rsid w:val="00836437"/>
    <w:rsid w:val="008407B7"/>
    <w:rsid w:val="008415B8"/>
    <w:rsid w:val="00841E52"/>
    <w:rsid w:val="00842004"/>
    <w:rsid w:val="00842DEF"/>
    <w:rsid w:val="008450EF"/>
    <w:rsid w:val="00846F47"/>
    <w:rsid w:val="0084760A"/>
    <w:rsid w:val="00850823"/>
    <w:rsid w:val="00851DD7"/>
    <w:rsid w:val="0085309B"/>
    <w:rsid w:val="00853674"/>
    <w:rsid w:val="00854A1E"/>
    <w:rsid w:val="008563E8"/>
    <w:rsid w:val="008567CB"/>
    <w:rsid w:val="00856922"/>
    <w:rsid w:val="0085760F"/>
    <w:rsid w:val="008613D2"/>
    <w:rsid w:val="00861AA4"/>
    <w:rsid w:val="0086394D"/>
    <w:rsid w:val="00863D40"/>
    <w:rsid w:val="00864F8B"/>
    <w:rsid w:val="00865452"/>
    <w:rsid w:val="00865CF8"/>
    <w:rsid w:val="00867C98"/>
    <w:rsid w:val="00870453"/>
    <w:rsid w:val="008704D3"/>
    <w:rsid w:val="008765FE"/>
    <w:rsid w:val="008773B4"/>
    <w:rsid w:val="00881620"/>
    <w:rsid w:val="008820B4"/>
    <w:rsid w:val="008820BC"/>
    <w:rsid w:val="0088220F"/>
    <w:rsid w:val="00882448"/>
    <w:rsid w:val="00882943"/>
    <w:rsid w:val="00884AD7"/>
    <w:rsid w:val="00884FFA"/>
    <w:rsid w:val="00885989"/>
    <w:rsid w:val="0088605A"/>
    <w:rsid w:val="00886B03"/>
    <w:rsid w:val="008904D2"/>
    <w:rsid w:val="008921A4"/>
    <w:rsid w:val="00894407"/>
    <w:rsid w:val="0089584C"/>
    <w:rsid w:val="008965B7"/>
    <w:rsid w:val="00897A38"/>
    <w:rsid w:val="008A25ED"/>
    <w:rsid w:val="008B4032"/>
    <w:rsid w:val="008B4D74"/>
    <w:rsid w:val="008B5577"/>
    <w:rsid w:val="008B55E1"/>
    <w:rsid w:val="008B65DC"/>
    <w:rsid w:val="008B6FA3"/>
    <w:rsid w:val="008B7177"/>
    <w:rsid w:val="008C04A5"/>
    <w:rsid w:val="008C0C46"/>
    <w:rsid w:val="008C1089"/>
    <w:rsid w:val="008C40DD"/>
    <w:rsid w:val="008C4E9C"/>
    <w:rsid w:val="008C59D5"/>
    <w:rsid w:val="008C600F"/>
    <w:rsid w:val="008D1D14"/>
    <w:rsid w:val="008D1E67"/>
    <w:rsid w:val="008D5831"/>
    <w:rsid w:val="008D5D24"/>
    <w:rsid w:val="008D7CDD"/>
    <w:rsid w:val="008E0755"/>
    <w:rsid w:val="008E29A2"/>
    <w:rsid w:val="008E2B4D"/>
    <w:rsid w:val="008E497C"/>
    <w:rsid w:val="008E513F"/>
    <w:rsid w:val="008E5322"/>
    <w:rsid w:val="008E5AA1"/>
    <w:rsid w:val="008E6CA9"/>
    <w:rsid w:val="008F5C49"/>
    <w:rsid w:val="008F5EAA"/>
    <w:rsid w:val="008F68F3"/>
    <w:rsid w:val="008F68F9"/>
    <w:rsid w:val="008F78F5"/>
    <w:rsid w:val="009001B6"/>
    <w:rsid w:val="0090171A"/>
    <w:rsid w:val="009020FD"/>
    <w:rsid w:val="0090261F"/>
    <w:rsid w:val="00904262"/>
    <w:rsid w:val="00904BEA"/>
    <w:rsid w:val="00905550"/>
    <w:rsid w:val="00905CDC"/>
    <w:rsid w:val="009067FE"/>
    <w:rsid w:val="009076AD"/>
    <w:rsid w:val="009101D4"/>
    <w:rsid w:val="00911553"/>
    <w:rsid w:val="009137F5"/>
    <w:rsid w:val="00913F47"/>
    <w:rsid w:val="00920110"/>
    <w:rsid w:val="00920B94"/>
    <w:rsid w:val="009210D8"/>
    <w:rsid w:val="0092207D"/>
    <w:rsid w:val="00923C0E"/>
    <w:rsid w:val="00924428"/>
    <w:rsid w:val="009270A2"/>
    <w:rsid w:val="0092782B"/>
    <w:rsid w:val="00931712"/>
    <w:rsid w:val="00932751"/>
    <w:rsid w:val="00933170"/>
    <w:rsid w:val="009359E0"/>
    <w:rsid w:val="00940E3B"/>
    <w:rsid w:val="009413C1"/>
    <w:rsid w:val="00942EA8"/>
    <w:rsid w:val="00944D43"/>
    <w:rsid w:val="00946318"/>
    <w:rsid w:val="009473FB"/>
    <w:rsid w:val="009476D7"/>
    <w:rsid w:val="009512B9"/>
    <w:rsid w:val="00951B6B"/>
    <w:rsid w:val="009543BA"/>
    <w:rsid w:val="00954C53"/>
    <w:rsid w:val="0095737E"/>
    <w:rsid w:val="00957A83"/>
    <w:rsid w:val="00964782"/>
    <w:rsid w:val="00967172"/>
    <w:rsid w:val="0097033C"/>
    <w:rsid w:val="00972AA1"/>
    <w:rsid w:val="00983B64"/>
    <w:rsid w:val="00984E72"/>
    <w:rsid w:val="00985C71"/>
    <w:rsid w:val="0098624B"/>
    <w:rsid w:val="00987513"/>
    <w:rsid w:val="00990B03"/>
    <w:rsid w:val="0099101C"/>
    <w:rsid w:val="0099626A"/>
    <w:rsid w:val="00997BB1"/>
    <w:rsid w:val="00997CF1"/>
    <w:rsid w:val="00997D6D"/>
    <w:rsid w:val="009A08E8"/>
    <w:rsid w:val="009A2142"/>
    <w:rsid w:val="009A41DF"/>
    <w:rsid w:val="009A4B35"/>
    <w:rsid w:val="009A5869"/>
    <w:rsid w:val="009A5A14"/>
    <w:rsid w:val="009A6906"/>
    <w:rsid w:val="009B0A3A"/>
    <w:rsid w:val="009B3E98"/>
    <w:rsid w:val="009B484C"/>
    <w:rsid w:val="009C1553"/>
    <w:rsid w:val="009C1BD2"/>
    <w:rsid w:val="009C217B"/>
    <w:rsid w:val="009C45C9"/>
    <w:rsid w:val="009C6733"/>
    <w:rsid w:val="009D1182"/>
    <w:rsid w:val="009D1713"/>
    <w:rsid w:val="009D3C59"/>
    <w:rsid w:val="009D4188"/>
    <w:rsid w:val="009D451E"/>
    <w:rsid w:val="009D58E6"/>
    <w:rsid w:val="009D5D1D"/>
    <w:rsid w:val="009E1B28"/>
    <w:rsid w:val="009E1C8E"/>
    <w:rsid w:val="009E3122"/>
    <w:rsid w:val="009E5CB2"/>
    <w:rsid w:val="009E7638"/>
    <w:rsid w:val="009E76C0"/>
    <w:rsid w:val="009E7AA0"/>
    <w:rsid w:val="009F0426"/>
    <w:rsid w:val="009F06F7"/>
    <w:rsid w:val="009F214E"/>
    <w:rsid w:val="009F38D1"/>
    <w:rsid w:val="009F6967"/>
    <w:rsid w:val="009F7A61"/>
    <w:rsid w:val="00A00A43"/>
    <w:rsid w:val="00A03C94"/>
    <w:rsid w:val="00A043AA"/>
    <w:rsid w:val="00A0556F"/>
    <w:rsid w:val="00A05D74"/>
    <w:rsid w:val="00A0774A"/>
    <w:rsid w:val="00A10B5F"/>
    <w:rsid w:val="00A10E11"/>
    <w:rsid w:val="00A1225E"/>
    <w:rsid w:val="00A12D04"/>
    <w:rsid w:val="00A131A9"/>
    <w:rsid w:val="00A1501B"/>
    <w:rsid w:val="00A2060C"/>
    <w:rsid w:val="00A21544"/>
    <w:rsid w:val="00A22022"/>
    <w:rsid w:val="00A224C5"/>
    <w:rsid w:val="00A226FB"/>
    <w:rsid w:val="00A237E7"/>
    <w:rsid w:val="00A24C5A"/>
    <w:rsid w:val="00A24CAF"/>
    <w:rsid w:val="00A2542F"/>
    <w:rsid w:val="00A256C5"/>
    <w:rsid w:val="00A25823"/>
    <w:rsid w:val="00A30DD7"/>
    <w:rsid w:val="00A3147E"/>
    <w:rsid w:val="00A31C09"/>
    <w:rsid w:val="00A321F7"/>
    <w:rsid w:val="00A3222E"/>
    <w:rsid w:val="00A32B3F"/>
    <w:rsid w:val="00A3337E"/>
    <w:rsid w:val="00A34215"/>
    <w:rsid w:val="00A40515"/>
    <w:rsid w:val="00A40BB4"/>
    <w:rsid w:val="00A40D5D"/>
    <w:rsid w:val="00A4173D"/>
    <w:rsid w:val="00A418CC"/>
    <w:rsid w:val="00A433E4"/>
    <w:rsid w:val="00A43E94"/>
    <w:rsid w:val="00A51617"/>
    <w:rsid w:val="00A530BC"/>
    <w:rsid w:val="00A53D4A"/>
    <w:rsid w:val="00A57DBC"/>
    <w:rsid w:val="00A60345"/>
    <w:rsid w:val="00A623C6"/>
    <w:rsid w:val="00A64373"/>
    <w:rsid w:val="00A6482B"/>
    <w:rsid w:val="00A64976"/>
    <w:rsid w:val="00A670BD"/>
    <w:rsid w:val="00A715C2"/>
    <w:rsid w:val="00A7160F"/>
    <w:rsid w:val="00A71B7A"/>
    <w:rsid w:val="00A72177"/>
    <w:rsid w:val="00A728DD"/>
    <w:rsid w:val="00A73F5B"/>
    <w:rsid w:val="00A74165"/>
    <w:rsid w:val="00A7419E"/>
    <w:rsid w:val="00A751F3"/>
    <w:rsid w:val="00A77E78"/>
    <w:rsid w:val="00A81315"/>
    <w:rsid w:val="00A82FA7"/>
    <w:rsid w:val="00A84474"/>
    <w:rsid w:val="00A84BFB"/>
    <w:rsid w:val="00A91C81"/>
    <w:rsid w:val="00AA19E5"/>
    <w:rsid w:val="00AA1CC6"/>
    <w:rsid w:val="00AA2971"/>
    <w:rsid w:val="00AA4659"/>
    <w:rsid w:val="00AA46E5"/>
    <w:rsid w:val="00AA6F89"/>
    <w:rsid w:val="00AB03C4"/>
    <w:rsid w:val="00AB0D4B"/>
    <w:rsid w:val="00AB195C"/>
    <w:rsid w:val="00AB4563"/>
    <w:rsid w:val="00AB607A"/>
    <w:rsid w:val="00AC0AC6"/>
    <w:rsid w:val="00AC19FC"/>
    <w:rsid w:val="00AC4D93"/>
    <w:rsid w:val="00AC651D"/>
    <w:rsid w:val="00AC6817"/>
    <w:rsid w:val="00AD1EE0"/>
    <w:rsid w:val="00AD1FB0"/>
    <w:rsid w:val="00AD34F7"/>
    <w:rsid w:val="00AD3C56"/>
    <w:rsid w:val="00AD5C78"/>
    <w:rsid w:val="00AD698E"/>
    <w:rsid w:val="00AD70B9"/>
    <w:rsid w:val="00AD7FF2"/>
    <w:rsid w:val="00AE1A9A"/>
    <w:rsid w:val="00AE2D20"/>
    <w:rsid w:val="00AE356C"/>
    <w:rsid w:val="00AE77C5"/>
    <w:rsid w:val="00AE7F0D"/>
    <w:rsid w:val="00AF4231"/>
    <w:rsid w:val="00AF4F54"/>
    <w:rsid w:val="00AF5E6C"/>
    <w:rsid w:val="00B006F2"/>
    <w:rsid w:val="00B02920"/>
    <w:rsid w:val="00B03760"/>
    <w:rsid w:val="00B06A44"/>
    <w:rsid w:val="00B11134"/>
    <w:rsid w:val="00B1181E"/>
    <w:rsid w:val="00B1276A"/>
    <w:rsid w:val="00B13590"/>
    <w:rsid w:val="00B13AA1"/>
    <w:rsid w:val="00B148D7"/>
    <w:rsid w:val="00B2047B"/>
    <w:rsid w:val="00B21101"/>
    <w:rsid w:val="00B21816"/>
    <w:rsid w:val="00B24218"/>
    <w:rsid w:val="00B265F0"/>
    <w:rsid w:val="00B26741"/>
    <w:rsid w:val="00B26EA2"/>
    <w:rsid w:val="00B330DC"/>
    <w:rsid w:val="00B3664A"/>
    <w:rsid w:val="00B36B39"/>
    <w:rsid w:val="00B36F8D"/>
    <w:rsid w:val="00B37255"/>
    <w:rsid w:val="00B37F41"/>
    <w:rsid w:val="00B4045B"/>
    <w:rsid w:val="00B404EF"/>
    <w:rsid w:val="00B40C65"/>
    <w:rsid w:val="00B40DCA"/>
    <w:rsid w:val="00B41B7D"/>
    <w:rsid w:val="00B432A2"/>
    <w:rsid w:val="00B439D5"/>
    <w:rsid w:val="00B43AB4"/>
    <w:rsid w:val="00B46259"/>
    <w:rsid w:val="00B478A7"/>
    <w:rsid w:val="00B47D62"/>
    <w:rsid w:val="00B536E7"/>
    <w:rsid w:val="00B55AAD"/>
    <w:rsid w:val="00B60479"/>
    <w:rsid w:val="00B61306"/>
    <w:rsid w:val="00B618A0"/>
    <w:rsid w:val="00B619DC"/>
    <w:rsid w:val="00B621B9"/>
    <w:rsid w:val="00B62F2D"/>
    <w:rsid w:val="00B64244"/>
    <w:rsid w:val="00B643CE"/>
    <w:rsid w:val="00B6582E"/>
    <w:rsid w:val="00B65E60"/>
    <w:rsid w:val="00B6654F"/>
    <w:rsid w:val="00B66ABC"/>
    <w:rsid w:val="00B73CC6"/>
    <w:rsid w:val="00B74287"/>
    <w:rsid w:val="00B74601"/>
    <w:rsid w:val="00B747D4"/>
    <w:rsid w:val="00B7503B"/>
    <w:rsid w:val="00B76A06"/>
    <w:rsid w:val="00B82FED"/>
    <w:rsid w:val="00B85689"/>
    <w:rsid w:val="00B90DB2"/>
    <w:rsid w:val="00B91F0D"/>
    <w:rsid w:val="00BA1BC7"/>
    <w:rsid w:val="00BA4467"/>
    <w:rsid w:val="00BA4867"/>
    <w:rsid w:val="00BA5411"/>
    <w:rsid w:val="00BB0C09"/>
    <w:rsid w:val="00BB3351"/>
    <w:rsid w:val="00BB3840"/>
    <w:rsid w:val="00BB512C"/>
    <w:rsid w:val="00BB5E8D"/>
    <w:rsid w:val="00BB61E0"/>
    <w:rsid w:val="00BB64A6"/>
    <w:rsid w:val="00BB67D0"/>
    <w:rsid w:val="00BB6CA5"/>
    <w:rsid w:val="00BC071C"/>
    <w:rsid w:val="00BC07D0"/>
    <w:rsid w:val="00BC0DAB"/>
    <w:rsid w:val="00BC0FAA"/>
    <w:rsid w:val="00BC1600"/>
    <w:rsid w:val="00BC508D"/>
    <w:rsid w:val="00BC5868"/>
    <w:rsid w:val="00BC7236"/>
    <w:rsid w:val="00BD0CF9"/>
    <w:rsid w:val="00BD0F8A"/>
    <w:rsid w:val="00BD3867"/>
    <w:rsid w:val="00BD435C"/>
    <w:rsid w:val="00BD479B"/>
    <w:rsid w:val="00BD4C27"/>
    <w:rsid w:val="00BD64F8"/>
    <w:rsid w:val="00BD6D96"/>
    <w:rsid w:val="00BE0EA1"/>
    <w:rsid w:val="00BE19D2"/>
    <w:rsid w:val="00BE2D86"/>
    <w:rsid w:val="00BE3C3B"/>
    <w:rsid w:val="00BE4584"/>
    <w:rsid w:val="00BE4BF5"/>
    <w:rsid w:val="00BE5217"/>
    <w:rsid w:val="00BE586F"/>
    <w:rsid w:val="00BE5982"/>
    <w:rsid w:val="00BE5A9C"/>
    <w:rsid w:val="00BE5EC0"/>
    <w:rsid w:val="00BE71CF"/>
    <w:rsid w:val="00BF01C6"/>
    <w:rsid w:val="00BF0BCB"/>
    <w:rsid w:val="00BF1BAA"/>
    <w:rsid w:val="00BF2A66"/>
    <w:rsid w:val="00BF4EF2"/>
    <w:rsid w:val="00BF56E9"/>
    <w:rsid w:val="00BF5D56"/>
    <w:rsid w:val="00BF7203"/>
    <w:rsid w:val="00BF7B96"/>
    <w:rsid w:val="00C00FB1"/>
    <w:rsid w:val="00C00FF9"/>
    <w:rsid w:val="00C03523"/>
    <w:rsid w:val="00C03E7F"/>
    <w:rsid w:val="00C04B5D"/>
    <w:rsid w:val="00C064E1"/>
    <w:rsid w:val="00C11765"/>
    <w:rsid w:val="00C12AAE"/>
    <w:rsid w:val="00C13A10"/>
    <w:rsid w:val="00C14CB6"/>
    <w:rsid w:val="00C15D74"/>
    <w:rsid w:val="00C16095"/>
    <w:rsid w:val="00C16872"/>
    <w:rsid w:val="00C177E1"/>
    <w:rsid w:val="00C17B68"/>
    <w:rsid w:val="00C217B2"/>
    <w:rsid w:val="00C23B14"/>
    <w:rsid w:val="00C23D33"/>
    <w:rsid w:val="00C24E2E"/>
    <w:rsid w:val="00C24F39"/>
    <w:rsid w:val="00C32E68"/>
    <w:rsid w:val="00C3308D"/>
    <w:rsid w:val="00C340A4"/>
    <w:rsid w:val="00C345B0"/>
    <w:rsid w:val="00C34C6B"/>
    <w:rsid w:val="00C40971"/>
    <w:rsid w:val="00C411A5"/>
    <w:rsid w:val="00C42585"/>
    <w:rsid w:val="00C42678"/>
    <w:rsid w:val="00C44009"/>
    <w:rsid w:val="00C44B3D"/>
    <w:rsid w:val="00C45231"/>
    <w:rsid w:val="00C4535B"/>
    <w:rsid w:val="00C46449"/>
    <w:rsid w:val="00C53850"/>
    <w:rsid w:val="00C53911"/>
    <w:rsid w:val="00C56544"/>
    <w:rsid w:val="00C56A84"/>
    <w:rsid w:val="00C60C4D"/>
    <w:rsid w:val="00C652E9"/>
    <w:rsid w:val="00C66727"/>
    <w:rsid w:val="00C66CAD"/>
    <w:rsid w:val="00C67379"/>
    <w:rsid w:val="00C70605"/>
    <w:rsid w:val="00C71D54"/>
    <w:rsid w:val="00C726A6"/>
    <w:rsid w:val="00C73088"/>
    <w:rsid w:val="00C749F7"/>
    <w:rsid w:val="00C74C18"/>
    <w:rsid w:val="00C74C3E"/>
    <w:rsid w:val="00C8059E"/>
    <w:rsid w:val="00C8102E"/>
    <w:rsid w:val="00C82FA4"/>
    <w:rsid w:val="00C83FC8"/>
    <w:rsid w:val="00C840C0"/>
    <w:rsid w:val="00C84501"/>
    <w:rsid w:val="00C85811"/>
    <w:rsid w:val="00C8632F"/>
    <w:rsid w:val="00C868B3"/>
    <w:rsid w:val="00C8783B"/>
    <w:rsid w:val="00C9090C"/>
    <w:rsid w:val="00C924FD"/>
    <w:rsid w:val="00C9272A"/>
    <w:rsid w:val="00C94D4D"/>
    <w:rsid w:val="00C95FAA"/>
    <w:rsid w:val="00C962B4"/>
    <w:rsid w:val="00C96D52"/>
    <w:rsid w:val="00C96E39"/>
    <w:rsid w:val="00CA2133"/>
    <w:rsid w:val="00CA2818"/>
    <w:rsid w:val="00CA2A66"/>
    <w:rsid w:val="00CA6879"/>
    <w:rsid w:val="00CA7454"/>
    <w:rsid w:val="00CB1E1E"/>
    <w:rsid w:val="00CB2B4A"/>
    <w:rsid w:val="00CB5B63"/>
    <w:rsid w:val="00CB6515"/>
    <w:rsid w:val="00CB708D"/>
    <w:rsid w:val="00CB79AD"/>
    <w:rsid w:val="00CB7F30"/>
    <w:rsid w:val="00CC0745"/>
    <w:rsid w:val="00CC14C9"/>
    <w:rsid w:val="00CC153D"/>
    <w:rsid w:val="00CC2054"/>
    <w:rsid w:val="00CC2413"/>
    <w:rsid w:val="00CC255B"/>
    <w:rsid w:val="00CC6361"/>
    <w:rsid w:val="00CC642E"/>
    <w:rsid w:val="00CD0FA8"/>
    <w:rsid w:val="00CD14C0"/>
    <w:rsid w:val="00CD2CDD"/>
    <w:rsid w:val="00CD7F10"/>
    <w:rsid w:val="00CE0069"/>
    <w:rsid w:val="00CE02D8"/>
    <w:rsid w:val="00CE0EEE"/>
    <w:rsid w:val="00CE1170"/>
    <w:rsid w:val="00CE153F"/>
    <w:rsid w:val="00CE49C4"/>
    <w:rsid w:val="00CF1105"/>
    <w:rsid w:val="00CF177F"/>
    <w:rsid w:val="00CF1A13"/>
    <w:rsid w:val="00CF1AF4"/>
    <w:rsid w:val="00CF1B8E"/>
    <w:rsid w:val="00CF2198"/>
    <w:rsid w:val="00D01242"/>
    <w:rsid w:val="00D01451"/>
    <w:rsid w:val="00D01A7D"/>
    <w:rsid w:val="00D01E2E"/>
    <w:rsid w:val="00D0287A"/>
    <w:rsid w:val="00D034C0"/>
    <w:rsid w:val="00D035A8"/>
    <w:rsid w:val="00D068DA"/>
    <w:rsid w:val="00D0708F"/>
    <w:rsid w:val="00D0732A"/>
    <w:rsid w:val="00D110D2"/>
    <w:rsid w:val="00D155BC"/>
    <w:rsid w:val="00D17F42"/>
    <w:rsid w:val="00D22B33"/>
    <w:rsid w:val="00D2430F"/>
    <w:rsid w:val="00D247A2"/>
    <w:rsid w:val="00D263B4"/>
    <w:rsid w:val="00D27875"/>
    <w:rsid w:val="00D302C5"/>
    <w:rsid w:val="00D33173"/>
    <w:rsid w:val="00D331E5"/>
    <w:rsid w:val="00D34388"/>
    <w:rsid w:val="00D34AAB"/>
    <w:rsid w:val="00D36160"/>
    <w:rsid w:val="00D364F5"/>
    <w:rsid w:val="00D367EF"/>
    <w:rsid w:val="00D36A83"/>
    <w:rsid w:val="00D40FB5"/>
    <w:rsid w:val="00D41101"/>
    <w:rsid w:val="00D411B2"/>
    <w:rsid w:val="00D426B1"/>
    <w:rsid w:val="00D4284D"/>
    <w:rsid w:val="00D437DD"/>
    <w:rsid w:val="00D43A7C"/>
    <w:rsid w:val="00D4468B"/>
    <w:rsid w:val="00D44902"/>
    <w:rsid w:val="00D449AE"/>
    <w:rsid w:val="00D4637D"/>
    <w:rsid w:val="00D463E2"/>
    <w:rsid w:val="00D46B20"/>
    <w:rsid w:val="00D47332"/>
    <w:rsid w:val="00D47D1B"/>
    <w:rsid w:val="00D47F04"/>
    <w:rsid w:val="00D51CAC"/>
    <w:rsid w:val="00D52079"/>
    <w:rsid w:val="00D52997"/>
    <w:rsid w:val="00D537E5"/>
    <w:rsid w:val="00D617A5"/>
    <w:rsid w:val="00D61FE3"/>
    <w:rsid w:val="00D62E3E"/>
    <w:rsid w:val="00D635B3"/>
    <w:rsid w:val="00D644A7"/>
    <w:rsid w:val="00D64D4B"/>
    <w:rsid w:val="00D71201"/>
    <w:rsid w:val="00D7207D"/>
    <w:rsid w:val="00D720C7"/>
    <w:rsid w:val="00D72924"/>
    <w:rsid w:val="00D767B6"/>
    <w:rsid w:val="00D7713B"/>
    <w:rsid w:val="00D77400"/>
    <w:rsid w:val="00D77F1D"/>
    <w:rsid w:val="00D8024A"/>
    <w:rsid w:val="00D870D4"/>
    <w:rsid w:val="00D90967"/>
    <w:rsid w:val="00D910B5"/>
    <w:rsid w:val="00D945B1"/>
    <w:rsid w:val="00D958C8"/>
    <w:rsid w:val="00D95FE5"/>
    <w:rsid w:val="00D96468"/>
    <w:rsid w:val="00D9771C"/>
    <w:rsid w:val="00DA2882"/>
    <w:rsid w:val="00DA4CC5"/>
    <w:rsid w:val="00DA6ACA"/>
    <w:rsid w:val="00DA7319"/>
    <w:rsid w:val="00DB01FE"/>
    <w:rsid w:val="00DB1281"/>
    <w:rsid w:val="00DB2DC2"/>
    <w:rsid w:val="00DB3A88"/>
    <w:rsid w:val="00DB3D71"/>
    <w:rsid w:val="00DB50B5"/>
    <w:rsid w:val="00DB6411"/>
    <w:rsid w:val="00DC1ACC"/>
    <w:rsid w:val="00DC1B12"/>
    <w:rsid w:val="00DC1D0D"/>
    <w:rsid w:val="00DC5ED5"/>
    <w:rsid w:val="00DC7572"/>
    <w:rsid w:val="00DC7580"/>
    <w:rsid w:val="00DC7AAA"/>
    <w:rsid w:val="00DD10AD"/>
    <w:rsid w:val="00DD2F21"/>
    <w:rsid w:val="00DD3DF7"/>
    <w:rsid w:val="00DD44A0"/>
    <w:rsid w:val="00DD5E76"/>
    <w:rsid w:val="00DD6082"/>
    <w:rsid w:val="00DD6995"/>
    <w:rsid w:val="00DD6A7A"/>
    <w:rsid w:val="00DD72AE"/>
    <w:rsid w:val="00DE1C6E"/>
    <w:rsid w:val="00DE2404"/>
    <w:rsid w:val="00DE3742"/>
    <w:rsid w:val="00DE3E13"/>
    <w:rsid w:val="00DE5183"/>
    <w:rsid w:val="00DE7717"/>
    <w:rsid w:val="00E00BE3"/>
    <w:rsid w:val="00E0379C"/>
    <w:rsid w:val="00E04DCD"/>
    <w:rsid w:val="00E05011"/>
    <w:rsid w:val="00E05DF9"/>
    <w:rsid w:val="00E07722"/>
    <w:rsid w:val="00E10D8E"/>
    <w:rsid w:val="00E10E3B"/>
    <w:rsid w:val="00E139F9"/>
    <w:rsid w:val="00E14470"/>
    <w:rsid w:val="00E14E95"/>
    <w:rsid w:val="00E161DA"/>
    <w:rsid w:val="00E202F8"/>
    <w:rsid w:val="00E228F2"/>
    <w:rsid w:val="00E24C73"/>
    <w:rsid w:val="00E24D80"/>
    <w:rsid w:val="00E24F96"/>
    <w:rsid w:val="00E264F0"/>
    <w:rsid w:val="00E30D67"/>
    <w:rsid w:val="00E31B66"/>
    <w:rsid w:val="00E327CA"/>
    <w:rsid w:val="00E32F80"/>
    <w:rsid w:val="00E33D08"/>
    <w:rsid w:val="00E3412F"/>
    <w:rsid w:val="00E352C2"/>
    <w:rsid w:val="00E36829"/>
    <w:rsid w:val="00E3763F"/>
    <w:rsid w:val="00E37C3A"/>
    <w:rsid w:val="00E40CB0"/>
    <w:rsid w:val="00E410BB"/>
    <w:rsid w:val="00E420A6"/>
    <w:rsid w:val="00E42483"/>
    <w:rsid w:val="00E43ECE"/>
    <w:rsid w:val="00E47612"/>
    <w:rsid w:val="00E47CF7"/>
    <w:rsid w:val="00E5161A"/>
    <w:rsid w:val="00E52364"/>
    <w:rsid w:val="00E52C78"/>
    <w:rsid w:val="00E53F52"/>
    <w:rsid w:val="00E5466F"/>
    <w:rsid w:val="00E553B3"/>
    <w:rsid w:val="00E57121"/>
    <w:rsid w:val="00E57E63"/>
    <w:rsid w:val="00E6005C"/>
    <w:rsid w:val="00E6079D"/>
    <w:rsid w:val="00E607C6"/>
    <w:rsid w:val="00E61797"/>
    <w:rsid w:val="00E61CF6"/>
    <w:rsid w:val="00E6233B"/>
    <w:rsid w:val="00E6337D"/>
    <w:rsid w:val="00E638B9"/>
    <w:rsid w:val="00E63C7D"/>
    <w:rsid w:val="00E6403A"/>
    <w:rsid w:val="00E641DB"/>
    <w:rsid w:val="00E66D4D"/>
    <w:rsid w:val="00E70F5F"/>
    <w:rsid w:val="00E72776"/>
    <w:rsid w:val="00E74459"/>
    <w:rsid w:val="00E74AE1"/>
    <w:rsid w:val="00E752C2"/>
    <w:rsid w:val="00E766C4"/>
    <w:rsid w:val="00E8065F"/>
    <w:rsid w:val="00E80F98"/>
    <w:rsid w:val="00E817F8"/>
    <w:rsid w:val="00E81C7B"/>
    <w:rsid w:val="00E8339B"/>
    <w:rsid w:val="00E85E08"/>
    <w:rsid w:val="00E861AD"/>
    <w:rsid w:val="00E866D9"/>
    <w:rsid w:val="00E9018C"/>
    <w:rsid w:val="00E902EA"/>
    <w:rsid w:val="00E918AD"/>
    <w:rsid w:val="00E9330F"/>
    <w:rsid w:val="00E97972"/>
    <w:rsid w:val="00EA067D"/>
    <w:rsid w:val="00EA0BAE"/>
    <w:rsid w:val="00EA0CCC"/>
    <w:rsid w:val="00EA0F7F"/>
    <w:rsid w:val="00EA1749"/>
    <w:rsid w:val="00EA1FD2"/>
    <w:rsid w:val="00EA2B5F"/>
    <w:rsid w:val="00EA54AF"/>
    <w:rsid w:val="00EA5634"/>
    <w:rsid w:val="00EA5DD2"/>
    <w:rsid w:val="00EA738F"/>
    <w:rsid w:val="00EB268A"/>
    <w:rsid w:val="00EB27A7"/>
    <w:rsid w:val="00EB3013"/>
    <w:rsid w:val="00EB4424"/>
    <w:rsid w:val="00EB62ED"/>
    <w:rsid w:val="00EC16FE"/>
    <w:rsid w:val="00EC18C4"/>
    <w:rsid w:val="00EC3295"/>
    <w:rsid w:val="00EC3BDE"/>
    <w:rsid w:val="00EC457C"/>
    <w:rsid w:val="00EC56FB"/>
    <w:rsid w:val="00EC75C9"/>
    <w:rsid w:val="00EC7DC1"/>
    <w:rsid w:val="00ED00C6"/>
    <w:rsid w:val="00ED240F"/>
    <w:rsid w:val="00ED3399"/>
    <w:rsid w:val="00ED4506"/>
    <w:rsid w:val="00ED5BC0"/>
    <w:rsid w:val="00EE2FFD"/>
    <w:rsid w:val="00EE3199"/>
    <w:rsid w:val="00EE3BF5"/>
    <w:rsid w:val="00EE5D67"/>
    <w:rsid w:val="00EE6F4F"/>
    <w:rsid w:val="00EF1B41"/>
    <w:rsid w:val="00EF2867"/>
    <w:rsid w:val="00EF2951"/>
    <w:rsid w:val="00EF3772"/>
    <w:rsid w:val="00EF3AB0"/>
    <w:rsid w:val="00EF4F01"/>
    <w:rsid w:val="00EF61BE"/>
    <w:rsid w:val="00EF75B7"/>
    <w:rsid w:val="00EF7649"/>
    <w:rsid w:val="00EF7776"/>
    <w:rsid w:val="00F02464"/>
    <w:rsid w:val="00F02817"/>
    <w:rsid w:val="00F03C2F"/>
    <w:rsid w:val="00F045ED"/>
    <w:rsid w:val="00F04910"/>
    <w:rsid w:val="00F056FF"/>
    <w:rsid w:val="00F069ED"/>
    <w:rsid w:val="00F07C17"/>
    <w:rsid w:val="00F11D38"/>
    <w:rsid w:val="00F14583"/>
    <w:rsid w:val="00F21E21"/>
    <w:rsid w:val="00F23B5B"/>
    <w:rsid w:val="00F23D78"/>
    <w:rsid w:val="00F240F2"/>
    <w:rsid w:val="00F27255"/>
    <w:rsid w:val="00F32306"/>
    <w:rsid w:val="00F32F30"/>
    <w:rsid w:val="00F340C3"/>
    <w:rsid w:val="00F35BC3"/>
    <w:rsid w:val="00F3637C"/>
    <w:rsid w:val="00F37331"/>
    <w:rsid w:val="00F40428"/>
    <w:rsid w:val="00F429EE"/>
    <w:rsid w:val="00F45CF7"/>
    <w:rsid w:val="00F47377"/>
    <w:rsid w:val="00F50A2E"/>
    <w:rsid w:val="00F5397B"/>
    <w:rsid w:val="00F61FFB"/>
    <w:rsid w:val="00F6239F"/>
    <w:rsid w:val="00F654AD"/>
    <w:rsid w:val="00F67729"/>
    <w:rsid w:val="00F71793"/>
    <w:rsid w:val="00F7218F"/>
    <w:rsid w:val="00F7220F"/>
    <w:rsid w:val="00F7240B"/>
    <w:rsid w:val="00F728E9"/>
    <w:rsid w:val="00F731F2"/>
    <w:rsid w:val="00F73B8C"/>
    <w:rsid w:val="00F75089"/>
    <w:rsid w:val="00F75816"/>
    <w:rsid w:val="00F7751A"/>
    <w:rsid w:val="00F77DDD"/>
    <w:rsid w:val="00F80BFD"/>
    <w:rsid w:val="00F82D81"/>
    <w:rsid w:val="00F83729"/>
    <w:rsid w:val="00F86165"/>
    <w:rsid w:val="00F868BC"/>
    <w:rsid w:val="00F872C1"/>
    <w:rsid w:val="00F87ABE"/>
    <w:rsid w:val="00F912C4"/>
    <w:rsid w:val="00F914B8"/>
    <w:rsid w:val="00F93439"/>
    <w:rsid w:val="00F94360"/>
    <w:rsid w:val="00F97F10"/>
    <w:rsid w:val="00FA3161"/>
    <w:rsid w:val="00FA333D"/>
    <w:rsid w:val="00FA4371"/>
    <w:rsid w:val="00FA6889"/>
    <w:rsid w:val="00FB156E"/>
    <w:rsid w:val="00FB2183"/>
    <w:rsid w:val="00FB29CE"/>
    <w:rsid w:val="00FB3223"/>
    <w:rsid w:val="00FB33DA"/>
    <w:rsid w:val="00FB345A"/>
    <w:rsid w:val="00FB3812"/>
    <w:rsid w:val="00FB51DE"/>
    <w:rsid w:val="00FB53EB"/>
    <w:rsid w:val="00FB6C71"/>
    <w:rsid w:val="00FB7973"/>
    <w:rsid w:val="00FC0C64"/>
    <w:rsid w:val="00FC269D"/>
    <w:rsid w:val="00FC2BF8"/>
    <w:rsid w:val="00FC32AE"/>
    <w:rsid w:val="00FC52F2"/>
    <w:rsid w:val="00FC6ECD"/>
    <w:rsid w:val="00FD2696"/>
    <w:rsid w:val="00FD2E57"/>
    <w:rsid w:val="00FD3D78"/>
    <w:rsid w:val="00FD3EA6"/>
    <w:rsid w:val="00FD6436"/>
    <w:rsid w:val="00FE7AD6"/>
    <w:rsid w:val="00FE7D1A"/>
    <w:rsid w:val="00FF0549"/>
    <w:rsid w:val="00FF08A1"/>
    <w:rsid w:val="00FF0B4D"/>
    <w:rsid w:val="00FF0EB7"/>
    <w:rsid w:val="00FF1AFF"/>
    <w:rsid w:val="00FF2BE0"/>
    <w:rsid w:val="00FF2C13"/>
    <w:rsid w:val="00FF3455"/>
    <w:rsid w:val="00FF390E"/>
    <w:rsid w:val="00FF3A48"/>
    <w:rsid w:val="00FF5066"/>
    <w:rsid w:val="00FF6AEB"/>
    <w:rsid w:val="00FF6E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6">
    <w:name w:val="Normal"/>
    <w:qFormat/>
    <w:rsid w:val="005F593C"/>
    <w:pPr>
      <w:widowControl w:val="0"/>
      <w:spacing w:before="120" w:line="360" w:lineRule="auto"/>
      <w:ind w:firstLineChars="200" w:firstLine="200"/>
      <w:jc w:val="both"/>
    </w:pPr>
    <w:rPr>
      <w:kern w:val="2"/>
      <w:sz w:val="24"/>
      <w:szCs w:val="24"/>
    </w:rPr>
  </w:style>
  <w:style w:type="paragraph" w:styleId="1">
    <w:name w:val="heading 1"/>
    <w:aliases w:val="H1,PIM 1,h1,卷标题,Level 1 Topic Heading,Heading 0,标书1,L1,boc,Section Head,l1,1,aa章标题,Heading One,第*部分,第A章,H11,H12,H111,H13,H112,1st level,H14,H15,H16,H17,I1,H121,H131,H141,H151,H161,H18,H122,H132,H142,H152,H162,H19,H113,H123,H133,H143,H153,H163,l0,11"/>
    <w:basedOn w:val="a6"/>
    <w:next w:val="a6"/>
    <w:link w:val="1Char"/>
    <w:qFormat/>
    <w:rsid w:val="006B475F"/>
    <w:pPr>
      <w:keepNext/>
      <w:keepLines/>
      <w:numPr>
        <w:numId w:val="1"/>
      </w:numPr>
      <w:spacing w:line="240" w:lineRule="auto"/>
      <w:ind w:firstLineChars="0" w:firstLine="0"/>
      <w:jc w:val="left"/>
      <w:outlineLvl w:val="0"/>
    </w:pPr>
    <w:rPr>
      <w:rFonts w:eastAsia="黑体"/>
      <w:kern w:val="44"/>
      <w:sz w:val="36"/>
      <w:szCs w:val="20"/>
    </w:rPr>
  </w:style>
  <w:style w:type="paragraph" w:styleId="2">
    <w:name w:val="heading 2"/>
    <w:aliases w:val="第一章 标题 2,Heading 2 Hidden,Heading 2 CCBS,heading 2,H2,h2,sect 1.2,DO NOT USE_h2,chn,Chapter Number/Appendix Letter,Underrubrik1,prop2,2nd level,Titre2,l2,2,Header 2,TestHeading2,th2,UNDERRUBRIK 1-2,Head 2,Fab-2,PIM2,Titre3,HD2,Heading Two,H21,A,o,节"/>
    <w:basedOn w:val="a6"/>
    <w:next w:val="a6"/>
    <w:link w:val="2Char"/>
    <w:qFormat/>
    <w:rsid w:val="0048511D"/>
    <w:pPr>
      <w:keepNext/>
      <w:keepLines/>
      <w:numPr>
        <w:ilvl w:val="1"/>
        <w:numId w:val="1"/>
      </w:numPr>
      <w:ind w:firstLineChars="0" w:firstLine="0"/>
      <w:outlineLvl w:val="1"/>
    </w:pPr>
    <w:rPr>
      <w:rFonts w:eastAsia="黑体"/>
      <w:b/>
      <w:bCs/>
      <w:sz w:val="30"/>
      <w:szCs w:val="30"/>
    </w:rPr>
  </w:style>
  <w:style w:type="paragraph" w:styleId="3">
    <w:name w:val="heading 3"/>
    <w:aliases w:val="h3,Bold Head,bh,H3,sect1.2.3,3rd level,3,1.1.1,BOD 0,Heading Three,level_3,PIM 3,Level 3 Head,Heading 3 - old,sect1.2.31,sect1.2.32,sect1.2.311,sect1.2.33,sect1.2.312,l3,CT,1.1.1 Heading 3,l3+toc 3,heading 3,Sub-section Title,Head3,prop3,HeadC,H31"/>
    <w:basedOn w:val="a6"/>
    <w:next w:val="a6"/>
    <w:link w:val="3Char"/>
    <w:qFormat/>
    <w:rsid w:val="006B475F"/>
    <w:pPr>
      <w:keepNext/>
      <w:keepLines/>
      <w:numPr>
        <w:ilvl w:val="2"/>
        <w:numId w:val="1"/>
      </w:numPr>
      <w:ind w:firstLineChars="0" w:firstLine="0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aliases w:val="bullet,bl,bb,H4,Ref Heading 1,rh1,Heading sql,sect 1.2.3.4,h4,PIM 4,Heading Four,1.1.1.1 Heading 4,h41,h42,h43,h411,h44,h412,h45,h413,h46,h414,h47,h48,h415,h49,h410,h416,h417,h418,h419,h420,h4110,h421,heading 4,4th level,1.1.1.1,First ...,T5,H41,(一"/>
    <w:basedOn w:val="a6"/>
    <w:next w:val="a6"/>
    <w:link w:val="4Char"/>
    <w:qFormat/>
    <w:rsid w:val="006B475F"/>
    <w:pPr>
      <w:keepNext/>
      <w:keepLines/>
      <w:numPr>
        <w:ilvl w:val="3"/>
        <w:numId w:val="1"/>
      </w:numPr>
      <w:ind w:firstLineChars="0" w:firstLine="0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aliases w:val="标题 5 Char Char,H5,h5,Second Subheading,dash,ds,dd,dash1,ds1,dd1,dash2,ds2,dd2,dash3,ds3,dd3,dash4,ds4,dd4,dash5,ds5,dd5,dash6,ds6,dd6,dash7,ds7,dd7,dash8,ds8,dd8,dash9,ds9,dd9,dash10,ds10,dd10,dash11,ds11,dd11,dash21,ds21,dd21,dash31,ds31,dd31,第四层条"/>
    <w:basedOn w:val="a6"/>
    <w:next w:val="a6"/>
    <w:qFormat/>
    <w:rsid w:val="006B475F"/>
    <w:pPr>
      <w:keepNext/>
      <w:keepLines/>
      <w:numPr>
        <w:ilvl w:val="4"/>
        <w:numId w:val="1"/>
      </w:numPr>
      <w:ind w:firstLineChars="0" w:firstLine="0"/>
      <w:outlineLvl w:val="4"/>
    </w:pPr>
    <w:rPr>
      <w:rFonts w:eastAsia="黑体"/>
      <w:b/>
      <w:bCs/>
      <w:sz w:val="28"/>
      <w:szCs w:val="28"/>
    </w:rPr>
  </w:style>
  <w:style w:type="paragraph" w:styleId="6">
    <w:name w:val="heading 6"/>
    <w:aliases w:val="H6,h6,Third Subheading,PIM 6,第五层条,BOD 4,Bullet (Single Lines),L6,heading 6,Heading6,Bullet list,h61,heading 61,1.1.1.1.1.1标题 6,正文六级标题,Legal Level 1.,Figure label,l6,hsm,cnp,Caption number (page-wide),list 6,Figure label1,h62,l61,hsm1,cnp1,标题 6(ALT+"/>
    <w:basedOn w:val="a6"/>
    <w:next w:val="a6"/>
    <w:qFormat/>
    <w:rsid w:val="006B475F"/>
    <w:pPr>
      <w:keepNext/>
      <w:keepLines/>
      <w:numPr>
        <w:ilvl w:val="5"/>
        <w:numId w:val="1"/>
      </w:numPr>
      <w:ind w:firstLineChars="0" w:firstLine="0"/>
      <w:outlineLvl w:val="5"/>
    </w:pPr>
    <w:rPr>
      <w:rFonts w:ascii="Arial" w:eastAsia="黑体" w:hAnsi="Arial"/>
      <w:b/>
      <w:bCs/>
      <w:sz w:val="28"/>
    </w:rPr>
  </w:style>
  <w:style w:type="paragraph" w:styleId="7">
    <w:name w:val="heading 7"/>
    <w:aliases w:val="PIM 7,（1）,L7,st,letter list,不用,项标题(1),H TIMES1,1.1.1.1.1.1.1标题 7,h7,SDL title,正文七级标题,Legal Level 1.1.,sdf,H7,L71,H71,PIM 71,不用1,sdf1,letter list1,1.标题 6,◎,Level 1.1,h71,st1,SDL title1,h72,st2,SDL title2,h73,st3,SDL title3,h74,st4,SDL title4,h75,st5"/>
    <w:basedOn w:val="a6"/>
    <w:next w:val="a6"/>
    <w:qFormat/>
    <w:rsid w:val="006B475F"/>
    <w:pPr>
      <w:keepNext/>
      <w:keepLines/>
      <w:numPr>
        <w:ilvl w:val="6"/>
        <w:numId w:val="1"/>
      </w:numPr>
      <w:ind w:firstLineChars="0" w:firstLine="0"/>
      <w:outlineLvl w:val="6"/>
    </w:pPr>
    <w:rPr>
      <w:rFonts w:eastAsia="黑体"/>
      <w:b/>
      <w:bCs/>
      <w:sz w:val="28"/>
    </w:rPr>
  </w:style>
  <w:style w:type="paragraph" w:styleId="8">
    <w:name w:val="heading 8"/>
    <w:aliases w:val="注意框体"/>
    <w:basedOn w:val="a6"/>
    <w:next w:val="a7"/>
    <w:link w:val="8Char"/>
    <w:qFormat/>
    <w:rsid w:val="007B3B5C"/>
    <w:pPr>
      <w:keepNext/>
      <w:tabs>
        <w:tab w:val="num" w:pos="1440"/>
      </w:tabs>
      <w:spacing w:before="0" w:line="400" w:lineRule="exact"/>
      <w:ind w:left="1440" w:firstLineChars="0" w:hanging="1440"/>
      <w:outlineLvl w:val="7"/>
    </w:pPr>
    <w:rPr>
      <w:rFonts w:ascii="宋体" w:hAnsi="宋体"/>
      <w:b/>
      <w:color w:val="FF0000"/>
    </w:rPr>
  </w:style>
  <w:style w:type="paragraph" w:styleId="9">
    <w:name w:val="heading 9"/>
    <w:aliases w:val="PIM 9"/>
    <w:basedOn w:val="a6"/>
    <w:next w:val="a6"/>
    <w:link w:val="9Char"/>
    <w:qFormat/>
    <w:rsid w:val="007B3B5C"/>
    <w:pPr>
      <w:keepNext/>
      <w:keepLines/>
      <w:tabs>
        <w:tab w:val="num" w:pos="1584"/>
      </w:tabs>
      <w:spacing w:before="240" w:after="64" w:line="320" w:lineRule="auto"/>
      <w:ind w:left="1584" w:firstLineChars="0" w:hanging="1584"/>
      <w:outlineLvl w:val="8"/>
    </w:pPr>
    <w:rPr>
      <w:rFonts w:ascii="Arial" w:eastAsia="黑体" w:hAnsi="Arial"/>
      <w:szCs w:val="21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customStyle="1" w:styleId="21">
    <w:name w:val="样式 首行缩进:  2 字符"/>
    <w:basedOn w:val="a6"/>
    <w:autoRedefine/>
    <w:rsid w:val="006D4820"/>
    <w:pPr>
      <w:ind w:firstLine="480"/>
    </w:pPr>
    <w:rPr>
      <w:rFonts w:cs="宋体"/>
      <w:szCs w:val="20"/>
    </w:rPr>
  </w:style>
  <w:style w:type="paragraph" w:customStyle="1" w:styleId="210">
    <w:name w:val="样式 首行缩进:  2 字符1"/>
    <w:basedOn w:val="a6"/>
    <w:rsid w:val="006D4820"/>
    <w:pPr>
      <w:ind w:firstLine="480"/>
    </w:pPr>
    <w:rPr>
      <w:rFonts w:cs="宋体"/>
      <w:szCs w:val="20"/>
    </w:rPr>
  </w:style>
  <w:style w:type="paragraph" w:customStyle="1" w:styleId="22">
    <w:name w:val="样式 首行缩进:  2 字符2"/>
    <w:basedOn w:val="a6"/>
    <w:rsid w:val="00A715C2"/>
    <w:pPr>
      <w:ind w:firstLine="480"/>
    </w:pPr>
    <w:rPr>
      <w:rFonts w:cs="宋体"/>
      <w:szCs w:val="20"/>
    </w:rPr>
  </w:style>
  <w:style w:type="paragraph" w:customStyle="1" w:styleId="23">
    <w:name w:val="样式 首行缩进:  2 字符3"/>
    <w:basedOn w:val="a6"/>
    <w:rsid w:val="0037097D"/>
    <w:pPr>
      <w:ind w:firstLine="480"/>
    </w:pPr>
    <w:rPr>
      <w:rFonts w:cs="宋体"/>
      <w:szCs w:val="20"/>
    </w:rPr>
  </w:style>
  <w:style w:type="paragraph" w:styleId="ab">
    <w:name w:val="Document Map"/>
    <w:basedOn w:val="a6"/>
    <w:link w:val="Char"/>
    <w:rsid w:val="005B2052"/>
    <w:pPr>
      <w:shd w:val="clear" w:color="auto" w:fill="000080"/>
    </w:pPr>
  </w:style>
  <w:style w:type="paragraph" w:customStyle="1" w:styleId="24">
    <w:name w:val="样式 首行缩进:  2 字符4"/>
    <w:basedOn w:val="a6"/>
    <w:rsid w:val="005B2052"/>
    <w:pPr>
      <w:ind w:firstLine="480"/>
    </w:pPr>
    <w:rPr>
      <w:rFonts w:cs="宋体"/>
      <w:szCs w:val="20"/>
    </w:rPr>
  </w:style>
  <w:style w:type="paragraph" w:customStyle="1" w:styleId="25">
    <w:name w:val="样式 首行缩进:  2 字符5"/>
    <w:basedOn w:val="a6"/>
    <w:link w:val="25Char"/>
    <w:rsid w:val="00800359"/>
    <w:pPr>
      <w:ind w:firstLine="480"/>
    </w:pPr>
    <w:rPr>
      <w:rFonts w:cs="宋体"/>
      <w:szCs w:val="20"/>
    </w:rPr>
  </w:style>
  <w:style w:type="paragraph" w:customStyle="1" w:styleId="ac">
    <w:name w:val="段"/>
    <w:link w:val="Char0"/>
    <w:rsid w:val="005F593C"/>
    <w:pPr>
      <w:autoSpaceDE w:val="0"/>
      <w:autoSpaceDN w:val="0"/>
      <w:ind w:firstLineChars="200" w:firstLine="200"/>
      <w:jc w:val="both"/>
    </w:pPr>
    <w:rPr>
      <w:rFonts w:ascii="宋体"/>
      <w:noProof/>
      <w:sz w:val="21"/>
    </w:rPr>
  </w:style>
  <w:style w:type="character" w:customStyle="1" w:styleId="Char0">
    <w:name w:val="段 Char"/>
    <w:basedOn w:val="a8"/>
    <w:link w:val="ac"/>
    <w:rsid w:val="005F593C"/>
    <w:rPr>
      <w:rFonts w:ascii="宋体"/>
      <w:noProof/>
      <w:sz w:val="21"/>
      <w:lang w:val="en-US" w:eastAsia="zh-CN" w:bidi="ar-SA"/>
    </w:rPr>
  </w:style>
  <w:style w:type="paragraph" w:customStyle="1" w:styleId="220">
    <w:name w:val="样式 首行缩进:  2 字符 行距: 2 倍行距"/>
    <w:basedOn w:val="a6"/>
    <w:rsid w:val="00B91F0D"/>
    <w:pPr>
      <w:spacing w:before="0"/>
    </w:pPr>
    <w:rPr>
      <w:rFonts w:cs="宋体"/>
      <w:szCs w:val="20"/>
    </w:rPr>
  </w:style>
  <w:style w:type="paragraph" w:customStyle="1" w:styleId="Char1">
    <w:name w:val="Char1"/>
    <w:basedOn w:val="a6"/>
    <w:autoRedefine/>
    <w:rsid w:val="00B91F0D"/>
    <w:pPr>
      <w:widowControl/>
      <w:adjustRightInd w:val="0"/>
      <w:snapToGrid w:val="0"/>
      <w:spacing w:beforeLines="25" w:afterLines="25" w:line="240" w:lineRule="exact"/>
      <w:ind w:firstLineChars="192" w:firstLine="403"/>
      <w:jc w:val="center"/>
    </w:pPr>
    <w:rPr>
      <w:rFonts w:ascii="宋体" w:hAnsi="宋体"/>
      <w:kern w:val="0"/>
      <w:sz w:val="21"/>
      <w:szCs w:val="21"/>
    </w:rPr>
  </w:style>
  <w:style w:type="paragraph" w:customStyle="1" w:styleId="ad">
    <w:name w:val="表标题"/>
    <w:basedOn w:val="a6"/>
    <w:rsid w:val="00B91F0D"/>
    <w:pPr>
      <w:spacing w:before="0"/>
      <w:ind w:firstLineChars="0" w:firstLine="0"/>
      <w:jc w:val="center"/>
    </w:pPr>
    <w:rPr>
      <w:rFonts w:ascii="宋体" w:hAnsi="宋体"/>
      <w:sz w:val="21"/>
    </w:rPr>
  </w:style>
  <w:style w:type="paragraph" w:styleId="ae">
    <w:name w:val="header"/>
    <w:aliases w:val="headerU"/>
    <w:basedOn w:val="a6"/>
    <w:link w:val="Char2"/>
    <w:uiPriority w:val="99"/>
    <w:rsid w:val="008B4D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2">
    <w:name w:val="页眉 Char"/>
    <w:aliases w:val="headerU Char"/>
    <w:basedOn w:val="a8"/>
    <w:link w:val="ae"/>
    <w:uiPriority w:val="99"/>
    <w:rsid w:val="008B4D74"/>
    <w:rPr>
      <w:kern w:val="2"/>
      <w:sz w:val="18"/>
      <w:szCs w:val="18"/>
    </w:rPr>
  </w:style>
  <w:style w:type="paragraph" w:styleId="af">
    <w:name w:val="footer"/>
    <w:basedOn w:val="a6"/>
    <w:link w:val="Char3"/>
    <w:uiPriority w:val="99"/>
    <w:rsid w:val="008B4D74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3">
    <w:name w:val="页脚 Char"/>
    <w:basedOn w:val="a8"/>
    <w:link w:val="af"/>
    <w:uiPriority w:val="99"/>
    <w:rsid w:val="008B4D74"/>
    <w:rPr>
      <w:kern w:val="2"/>
      <w:sz w:val="18"/>
      <w:szCs w:val="18"/>
    </w:rPr>
  </w:style>
  <w:style w:type="paragraph" w:customStyle="1" w:styleId="ty">
    <w:name w:val="正文标准样式ty"/>
    <w:basedOn w:val="a6"/>
    <w:link w:val="tyChar2"/>
    <w:rsid w:val="00DD10AD"/>
    <w:pPr>
      <w:spacing w:before="0"/>
      <w:ind w:firstLine="480"/>
    </w:pPr>
    <w:rPr>
      <w:rFonts w:cs="宋体"/>
      <w:szCs w:val="20"/>
    </w:rPr>
  </w:style>
  <w:style w:type="character" w:customStyle="1" w:styleId="tyChar2">
    <w:name w:val="正文标准样式ty Char2"/>
    <w:basedOn w:val="a8"/>
    <w:link w:val="ty"/>
    <w:rsid w:val="00DD10AD"/>
    <w:rPr>
      <w:rFonts w:cs="宋体"/>
      <w:kern w:val="2"/>
      <w:sz w:val="24"/>
    </w:rPr>
  </w:style>
  <w:style w:type="paragraph" w:customStyle="1" w:styleId="tyChar">
    <w:name w:val="正文标准样式ty Char"/>
    <w:aliases w:val="默认段落字体1"/>
    <w:basedOn w:val="a6"/>
    <w:rsid w:val="00DD10AD"/>
    <w:pPr>
      <w:spacing w:before="0"/>
      <w:ind w:firstLine="480"/>
    </w:pPr>
    <w:rPr>
      <w:rFonts w:cs="宋体"/>
      <w:szCs w:val="20"/>
    </w:rPr>
  </w:style>
  <w:style w:type="paragraph" w:styleId="af0">
    <w:name w:val="Body Text"/>
    <w:basedOn w:val="a6"/>
    <w:link w:val="Char4"/>
    <w:rsid w:val="00A34215"/>
    <w:pPr>
      <w:spacing w:after="120"/>
    </w:pPr>
  </w:style>
  <w:style w:type="character" w:customStyle="1" w:styleId="Char4">
    <w:name w:val="正文文本 Char"/>
    <w:basedOn w:val="a8"/>
    <w:link w:val="af0"/>
    <w:rsid w:val="00A34215"/>
    <w:rPr>
      <w:kern w:val="2"/>
      <w:sz w:val="24"/>
      <w:szCs w:val="24"/>
    </w:rPr>
  </w:style>
  <w:style w:type="paragraph" w:styleId="af1">
    <w:name w:val="Body Text First Indent"/>
    <w:basedOn w:val="af0"/>
    <w:link w:val="Char5"/>
    <w:rsid w:val="00A34215"/>
    <w:pPr>
      <w:spacing w:before="0" w:line="240" w:lineRule="auto"/>
      <w:ind w:firstLineChars="100" w:firstLine="420"/>
    </w:pPr>
    <w:rPr>
      <w:rFonts w:ascii="仿宋_GB2312" w:eastAsia="仿宋_GB2312" w:hAnsi="宋体"/>
      <w:sz w:val="30"/>
    </w:rPr>
  </w:style>
  <w:style w:type="character" w:customStyle="1" w:styleId="Char5">
    <w:name w:val="正文首行缩进 Char"/>
    <w:basedOn w:val="Char4"/>
    <w:link w:val="af1"/>
    <w:rsid w:val="00A34215"/>
    <w:rPr>
      <w:rFonts w:ascii="仿宋_GB2312" w:eastAsia="仿宋_GB2312" w:hAnsi="宋体"/>
      <w:sz w:val="30"/>
    </w:rPr>
  </w:style>
  <w:style w:type="paragraph" w:styleId="af2">
    <w:name w:val="List Paragraph"/>
    <w:basedOn w:val="a6"/>
    <w:qFormat/>
    <w:rsid w:val="00D17F42"/>
    <w:pPr>
      <w:ind w:firstLine="420"/>
    </w:pPr>
  </w:style>
  <w:style w:type="paragraph" w:styleId="af3">
    <w:name w:val="Normal (Web)"/>
    <w:basedOn w:val="a6"/>
    <w:uiPriority w:val="99"/>
    <w:unhideWhenUsed/>
    <w:rsid w:val="00A05D74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paragraph" w:customStyle="1" w:styleId="a">
    <w:name w:val="前言、引言标题"/>
    <w:next w:val="a6"/>
    <w:rsid w:val="00AC6817"/>
    <w:pPr>
      <w:numPr>
        <w:numId w:val="2"/>
      </w:numPr>
      <w:shd w:val="clear" w:color="FFFFFF" w:fill="FFFFFF"/>
      <w:spacing w:before="640" w:after="560"/>
      <w:jc w:val="center"/>
      <w:outlineLvl w:val="0"/>
    </w:pPr>
    <w:rPr>
      <w:rFonts w:ascii="黑体" w:eastAsia="黑体"/>
      <w:sz w:val="32"/>
    </w:rPr>
  </w:style>
  <w:style w:type="paragraph" w:customStyle="1" w:styleId="a0">
    <w:name w:val="章标题"/>
    <w:next w:val="ac"/>
    <w:rsid w:val="00AC6817"/>
    <w:pPr>
      <w:numPr>
        <w:ilvl w:val="1"/>
        <w:numId w:val="2"/>
      </w:numPr>
      <w:spacing w:before="50" w:after="50"/>
      <w:jc w:val="both"/>
      <w:outlineLvl w:val="1"/>
    </w:pPr>
    <w:rPr>
      <w:rFonts w:ascii="黑体" w:eastAsia="黑体"/>
      <w:sz w:val="21"/>
    </w:rPr>
  </w:style>
  <w:style w:type="paragraph" w:customStyle="1" w:styleId="a1">
    <w:name w:val="一级条标题"/>
    <w:basedOn w:val="a0"/>
    <w:next w:val="ac"/>
    <w:rsid w:val="00AC6817"/>
    <w:pPr>
      <w:numPr>
        <w:ilvl w:val="2"/>
      </w:numPr>
      <w:spacing w:before="0" w:after="0"/>
      <w:outlineLvl w:val="2"/>
    </w:pPr>
  </w:style>
  <w:style w:type="paragraph" w:customStyle="1" w:styleId="a2">
    <w:name w:val="二级条标题"/>
    <w:basedOn w:val="a1"/>
    <w:next w:val="ac"/>
    <w:rsid w:val="00AC6817"/>
    <w:pPr>
      <w:numPr>
        <w:ilvl w:val="3"/>
      </w:numPr>
      <w:outlineLvl w:val="3"/>
    </w:pPr>
  </w:style>
  <w:style w:type="paragraph" w:customStyle="1" w:styleId="a3">
    <w:name w:val="三级条标题"/>
    <w:basedOn w:val="a2"/>
    <w:next w:val="ac"/>
    <w:rsid w:val="00AC6817"/>
    <w:pPr>
      <w:numPr>
        <w:ilvl w:val="4"/>
      </w:numPr>
      <w:outlineLvl w:val="4"/>
    </w:pPr>
  </w:style>
  <w:style w:type="paragraph" w:customStyle="1" w:styleId="a4">
    <w:name w:val="四级条标题"/>
    <w:basedOn w:val="a3"/>
    <w:next w:val="ac"/>
    <w:rsid w:val="00AC6817"/>
    <w:pPr>
      <w:numPr>
        <w:ilvl w:val="5"/>
      </w:numPr>
      <w:outlineLvl w:val="5"/>
    </w:pPr>
  </w:style>
  <w:style w:type="paragraph" w:customStyle="1" w:styleId="a5">
    <w:name w:val="五级条标题"/>
    <w:basedOn w:val="a4"/>
    <w:next w:val="ac"/>
    <w:rsid w:val="00AC6817"/>
    <w:pPr>
      <w:numPr>
        <w:ilvl w:val="6"/>
      </w:numPr>
      <w:outlineLvl w:val="6"/>
    </w:pPr>
  </w:style>
  <w:style w:type="paragraph" w:customStyle="1" w:styleId="26">
    <w:name w:val="正文（首行缩进2字符）"/>
    <w:basedOn w:val="a6"/>
    <w:link w:val="2Char0"/>
    <w:rsid w:val="0051667D"/>
    <w:pPr>
      <w:spacing w:before="0"/>
      <w:ind w:firstLine="480"/>
    </w:pPr>
  </w:style>
  <w:style w:type="character" w:styleId="HTML">
    <w:name w:val="HTML Acronym"/>
    <w:basedOn w:val="a8"/>
    <w:rsid w:val="00570A2C"/>
  </w:style>
  <w:style w:type="paragraph" w:customStyle="1" w:styleId="CharCharChar">
    <w:name w:val="Char Char Char"/>
    <w:basedOn w:val="a6"/>
    <w:rsid w:val="00BD64F8"/>
    <w:pPr>
      <w:widowControl/>
      <w:spacing w:before="0" w:after="160" w:line="240" w:lineRule="exact"/>
      <w:ind w:firstLineChars="0" w:firstLine="0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styleId="30">
    <w:name w:val="Body Text Indent 3"/>
    <w:basedOn w:val="a6"/>
    <w:link w:val="3Char0"/>
    <w:rsid w:val="007B3B5C"/>
    <w:pPr>
      <w:spacing w:after="120"/>
      <w:ind w:leftChars="200" w:left="420"/>
    </w:pPr>
    <w:rPr>
      <w:sz w:val="16"/>
      <w:szCs w:val="16"/>
    </w:rPr>
  </w:style>
  <w:style w:type="character" w:customStyle="1" w:styleId="3Char0">
    <w:name w:val="正文文本缩进 3 Char"/>
    <w:basedOn w:val="a8"/>
    <w:link w:val="30"/>
    <w:rsid w:val="007B3B5C"/>
    <w:rPr>
      <w:kern w:val="2"/>
      <w:sz w:val="16"/>
      <w:szCs w:val="16"/>
    </w:rPr>
  </w:style>
  <w:style w:type="character" w:customStyle="1" w:styleId="8Char">
    <w:name w:val="标题 8 Char"/>
    <w:aliases w:val="注意框体 Char"/>
    <w:basedOn w:val="a8"/>
    <w:link w:val="8"/>
    <w:rsid w:val="007B3B5C"/>
    <w:rPr>
      <w:rFonts w:ascii="宋体" w:hAnsi="宋体"/>
      <w:b/>
      <w:color w:val="FF0000"/>
      <w:kern w:val="2"/>
      <w:sz w:val="24"/>
      <w:szCs w:val="24"/>
    </w:rPr>
  </w:style>
  <w:style w:type="character" w:customStyle="1" w:styleId="9Char">
    <w:name w:val="标题 9 Char"/>
    <w:aliases w:val="PIM 9 Char"/>
    <w:basedOn w:val="a8"/>
    <w:link w:val="9"/>
    <w:rsid w:val="007B3B5C"/>
    <w:rPr>
      <w:rFonts w:ascii="Arial" w:eastAsia="黑体" w:hAnsi="Arial"/>
      <w:kern w:val="2"/>
      <w:sz w:val="24"/>
      <w:szCs w:val="21"/>
    </w:rPr>
  </w:style>
  <w:style w:type="paragraph" w:styleId="a7">
    <w:name w:val="Normal Indent"/>
    <w:aliases w:val="四号,特点,表正文,正文非缩进,正文不缩进,段1,特点 Char,ALT+Z,水上软件,正文（首行缩进两字）,缩进,标题4,正文缩进 Char,正文双线,正文缩进 Char1,正文缩进 Char Char,正文缩进 Char1 Char Char,正文缩进 Char Char Char Char,正文缩进 Char1 Char Char Char Char,正文（首行缩进两字） Char Char Char Char Char"/>
    <w:basedOn w:val="a6"/>
    <w:link w:val="Char20"/>
    <w:rsid w:val="007B3B5C"/>
    <w:pPr>
      <w:spacing w:before="0" w:line="240" w:lineRule="auto"/>
      <w:ind w:firstLineChars="0" w:firstLine="420"/>
    </w:pPr>
    <w:rPr>
      <w:sz w:val="21"/>
      <w:szCs w:val="20"/>
    </w:rPr>
  </w:style>
  <w:style w:type="paragraph" w:customStyle="1" w:styleId="20">
    <w:name w:val="样式2"/>
    <w:basedOn w:val="a6"/>
    <w:rsid w:val="007B3B5C"/>
    <w:pPr>
      <w:numPr>
        <w:numId w:val="3"/>
      </w:numPr>
      <w:spacing w:before="0" w:line="300" w:lineRule="auto"/>
      <w:ind w:firstLineChars="0" w:firstLine="0"/>
    </w:pPr>
    <w:rPr>
      <w:sz w:val="21"/>
      <w:szCs w:val="20"/>
    </w:rPr>
  </w:style>
  <w:style w:type="character" w:customStyle="1" w:styleId="Char20">
    <w:name w:val="正文缩进 Char2"/>
    <w:aliases w:val="四号 Char,特点 Char1,表正文 Char,正文非缩进 Char,正文不缩进 Char,段1 Char,特点 Char Char,ALT+Z Char,水上软件 Char,正文（首行缩进两字） Char,缩进 Char,标题4 Char,正文缩进 Char Char1,正文双线 Char,正文缩进 Char1 Char,正文缩进 Char Char Char,正文缩进 Char1 Char Char Char,正文缩进 Char Char Char Char Char"/>
    <w:basedOn w:val="a8"/>
    <w:link w:val="a7"/>
    <w:rsid w:val="00DC5ED5"/>
    <w:rPr>
      <w:kern w:val="2"/>
      <w:sz w:val="21"/>
    </w:rPr>
  </w:style>
  <w:style w:type="paragraph" w:styleId="31">
    <w:name w:val="List Number 3"/>
    <w:basedOn w:val="a6"/>
    <w:rsid w:val="00DC5ED5"/>
    <w:pPr>
      <w:tabs>
        <w:tab w:val="num" w:pos="432"/>
      </w:tabs>
      <w:spacing w:before="0"/>
      <w:ind w:left="432" w:firstLineChars="0" w:hanging="432"/>
    </w:pPr>
  </w:style>
  <w:style w:type="paragraph" w:customStyle="1" w:styleId="2CharChar">
    <w:name w:val="样式 首行缩进:  2 字符 Char Char"/>
    <w:basedOn w:val="a6"/>
    <w:rsid w:val="00DC5ED5"/>
    <w:pPr>
      <w:spacing w:before="0"/>
      <w:ind w:firstLine="480"/>
      <w:jc w:val="left"/>
    </w:pPr>
  </w:style>
  <w:style w:type="paragraph" w:customStyle="1" w:styleId="af4">
    <w:name w:val="投标文件 正文首行缩进"/>
    <w:basedOn w:val="27"/>
    <w:link w:val="Char6"/>
    <w:rsid w:val="00791321"/>
    <w:pPr>
      <w:spacing w:before="0" w:after="220"/>
      <w:ind w:leftChars="0" w:left="0" w:firstLine="200"/>
    </w:pPr>
    <w:rPr>
      <w:rFonts w:ascii="Arial" w:hAnsi="Arial"/>
      <w:sz w:val="21"/>
    </w:rPr>
  </w:style>
  <w:style w:type="character" w:customStyle="1" w:styleId="Char6">
    <w:name w:val="投标文件 正文首行缩进 Char"/>
    <w:basedOn w:val="a8"/>
    <w:link w:val="af4"/>
    <w:rsid w:val="00791321"/>
    <w:rPr>
      <w:rFonts w:ascii="Arial" w:hAnsi="Arial"/>
      <w:kern w:val="2"/>
      <w:sz w:val="21"/>
      <w:szCs w:val="24"/>
    </w:rPr>
  </w:style>
  <w:style w:type="paragraph" w:styleId="af5">
    <w:name w:val="Body Text Indent"/>
    <w:basedOn w:val="a6"/>
    <w:link w:val="Char7"/>
    <w:rsid w:val="00791321"/>
    <w:pPr>
      <w:spacing w:after="120"/>
      <w:ind w:leftChars="200" w:left="420"/>
    </w:pPr>
  </w:style>
  <w:style w:type="character" w:customStyle="1" w:styleId="Char7">
    <w:name w:val="正文文本缩进 Char"/>
    <w:basedOn w:val="a8"/>
    <w:link w:val="af5"/>
    <w:rsid w:val="00791321"/>
    <w:rPr>
      <w:kern w:val="2"/>
      <w:sz w:val="24"/>
      <w:szCs w:val="24"/>
    </w:rPr>
  </w:style>
  <w:style w:type="paragraph" w:styleId="27">
    <w:name w:val="Body Text First Indent 2"/>
    <w:basedOn w:val="af5"/>
    <w:link w:val="2Char1"/>
    <w:rsid w:val="00791321"/>
    <w:pPr>
      <w:ind w:firstLine="420"/>
    </w:pPr>
  </w:style>
  <w:style w:type="character" w:customStyle="1" w:styleId="2Char1">
    <w:name w:val="正文首行缩进 2 Char"/>
    <w:basedOn w:val="Char7"/>
    <w:link w:val="27"/>
    <w:rsid w:val="00791321"/>
  </w:style>
  <w:style w:type="paragraph" w:styleId="10">
    <w:name w:val="toc 1"/>
    <w:basedOn w:val="a6"/>
    <w:next w:val="a6"/>
    <w:autoRedefine/>
    <w:uiPriority w:val="39"/>
    <w:rsid w:val="002A7EFF"/>
    <w:pPr>
      <w:spacing w:after="120"/>
      <w:jc w:val="left"/>
    </w:pPr>
    <w:rPr>
      <w:rFonts w:ascii="Calibri" w:hAnsi="Calibri"/>
      <w:b/>
      <w:bCs/>
      <w:caps/>
      <w:sz w:val="20"/>
      <w:szCs w:val="20"/>
    </w:rPr>
  </w:style>
  <w:style w:type="paragraph" w:styleId="28">
    <w:name w:val="toc 2"/>
    <w:basedOn w:val="a6"/>
    <w:next w:val="a6"/>
    <w:autoRedefine/>
    <w:uiPriority w:val="39"/>
    <w:rsid w:val="002A7EFF"/>
    <w:pPr>
      <w:spacing w:before="0"/>
      <w:ind w:left="240"/>
      <w:jc w:val="left"/>
    </w:pPr>
    <w:rPr>
      <w:rFonts w:ascii="Calibri" w:hAnsi="Calibri"/>
      <w:smallCaps/>
      <w:sz w:val="20"/>
      <w:szCs w:val="20"/>
    </w:rPr>
  </w:style>
  <w:style w:type="paragraph" w:styleId="32">
    <w:name w:val="toc 3"/>
    <w:basedOn w:val="a6"/>
    <w:next w:val="a6"/>
    <w:autoRedefine/>
    <w:uiPriority w:val="39"/>
    <w:rsid w:val="002A7EFF"/>
    <w:pPr>
      <w:spacing w:before="0"/>
      <w:ind w:left="480"/>
      <w:jc w:val="left"/>
    </w:pPr>
    <w:rPr>
      <w:rFonts w:ascii="Calibri" w:hAnsi="Calibri"/>
      <w:i/>
      <w:iCs/>
      <w:sz w:val="20"/>
      <w:szCs w:val="20"/>
    </w:rPr>
  </w:style>
  <w:style w:type="paragraph" w:styleId="40">
    <w:name w:val="toc 4"/>
    <w:basedOn w:val="a6"/>
    <w:next w:val="a6"/>
    <w:autoRedefine/>
    <w:rsid w:val="002A7EFF"/>
    <w:pPr>
      <w:spacing w:before="0"/>
      <w:ind w:left="720"/>
      <w:jc w:val="left"/>
    </w:pPr>
    <w:rPr>
      <w:rFonts w:ascii="Calibri" w:hAnsi="Calibri"/>
      <w:sz w:val="18"/>
      <w:szCs w:val="18"/>
    </w:rPr>
  </w:style>
  <w:style w:type="paragraph" w:styleId="50">
    <w:name w:val="toc 5"/>
    <w:basedOn w:val="a6"/>
    <w:next w:val="a6"/>
    <w:autoRedefine/>
    <w:rsid w:val="002A7EFF"/>
    <w:pPr>
      <w:spacing w:before="0"/>
      <w:ind w:left="960"/>
      <w:jc w:val="left"/>
    </w:pPr>
    <w:rPr>
      <w:rFonts w:ascii="Calibri" w:hAnsi="Calibri"/>
      <w:sz w:val="18"/>
      <w:szCs w:val="18"/>
    </w:rPr>
  </w:style>
  <w:style w:type="paragraph" w:styleId="60">
    <w:name w:val="toc 6"/>
    <w:basedOn w:val="a6"/>
    <w:next w:val="a6"/>
    <w:autoRedefine/>
    <w:rsid w:val="002A7EFF"/>
    <w:pPr>
      <w:spacing w:before="0"/>
      <w:ind w:left="1200"/>
      <w:jc w:val="left"/>
    </w:pPr>
    <w:rPr>
      <w:rFonts w:ascii="Calibri" w:hAnsi="Calibri"/>
      <w:sz w:val="18"/>
      <w:szCs w:val="18"/>
    </w:rPr>
  </w:style>
  <w:style w:type="paragraph" w:styleId="70">
    <w:name w:val="toc 7"/>
    <w:basedOn w:val="a6"/>
    <w:next w:val="a6"/>
    <w:autoRedefine/>
    <w:rsid w:val="002A7EFF"/>
    <w:pPr>
      <w:spacing w:before="0"/>
      <w:ind w:left="1440"/>
      <w:jc w:val="left"/>
    </w:pPr>
    <w:rPr>
      <w:rFonts w:ascii="Calibri" w:hAnsi="Calibri"/>
      <w:sz w:val="18"/>
      <w:szCs w:val="18"/>
    </w:rPr>
  </w:style>
  <w:style w:type="paragraph" w:styleId="80">
    <w:name w:val="toc 8"/>
    <w:basedOn w:val="a6"/>
    <w:next w:val="a6"/>
    <w:autoRedefine/>
    <w:rsid w:val="002A7EFF"/>
    <w:pPr>
      <w:spacing w:before="0"/>
      <w:ind w:left="1680"/>
      <w:jc w:val="left"/>
    </w:pPr>
    <w:rPr>
      <w:rFonts w:ascii="Calibri" w:hAnsi="Calibri"/>
      <w:sz w:val="18"/>
      <w:szCs w:val="18"/>
    </w:rPr>
  </w:style>
  <w:style w:type="paragraph" w:styleId="90">
    <w:name w:val="toc 9"/>
    <w:basedOn w:val="a6"/>
    <w:next w:val="a6"/>
    <w:autoRedefine/>
    <w:rsid w:val="002A7EFF"/>
    <w:pPr>
      <w:spacing w:before="0"/>
      <w:ind w:left="1920"/>
      <w:jc w:val="left"/>
    </w:pPr>
    <w:rPr>
      <w:rFonts w:ascii="Calibri" w:hAnsi="Calibri"/>
      <w:sz w:val="18"/>
      <w:szCs w:val="18"/>
    </w:rPr>
  </w:style>
  <w:style w:type="character" w:styleId="af6">
    <w:name w:val="Hyperlink"/>
    <w:basedOn w:val="a8"/>
    <w:uiPriority w:val="99"/>
    <w:unhideWhenUsed/>
    <w:rsid w:val="009A5A14"/>
    <w:rPr>
      <w:color w:val="0000FF"/>
      <w:u w:val="single"/>
    </w:rPr>
  </w:style>
  <w:style w:type="character" w:customStyle="1" w:styleId="2Char0">
    <w:name w:val="正文（首行缩进2字符） Char"/>
    <w:basedOn w:val="a8"/>
    <w:link w:val="26"/>
    <w:rsid w:val="00C4535B"/>
    <w:rPr>
      <w:kern w:val="2"/>
      <w:sz w:val="24"/>
      <w:szCs w:val="24"/>
    </w:rPr>
  </w:style>
  <w:style w:type="paragraph" w:customStyle="1" w:styleId="Default">
    <w:name w:val="Default"/>
    <w:rsid w:val="005607EA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25Char">
    <w:name w:val="样式 首行缩进:  2 字符5 Char"/>
    <w:basedOn w:val="a8"/>
    <w:link w:val="25"/>
    <w:rsid w:val="004054B0"/>
    <w:rPr>
      <w:rFonts w:cs="宋体"/>
      <w:kern w:val="2"/>
      <w:sz w:val="24"/>
    </w:rPr>
  </w:style>
  <w:style w:type="character" w:styleId="af7">
    <w:name w:val="annotation reference"/>
    <w:basedOn w:val="a8"/>
    <w:rsid w:val="004B3C56"/>
    <w:rPr>
      <w:sz w:val="21"/>
      <w:szCs w:val="21"/>
    </w:rPr>
  </w:style>
  <w:style w:type="character" w:customStyle="1" w:styleId="Char8">
    <w:name w:val="批注文字 Char"/>
    <w:basedOn w:val="a8"/>
    <w:link w:val="af8"/>
    <w:rsid w:val="004B3C56"/>
    <w:rPr>
      <w:kern w:val="2"/>
      <w:sz w:val="21"/>
    </w:rPr>
  </w:style>
  <w:style w:type="paragraph" w:styleId="af8">
    <w:name w:val="annotation text"/>
    <w:basedOn w:val="a6"/>
    <w:link w:val="Char8"/>
    <w:rsid w:val="004B3C56"/>
    <w:pPr>
      <w:spacing w:before="0" w:line="240" w:lineRule="auto"/>
      <w:ind w:firstLineChars="0" w:firstLine="0"/>
      <w:jc w:val="left"/>
    </w:pPr>
    <w:rPr>
      <w:sz w:val="21"/>
      <w:szCs w:val="20"/>
    </w:rPr>
  </w:style>
  <w:style w:type="character" w:customStyle="1" w:styleId="Char10">
    <w:name w:val="批注文字 Char1"/>
    <w:basedOn w:val="a8"/>
    <w:link w:val="af8"/>
    <w:rsid w:val="004B3C56"/>
    <w:rPr>
      <w:kern w:val="2"/>
      <w:sz w:val="24"/>
      <w:szCs w:val="24"/>
    </w:rPr>
  </w:style>
  <w:style w:type="paragraph" w:styleId="af9">
    <w:name w:val="Balloon Text"/>
    <w:basedOn w:val="a6"/>
    <w:link w:val="Char9"/>
    <w:rsid w:val="004B3C56"/>
    <w:pPr>
      <w:spacing w:before="0" w:line="240" w:lineRule="auto"/>
    </w:pPr>
    <w:rPr>
      <w:sz w:val="18"/>
      <w:szCs w:val="18"/>
    </w:rPr>
  </w:style>
  <w:style w:type="character" w:customStyle="1" w:styleId="Char9">
    <w:name w:val="批注框文本 Char"/>
    <w:basedOn w:val="a8"/>
    <w:link w:val="af9"/>
    <w:rsid w:val="004B3C56"/>
    <w:rPr>
      <w:kern w:val="2"/>
      <w:sz w:val="18"/>
      <w:szCs w:val="18"/>
    </w:rPr>
  </w:style>
  <w:style w:type="character" w:styleId="afa">
    <w:name w:val="Strong"/>
    <w:basedOn w:val="a8"/>
    <w:qFormat/>
    <w:rsid w:val="0002100A"/>
    <w:rPr>
      <w:b/>
      <w:bCs/>
    </w:rPr>
  </w:style>
  <w:style w:type="paragraph" w:customStyle="1" w:styleId="SANGFOR11">
    <w:name w:val="SANGFOR_1_标题1"/>
    <w:basedOn w:val="1"/>
    <w:next w:val="SANGFOR6"/>
    <w:autoRedefine/>
    <w:rsid w:val="002336CE"/>
    <w:pPr>
      <w:numPr>
        <w:numId w:val="4"/>
      </w:numPr>
      <w:spacing w:beforeLines="150" w:afterLines="50"/>
      <w:jc w:val="both"/>
    </w:pPr>
    <w:rPr>
      <w:rFonts w:eastAsia="宋体"/>
      <w:b/>
      <w:sz w:val="32"/>
      <w:szCs w:val="32"/>
    </w:rPr>
  </w:style>
  <w:style w:type="paragraph" w:customStyle="1" w:styleId="SANGFOR6">
    <w:name w:val="SANGFOR_6_正文"/>
    <w:basedOn w:val="a6"/>
    <w:link w:val="SANGFOR6Char"/>
    <w:autoRedefine/>
    <w:rsid w:val="002336CE"/>
    <w:pPr>
      <w:spacing w:before="0"/>
      <w:ind w:firstLineChars="0" w:firstLine="420"/>
    </w:pPr>
    <w:rPr>
      <w:sz w:val="21"/>
    </w:rPr>
  </w:style>
  <w:style w:type="character" w:customStyle="1" w:styleId="SANGFOR6Char">
    <w:name w:val="SANGFOR_6_正文 Char"/>
    <w:basedOn w:val="a8"/>
    <w:link w:val="SANGFOR6"/>
    <w:rsid w:val="002336CE"/>
    <w:rPr>
      <w:kern w:val="2"/>
      <w:sz w:val="21"/>
      <w:szCs w:val="24"/>
    </w:rPr>
  </w:style>
  <w:style w:type="paragraph" w:customStyle="1" w:styleId="SANGFOR22">
    <w:name w:val="SANGFOR_2_标题2"/>
    <w:basedOn w:val="2"/>
    <w:next w:val="SANGFOR6"/>
    <w:autoRedefine/>
    <w:rsid w:val="002336CE"/>
    <w:pPr>
      <w:numPr>
        <w:numId w:val="4"/>
      </w:numPr>
      <w:spacing w:beforeLines="50" w:afterLines="50" w:line="240" w:lineRule="auto"/>
    </w:pPr>
    <w:rPr>
      <w:rFonts w:eastAsia="宋体"/>
    </w:rPr>
  </w:style>
  <w:style w:type="paragraph" w:customStyle="1" w:styleId="SANGFOR33">
    <w:name w:val="SANGFOR_3_标题3"/>
    <w:basedOn w:val="3"/>
    <w:next w:val="SANGFOR6"/>
    <w:autoRedefine/>
    <w:rsid w:val="002336CE"/>
    <w:pPr>
      <w:numPr>
        <w:numId w:val="4"/>
      </w:numPr>
      <w:spacing w:beforeLines="50" w:afterLines="50" w:line="240" w:lineRule="auto"/>
    </w:pPr>
    <w:rPr>
      <w:rFonts w:eastAsia="宋体"/>
      <w:sz w:val="28"/>
      <w:szCs w:val="28"/>
    </w:rPr>
  </w:style>
  <w:style w:type="paragraph" w:customStyle="1" w:styleId="SANGFOR44">
    <w:name w:val="SANGFOR_4_标题4"/>
    <w:basedOn w:val="4"/>
    <w:next w:val="SANGFOR6"/>
    <w:autoRedefine/>
    <w:rsid w:val="002336CE"/>
    <w:pPr>
      <w:numPr>
        <w:numId w:val="4"/>
      </w:numPr>
      <w:spacing w:beforeLines="50" w:afterLines="50" w:line="240" w:lineRule="auto"/>
    </w:pPr>
    <w:rPr>
      <w:rFonts w:ascii="Times New Roman" w:eastAsia="宋体" w:hAnsi="Times New Roman"/>
      <w:sz w:val="24"/>
      <w:szCs w:val="24"/>
    </w:rPr>
  </w:style>
  <w:style w:type="paragraph" w:customStyle="1" w:styleId="SANGFOR55">
    <w:name w:val="SANGFOR_5_标题5"/>
    <w:basedOn w:val="5"/>
    <w:next w:val="SANGFOR6"/>
    <w:autoRedefine/>
    <w:rsid w:val="002336CE"/>
    <w:pPr>
      <w:numPr>
        <w:numId w:val="4"/>
      </w:numPr>
      <w:spacing w:beforeLines="50" w:afterLines="50"/>
    </w:pPr>
    <w:rPr>
      <w:rFonts w:eastAsia="宋体"/>
      <w:sz w:val="21"/>
      <w:szCs w:val="21"/>
    </w:rPr>
  </w:style>
  <w:style w:type="paragraph" w:customStyle="1" w:styleId="SANGFOR7">
    <w:name w:val="SANGFOR_7_图表标注"/>
    <w:basedOn w:val="a6"/>
    <w:next w:val="SANGFOR6"/>
    <w:link w:val="SANGFOR7Char"/>
    <w:autoRedefine/>
    <w:rsid w:val="002336CE"/>
    <w:pPr>
      <w:spacing w:beforeLines="50" w:afterLines="50" w:line="240" w:lineRule="auto"/>
      <w:ind w:firstLineChars="0" w:firstLine="0"/>
      <w:jc w:val="center"/>
    </w:pPr>
    <w:rPr>
      <w:rFonts w:eastAsia="楷体_GB2312"/>
      <w:sz w:val="21"/>
      <w:szCs w:val="18"/>
    </w:rPr>
  </w:style>
  <w:style w:type="character" w:customStyle="1" w:styleId="SANGFOR7Char">
    <w:name w:val="SANGFOR_7_图表标注 Char"/>
    <w:basedOn w:val="a8"/>
    <w:link w:val="SANGFOR7"/>
    <w:rsid w:val="002336CE"/>
    <w:rPr>
      <w:rFonts w:eastAsia="楷体_GB2312"/>
      <w:kern w:val="2"/>
      <w:sz w:val="21"/>
      <w:szCs w:val="18"/>
    </w:rPr>
  </w:style>
  <w:style w:type="paragraph" w:customStyle="1" w:styleId="SANGFOR60">
    <w:name w:val="样式 SANGFOR_6_正文 +"/>
    <w:basedOn w:val="SANGFOR6"/>
    <w:link w:val="SANGFOR6Char0"/>
    <w:rsid w:val="002336CE"/>
    <w:pPr>
      <w:ind w:firstLineChars="200" w:firstLine="200"/>
    </w:pPr>
    <w:rPr>
      <w:kern w:val="0"/>
    </w:rPr>
  </w:style>
  <w:style w:type="character" w:customStyle="1" w:styleId="SANGFOR6Char0">
    <w:name w:val="样式 SANGFOR_6_正文 + Char"/>
    <w:basedOn w:val="SANGFOR6Char"/>
    <w:link w:val="SANGFOR60"/>
    <w:rsid w:val="002336CE"/>
  </w:style>
  <w:style w:type="paragraph" w:customStyle="1" w:styleId="SANGFOR61">
    <w:name w:val="样式 SANGFOR_6_正文 +1"/>
    <w:basedOn w:val="SANGFOR6"/>
    <w:link w:val="SANGFOR61Char"/>
    <w:rsid w:val="002336CE"/>
    <w:pPr>
      <w:ind w:firstLineChars="200" w:firstLine="200"/>
    </w:pPr>
    <w:rPr>
      <w:kern w:val="0"/>
    </w:rPr>
  </w:style>
  <w:style w:type="character" w:customStyle="1" w:styleId="SANGFOR61Char">
    <w:name w:val="样式 SANGFOR_6_正文 +1 Char"/>
    <w:basedOn w:val="SANGFOR6Char"/>
    <w:link w:val="SANGFOR61"/>
    <w:rsid w:val="002336CE"/>
  </w:style>
  <w:style w:type="character" w:customStyle="1" w:styleId="3Char">
    <w:name w:val="标题 3 Char"/>
    <w:aliases w:val="h3 Char,Bold Head Char,bh Char,H3 Char,sect1.2.3 Char,3rd level Char,3 Char,1.1.1 Char,BOD 0 Char,Heading Three Char,level_3 Char,PIM 3 Char,Level 3 Head Char,Heading 3 - old Char,sect1.2.31 Char,sect1.2.32 Char,sect1.2.311 Char,l3 Char"/>
    <w:basedOn w:val="a8"/>
    <w:link w:val="3"/>
    <w:rsid w:val="00E04DCD"/>
    <w:rPr>
      <w:rFonts w:eastAsia="黑体"/>
      <w:b/>
      <w:bCs/>
      <w:kern w:val="2"/>
      <w:sz w:val="32"/>
      <w:szCs w:val="32"/>
    </w:rPr>
  </w:style>
  <w:style w:type="character" w:styleId="afb">
    <w:name w:val="line number"/>
    <w:basedOn w:val="a8"/>
    <w:rsid w:val="008773B4"/>
  </w:style>
  <w:style w:type="character" w:styleId="afc">
    <w:name w:val="page number"/>
    <w:basedOn w:val="a8"/>
    <w:rsid w:val="00C8632F"/>
  </w:style>
  <w:style w:type="character" w:customStyle="1" w:styleId="2Char">
    <w:name w:val="标题 2 Char"/>
    <w:aliases w:val="第一章 标题 2 Char,Heading 2 Hidden Char,Heading 2 CCBS Char,heading 2 Char,H2 Char,h2 Char,sect 1.2 Char,DO NOT USE_h2 Char,chn Char,Chapter Number/Appendix Letter Char,Underrubrik1 Char,prop2 Char,2nd level Char,Titre2 Char,l2 Char,2 Char,A Char"/>
    <w:basedOn w:val="a8"/>
    <w:link w:val="2"/>
    <w:rsid w:val="0048511D"/>
    <w:rPr>
      <w:rFonts w:eastAsia="黑体"/>
      <w:b/>
      <w:bCs/>
      <w:kern w:val="2"/>
      <w:sz w:val="30"/>
      <w:szCs w:val="30"/>
    </w:rPr>
  </w:style>
  <w:style w:type="character" w:customStyle="1" w:styleId="4Char">
    <w:name w:val="标题 4 Char"/>
    <w:aliases w:val="bullet Char,bl Char,bb Char,H4 Char,Ref Heading 1 Char,rh1 Char,Heading sql Char,sect 1.2.3.4 Char,h4 Char,PIM 4 Char,Heading Four Char,1.1.1.1 Heading 4 Char,h41 Char,h42 Char,h43 Char,h411 Char,h44 Char,h412 Char,h45 Char,h413 Char,h46 Char"/>
    <w:basedOn w:val="a8"/>
    <w:link w:val="4"/>
    <w:rsid w:val="00C8632F"/>
    <w:rPr>
      <w:rFonts w:ascii="Arial" w:eastAsia="黑体" w:hAnsi="Arial"/>
      <w:b/>
      <w:bCs/>
      <w:kern w:val="2"/>
      <w:sz w:val="28"/>
      <w:szCs w:val="28"/>
    </w:rPr>
  </w:style>
  <w:style w:type="character" w:customStyle="1" w:styleId="1CharChar">
    <w:name w:val="第1层正文 Char Char"/>
    <w:basedOn w:val="a8"/>
    <w:link w:val="11"/>
    <w:rsid w:val="00C8632F"/>
    <w:rPr>
      <w:kern w:val="2"/>
      <w:sz w:val="21"/>
      <w:szCs w:val="24"/>
    </w:rPr>
  </w:style>
  <w:style w:type="character" w:customStyle="1" w:styleId="CharChar">
    <w:name w:val="标题二 Char Char"/>
    <w:basedOn w:val="a8"/>
    <w:link w:val="afd"/>
    <w:rsid w:val="00C8632F"/>
    <w:rPr>
      <w:rFonts w:ascii="Cambria" w:hAnsi="Cambria"/>
      <w:b/>
      <w:bCs/>
      <w:kern w:val="2"/>
      <w:sz w:val="24"/>
      <w:szCs w:val="32"/>
    </w:rPr>
  </w:style>
  <w:style w:type="character" w:customStyle="1" w:styleId="CharChar0">
    <w:name w:val="标题三 Char Char"/>
    <w:basedOn w:val="a8"/>
    <w:link w:val="afe"/>
    <w:rsid w:val="00C8632F"/>
    <w:rPr>
      <w:b/>
      <w:bCs/>
      <w:kern w:val="2"/>
      <w:sz w:val="21"/>
      <w:szCs w:val="32"/>
    </w:rPr>
  </w:style>
  <w:style w:type="character" w:customStyle="1" w:styleId="CharChar1">
    <w:name w:val="标题一 Char Char"/>
    <w:basedOn w:val="a8"/>
    <w:link w:val="aff"/>
    <w:rsid w:val="00C8632F"/>
    <w:rPr>
      <w:rFonts w:eastAsia="黑体"/>
      <w:b/>
      <w:bCs/>
      <w:kern w:val="44"/>
      <w:sz w:val="28"/>
      <w:szCs w:val="44"/>
    </w:rPr>
  </w:style>
  <w:style w:type="character" w:customStyle="1" w:styleId="HTMLChar">
    <w:name w:val="HTML 预设格式 Char"/>
    <w:basedOn w:val="a8"/>
    <w:link w:val="HTML0"/>
    <w:rsid w:val="00C8632F"/>
    <w:rPr>
      <w:rFonts w:ascii="Courier New" w:hAnsi="Courier New" w:cs="Courier New"/>
      <w:color w:val="000000"/>
      <w:sz w:val="24"/>
      <w:szCs w:val="24"/>
      <w:shd w:val="clear" w:color="auto" w:fill="DDDDDD"/>
    </w:rPr>
  </w:style>
  <w:style w:type="character" w:customStyle="1" w:styleId="headline-content">
    <w:name w:val="headline-content"/>
    <w:basedOn w:val="a8"/>
    <w:rsid w:val="00C8632F"/>
  </w:style>
  <w:style w:type="character" w:customStyle="1" w:styleId="Char">
    <w:name w:val="文档结构图 Char"/>
    <w:basedOn w:val="a8"/>
    <w:link w:val="ab"/>
    <w:rsid w:val="00C8632F"/>
    <w:rPr>
      <w:kern w:val="2"/>
      <w:sz w:val="24"/>
      <w:szCs w:val="24"/>
      <w:shd w:val="clear" w:color="auto" w:fill="000080"/>
    </w:rPr>
  </w:style>
  <w:style w:type="character" w:customStyle="1" w:styleId="1Char">
    <w:name w:val="标题 1 Char"/>
    <w:aliases w:val="H1 Char,PIM 1 Char,h1 Char,卷标题 Char,Level 1 Topic Heading Char,Heading 0 Char,标书1 Char,L1 Char,boc Char,Section Head Char,l1 Char,1 Char,aa章标题 Char,Heading One Char,第*部分 Char,第A章 Char,H11 Char,H12 Char,H111 Char,H13 Char,H112 Char,H14 Char"/>
    <w:basedOn w:val="a8"/>
    <w:link w:val="1"/>
    <w:rsid w:val="00C8632F"/>
    <w:rPr>
      <w:rFonts w:eastAsia="黑体"/>
      <w:kern w:val="44"/>
      <w:sz w:val="36"/>
    </w:rPr>
  </w:style>
  <w:style w:type="character" w:customStyle="1" w:styleId="Chara">
    <w:name w:val="批注主题 Char"/>
    <w:basedOn w:val="Char8"/>
    <w:link w:val="aff0"/>
    <w:rsid w:val="00C8632F"/>
    <w:rPr>
      <w:b/>
      <w:bCs/>
    </w:rPr>
  </w:style>
  <w:style w:type="paragraph" w:styleId="aff0">
    <w:name w:val="annotation subject"/>
    <w:basedOn w:val="af8"/>
    <w:next w:val="af8"/>
    <w:link w:val="Chara"/>
    <w:rsid w:val="00C8632F"/>
    <w:rPr>
      <w:b/>
      <w:bCs/>
    </w:rPr>
  </w:style>
  <w:style w:type="character" w:customStyle="1" w:styleId="Char11">
    <w:name w:val="批注主题 Char1"/>
    <w:basedOn w:val="Char8"/>
    <w:link w:val="aff0"/>
    <w:rsid w:val="00C8632F"/>
    <w:rPr>
      <w:b/>
      <w:bCs/>
      <w:sz w:val="24"/>
      <w:szCs w:val="24"/>
    </w:rPr>
  </w:style>
  <w:style w:type="paragraph" w:styleId="HTML0">
    <w:name w:val="HTML Preformatted"/>
    <w:basedOn w:val="a6"/>
    <w:link w:val="HTMLChar"/>
    <w:rsid w:val="00C8632F"/>
    <w:pPr>
      <w:widowControl/>
      <w:shd w:val="clear" w:color="auto" w:fill="DDDDDD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44" w:after="144" w:line="240" w:lineRule="auto"/>
      <w:ind w:firstLineChars="0" w:firstLine="0"/>
      <w:jc w:val="left"/>
    </w:pPr>
    <w:rPr>
      <w:rFonts w:ascii="Courier New" w:hAnsi="Courier New" w:cs="Courier New"/>
      <w:color w:val="000000"/>
      <w:kern w:val="0"/>
      <w:shd w:val="clear" w:color="auto" w:fill="DDDDDD"/>
    </w:rPr>
  </w:style>
  <w:style w:type="character" w:customStyle="1" w:styleId="HTMLChar1">
    <w:name w:val="HTML 预设格式 Char1"/>
    <w:basedOn w:val="a8"/>
    <w:link w:val="HTML0"/>
    <w:rsid w:val="00C8632F"/>
    <w:rPr>
      <w:rFonts w:ascii="Courier New" w:hAnsi="Courier New" w:cs="Courier New"/>
      <w:kern w:val="2"/>
    </w:rPr>
  </w:style>
  <w:style w:type="paragraph" w:customStyle="1" w:styleId="12">
    <w:name w:val="正文1"/>
    <w:basedOn w:val="a6"/>
    <w:rsid w:val="00C8632F"/>
    <w:pPr>
      <w:widowControl/>
      <w:overflowPunct w:val="0"/>
      <w:autoSpaceDE w:val="0"/>
      <w:autoSpaceDN w:val="0"/>
      <w:adjustRightInd w:val="0"/>
      <w:spacing w:before="0" w:line="240" w:lineRule="auto"/>
      <w:ind w:firstLineChars="0" w:firstLine="0"/>
      <w:jc w:val="left"/>
      <w:textAlignment w:val="baseline"/>
    </w:pPr>
    <w:rPr>
      <w:kern w:val="0"/>
      <w:szCs w:val="20"/>
    </w:rPr>
  </w:style>
  <w:style w:type="paragraph" w:customStyle="1" w:styleId="afd">
    <w:name w:val="标题二"/>
    <w:next w:val="11"/>
    <w:link w:val="CharChar"/>
    <w:rsid w:val="00C8632F"/>
    <w:pPr>
      <w:tabs>
        <w:tab w:val="num" w:pos="567"/>
      </w:tabs>
      <w:spacing w:beforeLines="50" w:afterLines="50"/>
      <w:ind w:left="567" w:hanging="567"/>
      <w:jc w:val="both"/>
      <w:outlineLvl w:val="1"/>
    </w:pPr>
    <w:rPr>
      <w:rFonts w:ascii="Cambria" w:hAnsi="Cambria"/>
      <w:b/>
      <w:bCs/>
      <w:kern w:val="2"/>
      <w:sz w:val="24"/>
      <w:szCs w:val="32"/>
    </w:rPr>
  </w:style>
  <w:style w:type="paragraph" w:customStyle="1" w:styleId="11">
    <w:name w:val="第1层正文"/>
    <w:link w:val="1CharChar"/>
    <w:rsid w:val="00C8632F"/>
    <w:pPr>
      <w:tabs>
        <w:tab w:val="left" w:pos="525"/>
      </w:tabs>
      <w:spacing w:afterLines="50"/>
      <w:ind w:firstLineChars="200" w:firstLine="420"/>
    </w:pPr>
    <w:rPr>
      <w:kern w:val="2"/>
      <w:sz w:val="21"/>
      <w:szCs w:val="24"/>
    </w:rPr>
  </w:style>
  <w:style w:type="paragraph" w:customStyle="1" w:styleId="afe">
    <w:name w:val="标题三"/>
    <w:next w:val="11"/>
    <w:link w:val="CharChar0"/>
    <w:rsid w:val="00C8632F"/>
    <w:pPr>
      <w:tabs>
        <w:tab w:val="num" w:pos="567"/>
      </w:tabs>
      <w:spacing w:beforeLines="50" w:afterLines="50"/>
      <w:ind w:left="567" w:hanging="567"/>
      <w:jc w:val="both"/>
      <w:outlineLvl w:val="2"/>
    </w:pPr>
    <w:rPr>
      <w:b/>
      <w:bCs/>
      <w:kern w:val="2"/>
      <w:sz w:val="21"/>
      <w:szCs w:val="32"/>
    </w:rPr>
  </w:style>
  <w:style w:type="paragraph" w:customStyle="1" w:styleId="aff">
    <w:name w:val="标题一"/>
    <w:next w:val="11"/>
    <w:link w:val="CharChar1"/>
    <w:rsid w:val="00C8632F"/>
    <w:pPr>
      <w:tabs>
        <w:tab w:val="num" w:pos="567"/>
      </w:tabs>
      <w:spacing w:beforeLines="50" w:afterLines="50"/>
      <w:ind w:left="567" w:hanging="567"/>
      <w:jc w:val="both"/>
      <w:outlineLvl w:val="0"/>
    </w:pPr>
    <w:rPr>
      <w:rFonts w:eastAsia="黑体"/>
      <w:b/>
      <w:bCs/>
      <w:kern w:val="44"/>
      <w:sz w:val="28"/>
      <w:szCs w:val="44"/>
    </w:rPr>
  </w:style>
  <w:style w:type="paragraph" w:customStyle="1" w:styleId="aff1">
    <w:name w:val="标题四"/>
    <w:basedOn w:val="4"/>
    <w:next w:val="a6"/>
    <w:rsid w:val="00C8632F"/>
    <w:pPr>
      <w:tabs>
        <w:tab w:val="clear" w:pos="567"/>
      </w:tabs>
      <w:spacing w:before="0" w:line="240" w:lineRule="auto"/>
      <w:ind w:left="851" w:hanging="851"/>
      <w:jc w:val="left"/>
    </w:pPr>
    <w:rPr>
      <w:rFonts w:ascii="Cambria" w:eastAsia="宋体" w:hAnsi="Cambria"/>
      <w:sz w:val="24"/>
    </w:rPr>
  </w:style>
  <w:style w:type="paragraph" w:customStyle="1" w:styleId="aff2">
    <w:name w:val="注释"/>
    <w:basedOn w:val="a6"/>
    <w:rsid w:val="00C8632F"/>
    <w:pPr>
      <w:widowControl/>
      <w:overflowPunct w:val="0"/>
      <w:autoSpaceDE w:val="0"/>
      <w:autoSpaceDN w:val="0"/>
      <w:adjustRightInd w:val="0"/>
      <w:spacing w:before="0" w:line="240" w:lineRule="auto"/>
      <w:ind w:firstLineChars="0" w:firstLine="0"/>
      <w:jc w:val="left"/>
      <w:textAlignment w:val="baseline"/>
    </w:pPr>
    <w:rPr>
      <w:b/>
      <w:iCs/>
      <w:kern w:val="0"/>
    </w:rPr>
  </w:style>
  <w:style w:type="paragraph" w:styleId="TOC">
    <w:name w:val="TOC Heading"/>
    <w:basedOn w:val="1"/>
    <w:next w:val="a6"/>
    <w:uiPriority w:val="39"/>
    <w:qFormat/>
    <w:rsid w:val="00C8632F"/>
    <w:pPr>
      <w:widowControl/>
      <w:numPr>
        <w:numId w:val="0"/>
      </w:numPr>
      <w:spacing w:before="480" w:line="276" w:lineRule="auto"/>
      <w:outlineLvl w:val="9"/>
    </w:pPr>
    <w:rPr>
      <w:rFonts w:ascii="Cambria" w:eastAsia="宋体" w:hAnsi="Cambria"/>
      <w:b/>
      <w:bCs/>
      <w:color w:val="365F91"/>
      <w:kern w:val="0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88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2714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8765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6395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0615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50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3368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39658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36039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91872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57355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10642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6846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2446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2129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26636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7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5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655938">
                      <w:marLeft w:val="-3684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929477">
                          <w:marLeft w:val="3684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594525">
                              <w:marLeft w:val="0"/>
                              <w:marRight w:val="0"/>
                              <w:marTop w:val="0"/>
                              <w:marBottom w:val="251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6101195">
                                  <w:marLeft w:val="0"/>
                                  <w:marRight w:val="0"/>
                                  <w:marTop w:val="0"/>
                                  <w:marBottom w:val="167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809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6411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18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8881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37621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3674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94171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20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4198">
          <w:marLeft w:val="83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85289">
          <w:marLeft w:val="169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83852">
          <w:marLeft w:val="169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38870">
          <w:marLeft w:val="83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9604">
          <w:marLeft w:val="83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1616">
          <w:marLeft w:val="169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86870">
          <w:marLeft w:val="1699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4965">
          <w:marLeft w:val="1699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82887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11502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57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1587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72956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50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0416">
          <w:marLeft w:val="83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85170">
          <w:marLeft w:val="169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15126">
          <w:marLeft w:val="169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54256">
          <w:marLeft w:val="83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7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2.bin"/><Relationship Id="rId26" Type="http://schemas.openxmlformats.org/officeDocument/2006/relationships/image" Target="media/image15.png"/><Relationship Id="rId39" Type="http://schemas.openxmlformats.org/officeDocument/2006/relationships/hyperlink" Target="file:///C:/Users/csh/Desktop/SDK/doc/com/sangfor/vpn/auth/SangforAuth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18.png"/><Relationship Id="rId42" Type="http://schemas.openxmlformats.org/officeDocument/2006/relationships/hyperlink" Target="file:///C:/Users/csh/Desktop/SDK/doc/com/sangfor/vpn/IVpnDelegate.html" TargetMode="External"/><Relationship Id="rId47" Type="http://schemas.openxmlformats.org/officeDocument/2006/relationships/hyperlink" Target="file:///C:/Users/csh/Desktop/SDK/doc/com/sangfor/vpn/IVpnDelegate.html" TargetMode="External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4.png"/><Relationship Id="rId33" Type="http://schemas.openxmlformats.org/officeDocument/2006/relationships/footer" Target="footer3.xml"/><Relationship Id="rId38" Type="http://schemas.openxmlformats.org/officeDocument/2006/relationships/image" Target="media/image22.png"/><Relationship Id="rId46" Type="http://schemas.openxmlformats.org/officeDocument/2006/relationships/hyperlink" Target="file:///C:/Users/csh/Desktop/SDK/doc/com/sangfor/vpn/auth/SangforAuth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41" Type="http://schemas.openxmlformats.org/officeDocument/2006/relationships/hyperlink" Target="file:///C:/Users/csh/Desktop/SDK/doc/com/sangfor/vpn/auth/SangforAuth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3.png"/><Relationship Id="rId32" Type="http://schemas.openxmlformats.org/officeDocument/2006/relationships/header" Target="header3.xml"/><Relationship Id="rId37" Type="http://schemas.openxmlformats.org/officeDocument/2006/relationships/image" Target="media/image21.png"/><Relationship Id="rId40" Type="http://schemas.openxmlformats.org/officeDocument/2006/relationships/hyperlink" Target="file:///C:/Users/csh/Desktop/SDK/doc/com/sangfor/vpn/auth/SangforAuth.html" TargetMode="External"/><Relationship Id="rId45" Type="http://schemas.openxmlformats.org/officeDocument/2006/relationships/hyperlink" Target="file:///C:/Users/csh/Desktop/SDK/doc/com/sangfor/vpn/auth/SangforAuth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www.baidu.com" TargetMode="External"/><Relationship Id="rId28" Type="http://schemas.openxmlformats.org/officeDocument/2006/relationships/header" Target="header1.xml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4" Type="http://schemas.openxmlformats.org/officeDocument/2006/relationships/hyperlink" Target="file:///C:/Users/csh/Desktop/SDK/doc/com/sangfor/vpn/auth/SangforAuth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www.sangfor.com" TargetMode="External"/><Relationship Id="rId27" Type="http://schemas.openxmlformats.org/officeDocument/2006/relationships/oleObject" Target="embeddings/oleObject3.bin"/><Relationship Id="rId30" Type="http://schemas.openxmlformats.org/officeDocument/2006/relationships/footer" Target="footer1.xml"/><Relationship Id="rId35" Type="http://schemas.openxmlformats.org/officeDocument/2006/relationships/image" Target="media/image19.png"/><Relationship Id="rId43" Type="http://schemas.openxmlformats.org/officeDocument/2006/relationships/hyperlink" Target="file:///C:\Documents%20and%20Settings\Administrator\%E6%A1%8C%E9%9D%A2\EasyApp\Packages\AppDirectConnect\android\doc\com\sangfor\vpn\auth\SangforAuth.html" TargetMode="External"/><Relationship Id="rId48" Type="http://schemas.openxmlformats.org/officeDocument/2006/relationships/hyperlink" Target="file:///C:\Documents%20and%20Settings\Administrator\%E6%A1%8C%E9%9D%A2\EasyApp\Packages\AppDirectConnect\android\doc\com\sangfor\vpn\auth\SangforAuth.html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24037;&#20316;&#25991;&#20214;\%20&#27169;&#26495;&#31867;\&#25216;&#26415;&#26041;&#26696;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楷体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1D565C"/>
    <w:rsid w:val="001D565C"/>
    <w:rsid w:val="001E63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5C61196575D4142A0628B7B1CC3BF05">
    <w:name w:val="E5C61196575D4142A0628B7B1CC3BF05"/>
    <w:rsid w:val="001D565C"/>
    <w:pPr>
      <w:widowControl w:val="0"/>
      <w:jc w:val="both"/>
    </w:pPr>
  </w:style>
  <w:style w:type="paragraph" w:customStyle="1" w:styleId="B13534F8167345D4BCBAD7519E0625F7">
    <w:name w:val="B13534F8167345D4BCBAD7519E0625F7"/>
    <w:rsid w:val="001D565C"/>
    <w:pPr>
      <w:widowControl w:val="0"/>
      <w:jc w:val="both"/>
    </w:pPr>
  </w:style>
  <w:style w:type="paragraph" w:customStyle="1" w:styleId="4C3C233BFD3F4905B8F9B0BF7F1BC004">
    <w:name w:val="4C3C233BFD3F4905B8F9B0BF7F1BC004"/>
    <w:rsid w:val="001D565C"/>
    <w:pPr>
      <w:widowControl w:val="0"/>
      <w:jc w:val="both"/>
    </w:pPr>
  </w:style>
  <w:style w:type="paragraph" w:customStyle="1" w:styleId="1ABFFDD2FDDE4BC5B3577C6BBAC9565E">
    <w:name w:val="1ABFFDD2FDDE4BC5B3577C6BBAC9565E"/>
    <w:rsid w:val="001D565C"/>
    <w:pPr>
      <w:widowControl w:val="0"/>
      <w:jc w:val="both"/>
    </w:pPr>
  </w:style>
  <w:style w:type="paragraph" w:customStyle="1" w:styleId="FB80B4DE93724A2DB9CE1C9663D62C51">
    <w:name w:val="FB80B4DE93724A2DB9CE1C9663D62C51"/>
    <w:rsid w:val="001D565C"/>
    <w:pPr>
      <w:widowControl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1A8D75-974E-4D9D-B065-5AB087C6A6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技术方案.dot</Template>
  <TotalTime>1534</TotalTime>
  <Pages>40</Pages>
  <Words>3452</Words>
  <Characters>19681</Characters>
  <Application>Microsoft Office Word</Application>
  <DocSecurity>0</DocSecurity>
  <Lines>164</Lines>
  <Paragraphs>46</Paragraphs>
  <ScaleCrop>false</ScaleCrop>
  <Company>ai</Company>
  <LinksUpToDate>false</LinksUpToDate>
  <CharactersWithSpaces>23087</CharactersWithSpaces>
  <SharedDoc>false</SharedDoc>
  <HLinks>
    <vt:vector size="390" baseType="variant">
      <vt:variant>
        <vt:i4>1638457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_Toc318720080</vt:lpwstr>
      </vt:variant>
      <vt:variant>
        <vt:i4>1441849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_Toc318720079</vt:lpwstr>
      </vt:variant>
      <vt:variant>
        <vt:i4>1441849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_Toc318720078</vt:lpwstr>
      </vt:variant>
      <vt:variant>
        <vt:i4>1441849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_Toc318720077</vt:lpwstr>
      </vt:variant>
      <vt:variant>
        <vt:i4>1441849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_Toc318720076</vt:lpwstr>
      </vt:variant>
      <vt:variant>
        <vt:i4>1441849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_Toc318720075</vt:lpwstr>
      </vt:variant>
      <vt:variant>
        <vt:i4>1441849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_Toc318720074</vt:lpwstr>
      </vt:variant>
      <vt:variant>
        <vt:i4>1441849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_Toc318720073</vt:lpwstr>
      </vt:variant>
      <vt:variant>
        <vt:i4>1441849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_Toc318720072</vt:lpwstr>
      </vt:variant>
      <vt:variant>
        <vt:i4>1441849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_Toc318720071</vt:lpwstr>
      </vt:variant>
      <vt:variant>
        <vt:i4>1441849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_Toc318720070</vt:lpwstr>
      </vt:variant>
      <vt:variant>
        <vt:i4>1507385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_Toc318720069</vt:lpwstr>
      </vt:variant>
      <vt:variant>
        <vt:i4>1507385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_Toc318720068</vt:lpwstr>
      </vt:variant>
      <vt:variant>
        <vt:i4>1507385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_Toc318720067</vt:lpwstr>
      </vt:variant>
      <vt:variant>
        <vt:i4>1507385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_Toc318720066</vt:lpwstr>
      </vt:variant>
      <vt:variant>
        <vt:i4>1507385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_Toc318720065</vt:lpwstr>
      </vt:variant>
      <vt:variant>
        <vt:i4>1507385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_Toc318720064</vt:lpwstr>
      </vt:variant>
      <vt:variant>
        <vt:i4>1507385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_Toc318720063</vt:lpwstr>
      </vt:variant>
      <vt:variant>
        <vt:i4>1507385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_Toc318720062</vt:lpwstr>
      </vt:variant>
      <vt:variant>
        <vt:i4>1507385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_Toc318720061</vt:lpwstr>
      </vt:variant>
      <vt:variant>
        <vt:i4>1507385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_Toc318720060</vt:lpwstr>
      </vt:variant>
      <vt:variant>
        <vt:i4>1310777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_Toc318720059</vt:lpwstr>
      </vt:variant>
      <vt:variant>
        <vt:i4>1310777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_Toc318720058</vt:lpwstr>
      </vt:variant>
      <vt:variant>
        <vt:i4>1310777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_Toc318720057</vt:lpwstr>
      </vt:variant>
      <vt:variant>
        <vt:i4>1310777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_Toc318720056</vt:lpwstr>
      </vt:variant>
      <vt:variant>
        <vt:i4>1310777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_Toc318720055</vt:lpwstr>
      </vt:variant>
      <vt:variant>
        <vt:i4>1310777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_Toc318720054</vt:lpwstr>
      </vt:variant>
      <vt:variant>
        <vt:i4>1310777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_Toc318720053</vt:lpwstr>
      </vt:variant>
      <vt:variant>
        <vt:i4>1310777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_Toc318720052</vt:lpwstr>
      </vt:variant>
      <vt:variant>
        <vt:i4>1310777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_Toc318720051</vt:lpwstr>
      </vt:variant>
      <vt:variant>
        <vt:i4>1310777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_Toc318720050</vt:lpwstr>
      </vt:variant>
      <vt:variant>
        <vt:i4>1376313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_Toc318720049</vt:lpwstr>
      </vt:variant>
      <vt:variant>
        <vt:i4>1376313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_Toc318720048</vt:lpwstr>
      </vt:variant>
      <vt:variant>
        <vt:i4>1376313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_Toc318720047</vt:lpwstr>
      </vt:variant>
      <vt:variant>
        <vt:i4>1376313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_Toc318720046</vt:lpwstr>
      </vt:variant>
      <vt:variant>
        <vt:i4>1376313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_Toc318720045</vt:lpwstr>
      </vt:variant>
      <vt:variant>
        <vt:i4>1376313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_Toc318720044</vt:lpwstr>
      </vt:variant>
      <vt:variant>
        <vt:i4>1376313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_Toc318720043</vt:lpwstr>
      </vt:variant>
      <vt:variant>
        <vt:i4>1376313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_Toc318720042</vt:lpwstr>
      </vt:variant>
      <vt:variant>
        <vt:i4>1376313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_Toc318720041</vt:lpwstr>
      </vt:variant>
      <vt:variant>
        <vt:i4>1376313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_Toc318720040</vt:lpwstr>
      </vt:variant>
      <vt:variant>
        <vt:i4>1179705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_Toc318720039</vt:lpwstr>
      </vt:variant>
      <vt:variant>
        <vt:i4>1179705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_Toc318720038</vt:lpwstr>
      </vt:variant>
      <vt:variant>
        <vt:i4>1179705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_Toc318720037</vt:lpwstr>
      </vt:variant>
      <vt:variant>
        <vt:i4>1179705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_Toc318720036</vt:lpwstr>
      </vt:variant>
      <vt:variant>
        <vt:i4>1179705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_Toc318720035</vt:lpwstr>
      </vt:variant>
      <vt:variant>
        <vt:i4>1179705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_Toc318720034</vt:lpwstr>
      </vt:variant>
      <vt:variant>
        <vt:i4>1179705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_Toc318720033</vt:lpwstr>
      </vt:variant>
      <vt:variant>
        <vt:i4>1179705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_Toc318720032</vt:lpwstr>
      </vt:variant>
      <vt:variant>
        <vt:i4>1179705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_Toc318720031</vt:lpwstr>
      </vt:variant>
      <vt:variant>
        <vt:i4>1179705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_Toc318720030</vt:lpwstr>
      </vt:variant>
      <vt:variant>
        <vt:i4>1245241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_Toc318720029</vt:lpwstr>
      </vt:variant>
      <vt:variant>
        <vt:i4>1245241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_Toc318720028</vt:lpwstr>
      </vt:variant>
      <vt:variant>
        <vt:i4>1245241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_Toc318720027</vt:lpwstr>
      </vt:variant>
      <vt:variant>
        <vt:i4>1245241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_Toc318720026</vt:lpwstr>
      </vt:variant>
      <vt:variant>
        <vt:i4>1245241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_Toc318720025</vt:lpwstr>
      </vt:variant>
      <vt:variant>
        <vt:i4>1245241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_Toc318720024</vt:lpwstr>
      </vt:variant>
      <vt:variant>
        <vt:i4>1245241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_Toc318720023</vt:lpwstr>
      </vt:variant>
      <vt:variant>
        <vt:i4>1245241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_Toc318720022</vt:lpwstr>
      </vt:variant>
      <vt:variant>
        <vt:i4>1245241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_Toc318720021</vt:lpwstr>
      </vt:variant>
      <vt:variant>
        <vt:i4>1245241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_Toc318720020</vt:lpwstr>
      </vt:variant>
      <vt:variant>
        <vt:i4>1048633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_Toc318720019</vt:lpwstr>
      </vt:variant>
      <vt:variant>
        <vt:i4>1048633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_Toc318720018</vt:lpwstr>
      </vt:variant>
      <vt:variant>
        <vt:i4>1048633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_Toc318720017</vt:lpwstr>
      </vt:variant>
      <vt:variant>
        <vt:i4>1048633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_Toc318720016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zhanghao</dc:creator>
  <cp:lastModifiedBy>Shaar</cp:lastModifiedBy>
  <cp:revision>21</cp:revision>
  <cp:lastPrinted>1601-01-01T00:00:00Z</cp:lastPrinted>
  <dcterms:created xsi:type="dcterms:W3CDTF">2013-05-08T08:11:00Z</dcterms:created>
  <dcterms:modified xsi:type="dcterms:W3CDTF">2013-05-10T07:29:00Z</dcterms:modified>
</cp:coreProperties>
</file>